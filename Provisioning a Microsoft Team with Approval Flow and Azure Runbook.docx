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05126"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17E051E5" wp14:editId="17E051E6">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E0520D" w14:textId="4324C87D" w:rsidR="00F659F8" w:rsidRDefault="00F659F8" w:rsidP="00C24E60">
                              <w:pPr>
                                <w:pStyle w:val="CoverTitle"/>
                              </w:pPr>
                              <w:r w:rsidRPr="00BC2183">
                                <w:t xml:space="preserve">Provisioning a Microsoft Team with </w:t>
                              </w:r>
                              <w:r>
                                <w:t>Approval Flow and Azure Runbook</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17E051E5" id="Group 22" o:spid="_x0000_s1026" style="position:absolute;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17E0520D" w14:textId="4324C87D" w:rsidR="00F659F8" w:rsidRDefault="00F659F8" w:rsidP="00C24E60">
                        <w:pPr>
                          <w:pStyle w:val="CoverTitle"/>
                        </w:pPr>
                        <w:r w:rsidRPr="00BC2183">
                          <w:t xml:space="preserve">Provisioning a Microsoft Team with </w:t>
                        </w:r>
                        <w:r>
                          <w:t>Approval Flow and Azure Runbook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17E05127" w14:textId="7B0D4649" w:rsidR="00C24E60" w:rsidRDefault="00C24E60" w:rsidP="001D66E5">
      <w:pPr>
        <w:pStyle w:val="CoverSubject"/>
        <w:tabs>
          <w:tab w:val="left" w:pos="3465"/>
          <w:tab w:val="center" w:pos="4320"/>
        </w:tabs>
      </w:pPr>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17E0512D" w14:textId="57355200" w:rsidR="00C24E60" w:rsidRDefault="00C24E60" w:rsidP="00C24E60">
          <w:pPr>
            <w:rPr>
              <w:rStyle w:val="Emphasis"/>
            </w:rPr>
          </w:pPr>
          <w:r>
            <w:rPr>
              <w:rStyle w:val="Emphasis"/>
            </w:rPr>
            <w:t>Prepared by</w:t>
          </w:r>
        </w:p>
        <w:sdt>
          <w:sdtPr>
            <w:rPr>
              <w:rStyle w:val="Strong"/>
            </w:rPr>
            <w:alias w:val="Author"/>
            <w:tag w:val=""/>
            <w:id w:val="-839009672"/>
            <w:placeholder>
              <w:docPart w:val="A0F090A6B02D48CA836E53A7202CE402"/>
            </w:placeholder>
            <w:dataBinding w:prefixMappings="xmlns:ns0='http://purl.org/dc/elements/1.1/' xmlns:ns1='http://schemas.openxmlformats.org/package/2006/metadata/core-properties' " w:xpath="/ns1:coreProperties[1]/ns0:creator[1]" w:storeItemID="{6C3C8BC8-F283-45AE-878A-BAB7291924A1}"/>
            <w:text/>
          </w:sdtPr>
          <w:sdtContent>
            <w:p w14:paraId="17E0512E" w14:textId="48881499" w:rsidR="00C24E60" w:rsidRDefault="007961D4" w:rsidP="00D87D77">
              <w:pPr>
                <w:tabs>
                  <w:tab w:val="left" w:pos="5340"/>
                </w:tabs>
                <w:rPr>
                  <w:rStyle w:val="Strong"/>
                </w:rPr>
              </w:pPr>
              <w:r>
                <w:rPr>
                  <w:rStyle w:val="Strong"/>
                </w:rPr>
                <w:t>Jason Ortiz</w:t>
              </w:r>
            </w:p>
          </w:sdtContent>
        </w:sdt>
        <w:sdt>
          <w:sdtPr>
            <w:alias w:val="Author Position"/>
            <w:tag w:val="Author Position"/>
            <w:id w:val="1063681955"/>
            <w:placeholder>
              <w:docPart w:val="F2FA85CD9DA3435C8BBABFB69B3DBF30"/>
            </w:placeholder>
            <w15:dataBinding w:xpath="/root[1]/authorposition[1]" w:storeItemID="{00000000-0000-0000-0000-000000000000}"/>
          </w:sdtPr>
          <w:sdtContent>
            <w:p w14:paraId="17E0512F" w14:textId="768EA0E8" w:rsidR="00C24E60" w:rsidRDefault="007961D4" w:rsidP="00C24E60">
              <w:r>
                <w:t>Premier Field Engineer</w:t>
              </w:r>
            </w:p>
          </w:sdtContent>
        </w:sdt>
        <w:sdt>
          <w:sdtPr>
            <w:alias w:val="Author Emails"/>
            <w:tag w:val="Author Emails"/>
            <w:id w:val="-530571258"/>
            <w:placeholder>
              <w:docPart w:val="F2FA85CD9DA3435C8BBABFB69B3DBF30"/>
            </w:placeholder>
            <w15:dataBinding w:xpath="/root[1]/authoremail[1]" w:storeItemID="{00000000-0000-0000-0000-000000000000}"/>
          </w:sdtPr>
          <w:sdtContent>
            <w:p w14:paraId="17E05130" w14:textId="77CC5997" w:rsidR="00C24E60" w:rsidRDefault="00F659F8" w:rsidP="00C24E60">
              <w:fldSimple w:instr=" DOCPROPERTY  &quot;Author Email&quot;  \* MERGEFORMAT ">
                <w:r w:rsidR="00DF45CD">
                  <w:t>jason.ortiz</w:t>
                </w:r>
                <w:r w:rsidR="00291883">
                  <w:t>@microsoft.com</w:t>
                </w:r>
              </w:fldSimple>
            </w:p>
          </w:sdtContent>
        </w:sdt>
        <w:p w14:paraId="17E05131" w14:textId="0B48AAEA" w:rsidR="00836701" w:rsidRDefault="00836701" w:rsidP="00C24E60"/>
        <w:p w14:paraId="7DD19385" w14:textId="77777777" w:rsidR="00836701" w:rsidRDefault="00836701">
          <w:pPr>
            <w:spacing w:before="0" w:after="160" w:line="259" w:lineRule="auto"/>
          </w:pPr>
          <w:r>
            <w:br w:type="page"/>
          </w:r>
        </w:p>
        <w:p w14:paraId="02EAF86A" w14:textId="77777777" w:rsidR="00C24E60" w:rsidRDefault="00C24E60" w:rsidP="00C24E60"/>
        <w:p w14:paraId="17E05135" w14:textId="77777777" w:rsidR="00457F2C" w:rsidRDefault="00457F2C" w:rsidP="00457F2C">
          <w:pPr>
            <w:rPr>
              <w:rStyle w:val="Strong"/>
            </w:rPr>
          </w:pPr>
        </w:p>
        <w:p w14:paraId="17E05136" w14:textId="77777777" w:rsidR="00DC364D" w:rsidRDefault="00DC364D" w:rsidP="00457F2C">
          <w:pPr>
            <w:rPr>
              <w:rStyle w:val="Strong"/>
            </w:rPr>
          </w:pPr>
        </w:p>
        <w:p w14:paraId="17E05137" w14:textId="77777777" w:rsidR="00E82B9A" w:rsidRDefault="00E82B9A" w:rsidP="00C24E60">
          <w:pPr>
            <w:spacing w:before="0" w:after="200"/>
            <w:rPr>
              <w:rFonts w:cstheme="minorHAnsi"/>
            </w:rPr>
          </w:pPr>
        </w:p>
        <w:p w14:paraId="17E05138" w14:textId="77777777" w:rsidR="00E82B9A" w:rsidRPr="00E82B9A" w:rsidRDefault="00E82B9A" w:rsidP="00E82B9A">
          <w:pPr>
            <w:rPr>
              <w:rFonts w:cstheme="minorHAnsi"/>
            </w:rPr>
          </w:pPr>
        </w:p>
        <w:p w14:paraId="17E05139" w14:textId="77777777" w:rsidR="00E82B9A" w:rsidRDefault="00E82B9A" w:rsidP="00E82B9A">
          <w:pPr>
            <w:tabs>
              <w:tab w:val="left" w:pos="6555"/>
            </w:tabs>
            <w:rPr>
              <w:rFonts w:cstheme="minorHAnsi"/>
            </w:rPr>
          </w:pPr>
        </w:p>
        <w:p w14:paraId="17E0513A" w14:textId="77777777" w:rsidR="00E82B9A" w:rsidRDefault="00E82B9A" w:rsidP="00E82B9A">
          <w:pPr>
            <w:rPr>
              <w:rFonts w:cstheme="minorHAnsi"/>
            </w:rPr>
          </w:pPr>
        </w:p>
        <w:p w14:paraId="17E0513B" w14:textId="77777777" w:rsidR="000610CB" w:rsidRPr="00E82B9A" w:rsidRDefault="000610CB" w:rsidP="00E82B9A">
          <w:pPr>
            <w:rPr>
              <w:rFonts w:cstheme="minorHAnsi"/>
            </w:rPr>
            <w:sectPr w:rsidR="000610CB" w:rsidRPr="00E82B9A" w:rsidSect="00EB71E5">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06" w:footer="144" w:gutter="0"/>
              <w:pgNumType w:fmt="lowerRoman" w:start="1"/>
              <w:cols w:space="708"/>
              <w:titlePg/>
              <w:docGrid w:linePitch="360"/>
            </w:sectPr>
          </w:pPr>
        </w:p>
        <w:p w14:paraId="17E0513C" w14:textId="77777777" w:rsidR="00C24E60" w:rsidRDefault="00C24E60" w:rsidP="00C24E60">
          <w:pPr>
            <w:pStyle w:val="CoverSubject"/>
          </w:pPr>
          <w:r>
            <w:lastRenderedPageBreak/>
            <w:t>Revision and Signoff Sheet</w:t>
          </w:r>
        </w:p>
        <w:p w14:paraId="17E0513D"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E85706" w14:paraId="17E05142"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17E0513E" w14:textId="77777777" w:rsidR="00C24E60" w:rsidRPr="00E85706" w:rsidRDefault="00C24E60" w:rsidP="00E85706">
                <w:pPr>
                  <w:pStyle w:val="TableText"/>
                  <w:rPr>
                    <w:szCs w:val="16"/>
                  </w:rPr>
                </w:pPr>
                <w:r w:rsidRPr="00E85706">
                  <w:rPr>
                    <w:szCs w:val="16"/>
                  </w:rPr>
                  <w:t>Date</w:t>
                </w:r>
              </w:p>
            </w:tc>
            <w:tc>
              <w:tcPr>
                <w:tcW w:w="2430" w:type="dxa"/>
              </w:tcPr>
              <w:p w14:paraId="17E0513F" w14:textId="77777777" w:rsidR="00C24E60" w:rsidRPr="00E85706" w:rsidRDefault="00C24E60" w:rsidP="00E85706">
                <w:pPr>
                  <w:pStyle w:val="TableText"/>
                  <w:rPr>
                    <w:szCs w:val="16"/>
                  </w:rPr>
                </w:pPr>
                <w:r w:rsidRPr="00E85706">
                  <w:rPr>
                    <w:szCs w:val="16"/>
                  </w:rPr>
                  <w:t>Author</w:t>
                </w:r>
              </w:p>
            </w:tc>
            <w:tc>
              <w:tcPr>
                <w:tcW w:w="1170" w:type="dxa"/>
              </w:tcPr>
              <w:p w14:paraId="17E05140" w14:textId="77777777" w:rsidR="00C24E60" w:rsidRPr="00E85706" w:rsidRDefault="00C24E60" w:rsidP="00E85706">
                <w:pPr>
                  <w:pStyle w:val="TableText"/>
                  <w:rPr>
                    <w:szCs w:val="16"/>
                  </w:rPr>
                </w:pPr>
                <w:r w:rsidRPr="00E85706">
                  <w:rPr>
                    <w:szCs w:val="16"/>
                  </w:rPr>
                  <w:t>Version</w:t>
                </w:r>
              </w:p>
            </w:tc>
            <w:tc>
              <w:tcPr>
                <w:tcW w:w="4680" w:type="dxa"/>
              </w:tcPr>
              <w:p w14:paraId="17E05141" w14:textId="77777777" w:rsidR="00C24E60" w:rsidRPr="00E85706" w:rsidRDefault="00C24E60" w:rsidP="00E85706">
                <w:pPr>
                  <w:pStyle w:val="TableText"/>
                  <w:rPr>
                    <w:szCs w:val="16"/>
                  </w:rPr>
                </w:pPr>
                <w:r w:rsidRPr="00E85706">
                  <w:rPr>
                    <w:szCs w:val="16"/>
                  </w:rPr>
                  <w:t>Change Reference</w:t>
                </w:r>
              </w:p>
            </w:tc>
          </w:tr>
          <w:tr w:rsidR="00C24E60" w:rsidRPr="00E85706" w14:paraId="17E05147" w14:textId="77777777" w:rsidTr="001C4A70">
            <w:tc>
              <w:tcPr>
                <w:tcW w:w="1170" w:type="dxa"/>
              </w:tcPr>
              <w:p w14:paraId="17E05143" w14:textId="0699EC6A" w:rsidR="00C24E60" w:rsidRPr="00E85706" w:rsidRDefault="00DF45CD" w:rsidP="00E85706">
                <w:pPr>
                  <w:pStyle w:val="TableText"/>
                  <w:rPr>
                    <w:rStyle w:val="StyleLatinSegoeUI10pt"/>
                    <w:sz w:val="16"/>
                    <w:szCs w:val="16"/>
                  </w:rPr>
                </w:pPr>
                <w:r>
                  <w:rPr>
                    <w:rStyle w:val="StyleLatinSegoeUI10pt"/>
                    <w:sz w:val="16"/>
                    <w:szCs w:val="16"/>
                  </w:rPr>
                  <w:t>2/</w:t>
                </w:r>
                <w:r w:rsidR="00BC5307">
                  <w:rPr>
                    <w:rStyle w:val="StyleLatinSegoeUI10pt"/>
                    <w:sz w:val="16"/>
                    <w:szCs w:val="16"/>
                  </w:rPr>
                  <w:t>12</w:t>
                </w:r>
                <w:r>
                  <w:rPr>
                    <w:rStyle w:val="StyleLatinSegoeUI10pt"/>
                    <w:sz w:val="16"/>
                    <w:szCs w:val="16"/>
                  </w:rPr>
                  <w:t>/18</w:t>
                </w:r>
              </w:p>
            </w:tc>
            <w:tc>
              <w:tcPr>
                <w:tcW w:w="2430" w:type="dxa"/>
              </w:tcPr>
              <w:p w14:paraId="17E05144" w14:textId="7F05C6D8" w:rsidR="00C24E60" w:rsidRPr="00E85706" w:rsidRDefault="00DF45CD" w:rsidP="00E85706">
                <w:pPr>
                  <w:pStyle w:val="TableText"/>
                  <w:rPr>
                    <w:rStyle w:val="StyleLatinSegoeUI10pt"/>
                    <w:sz w:val="16"/>
                    <w:szCs w:val="16"/>
                  </w:rPr>
                </w:pPr>
                <w:r>
                  <w:rPr>
                    <w:rStyle w:val="StyleLatinSegoeUI10pt"/>
                    <w:sz w:val="16"/>
                    <w:szCs w:val="16"/>
                  </w:rPr>
                  <w:t>Jason Ortiz</w:t>
                </w:r>
              </w:p>
            </w:tc>
            <w:tc>
              <w:tcPr>
                <w:tcW w:w="1170" w:type="dxa"/>
              </w:tcPr>
              <w:p w14:paraId="17E05145" w14:textId="77777777" w:rsidR="00C24E60" w:rsidRPr="00E85706" w:rsidRDefault="00C24E60" w:rsidP="00E85706">
                <w:pPr>
                  <w:pStyle w:val="TableText"/>
                  <w:rPr>
                    <w:rStyle w:val="StyleLatinSegoeUI10pt"/>
                    <w:sz w:val="16"/>
                    <w:szCs w:val="16"/>
                  </w:rPr>
                </w:pPr>
                <w:r w:rsidRPr="00E85706">
                  <w:rPr>
                    <w:szCs w:val="16"/>
                  </w:rPr>
                  <w:t>1</w:t>
                </w:r>
              </w:p>
            </w:tc>
            <w:tc>
              <w:tcPr>
                <w:tcW w:w="4680" w:type="dxa"/>
              </w:tcPr>
              <w:p w14:paraId="17E05146" w14:textId="77777777" w:rsidR="00C24E60" w:rsidRPr="00E85706" w:rsidRDefault="00C24E60" w:rsidP="00E85706">
                <w:pPr>
                  <w:pStyle w:val="TableText"/>
                  <w:rPr>
                    <w:rStyle w:val="StyleLatinSegoeUI10pt"/>
                    <w:sz w:val="16"/>
                    <w:szCs w:val="16"/>
                  </w:rPr>
                </w:pPr>
              </w:p>
            </w:tc>
          </w:tr>
          <w:tr w:rsidR="00C24E60" w:rsidRPr="00E85706" w14:paraId="17E0514C" w14:textId="77777777" w:rsidTr="001C4A70">
            <w:tc>
              <w:tcPr>
                <w:tcW w:w="1170" w:type="dxa"/>
              </w:tcPr>
              <w:p w14:paraId="17E05148" w14:textId="54FBFBBC" w:rsidR="00C24E60" w:rsidRPr="00E85706" w:rsidRDefault="00784285" w:rsidP="00E85706">
                <w:pPr>
                  <w:pStyle w:val="TableText"/>
                  <w:rPr>
                    <w:rStyle w:val="StyleLatinSegoeUI10pt"/>
                    <w:sz w:val="16"/>
                    <w:szCs w:val="16"/>
                  </w:rPr>
                </w:pPr>
                <w:r>
                  <w:rPr>
                    <w:rStyle w:val="StyleLatinSegoeUI10pt"/>
                    <w:sz w:val="16"/>
                    <w:szCs w:val="16"/>
                  </w:rPr>
                  <w:t>4/4/2018</w:t>
                </w:r>
              </w:p>
            </w:tc>
            <w:tc>
              <w:tcPr>
                <w:tcW w:w="2430" w:type="dxa"/>
              </w:tcPr>
              <w:p w14:paraId="17E05149" w14:textId="75E155D1" w:rsidR="00C24E60" w:rsidRPr="00E85706" w:rsidRDefault="00784285" w:rsidP="00E85706">
                <w:pPr>
                  <w:pStyle w:val="TableText"/>
                  <w:rPr>
                    <w:rStyle w:val="StyleLatinSegoeUI10pt"/>
                    <w:sz w:val="16"/>
                    <w:szCs w:val="16"/>
                  </w:rPr>
                </w:pPr>
                <w:r>
                  <w:rPr>
                    <w:rStyle w:val="StyleLatinSegoeUI10pt"/>
                    <w:sz w:val="16"/>
                    <w:szCs w:val="16"/>
                  </w:rPr>
                  <w:t>Jason Ortiz</w:t>
                </w:r>
              </w:p>
            </w:tc>
            <w:tc>
              <w:tcPr>
                <w:tcW w:w="1170" w:type="dxa"/>
              </w:tcPr>
              <w:p w14:paraId="17E0514A" w14:textId="187E3184" w:rsidR="00C24E60" w:rsidRPr="00E85706" w:rsidRDefault="00784285" w:rsidP="00E85706">
                <w:pPr>
                  <w:pStyle w:val="TableText"/>
                  <w:rPr>
                    <w:rStyle w:val="StyleLatinSegoeUI10pt"/>
                    <w:sz w:val="16"/>
                    <w:szCs w:val="16"/>
                  </w:rPr>
                </w:pPr>
                <w:r>
                  <w:rPr>
                    <w:rStyle w:val="StyleLatinSegoeUI10pt"/>
                    <w:sz w:val="16"/>
                    <w:szCs w:val="16"/>
                  </w:rPr>
                  <w:t>1.</w:t>
                </w:r>
                <w:r w:rsidR="00E670C7">
                  <w:rPr>
                    <w:rStyle w:val="StyleLatinSegoeUI10pt"/>
                    <w:sz w:val="16"/>
                    <w:szCs w:val="16"/>
                  </w:rPr>
                  <w:t>1</w:t>
                </w:r>
              </w:p>
            </w:tc>
            <w:tc>
              <w:tcPr>
                <w:tcW w:w="4680" w:type="dxa"/>
              </w:tcPr>
              <w:p w14:paraId="17E0514B" w14:textId="77777777" w:rsidR="00C24E60" w:rsidRPr="00E85706" w:rsidRDefault="00C24E60" w:rsidP="00E85706">
                <w:pPr>
                  <w:pStyle w:val="TableText"/>
                  <w:rPr>
                    <w:rStyle w:val="StyleLatinSegoeUI10pt"/>
                    <w:sz w:val="16"/>
                    <w:szCs w:val="16"/>
                  </w:rPr>
                </w:pPr>
              </w:p>
            </w:tc>
          </w:tr>
          <w:tr w:rsidR="00C24E60" w:rsidRPr="00E85706" w14:paraId="17E05151" w14:textId="77777777" w:rsidTr="001C4A70">
            <w:tc>
              <w:tcPr>
                <w:tcW w:w="1170" w:type="dxa"/>
              </w:tcPr>
              <w:p w14:paraId="17E0514D" w14:textId="011FB2FE" w:rsidR="00C24E60" w:rsidRPr="00E85706" w:rsidRDefault="00F659F8" w:rsidP="00E85706">
                <w:pPr>
                  <w:pStyle w:val="TableText"/>
                  <w:rPr>
                    <w:rStyle w:val="StyleLatinSegoeUI10pt"/>
                    <w:sz w:val="16"/>
                    <w:szCs w:val="16"/>
                  </w:rPr>
                </w:pPr>
                <w:r>
                  <w:rPr>
                    <w:rStyle w:val="StyleLatinSegoeUI10pt"/>
                    <w:sz w:val="16"/>
                    <w:szCs w:val="16"/>
                  </w:rPr>
                  <w:t>6/4/2019</w:t>
                </w:r>
              </w:p>
            </w:tc>
            <w:tc>
              <w:tcPr>
                <w:tcW w:w="2430" w:type="dxa"/>
              </w:tcPr>
              <w:p w14:paraId="17E0514E" w14:textId="13308FC0" w:rsidR="00C24E60" w:rsidRPr="00E85706" w:rsidRDefault="00F659F8" w:rsidP="00E85706">
                <w:pPr>
                  <w:pStyle w:val="TableText"/>
                  <w:rPr>
                    <w:rStyle w:val="StyleLatinSegoeUI10pt"/>
                    <w:sz w:val="16"/>
                    <w:szCs w:val="16"/>
                  </w:rPr>
                </w:pPr>
                <w:r>
                  <w:rPr>
                    <w:rStyle w:val="StyleLatinSegoeUI10pt"/>
                    <w:sz w:val="16"/>
                    <w:szCs w:val="16"/>
                  </w:rPr>
                  <w:t>Alejandro Lopez</w:t>
                </w:r>
              </w:p>
            </w:tc>
            <w:tc>
              <w:tcPr>
                <w:tcW w:w="1170" w:type="dxa"/>
              </w:tcPr>
              <w:p w14:paraId="17E0514F" w14:textId="104EA0E4" w:rsidR="00C24E60" w:rsidRPr="00E85706" w:rsidRDefault="00F659F8" w:rsidP="00E85706">
                <w:pPr>
                  <w:pStyle w:val="TableText"/>
                  <w:rPr>
                    <w:rStyle w:val="StyleLatinSegoeUI10pt"/>
                    <w:sz w:val="16"/>
                    <w:szCs w:val="16"/>
                  </w:rPr>
                </w:pPr>
                <w:r>
                  <w:rPr>
                    <w:rStyle w:val="StyleLatinSegoeUI10pt"/>
                    <w:sz w:val="16"/>
                    <w:szCs w:val="16"/>
                  </w:rPr>
                  <w:t>1.2</w:t>
                </w:r>
              </w:p>
            </w:tc>
            <w:tc>
              <w:tcPr>
                <w:tcW w:w="4680" w:type="dxa"/>
              </w:tcPr>
              <w:p w14:paraId="17E05150" w14:textId="0B42429D" w:rsidR="00C24E60" w:rsidRPr="00E85706" w:rsidRDefault="00F659F8" w:rsidP="00E85706">
                <w:pPr>
                  <w:pStyle w:val="TableText"/>
                  <w:rPr>
                    <w:rStyle w:val="StyleLatinSegoeUI10pt"/>
                    <w:sz w:val="16"/>
                    <w:szCs w:val="16"/>
                  </w:rPr>
                </w:pPr>
                <w:r>
                  <w:rPr>
                    <w:rStyle w:val="StyleLatinSegoeUI10pt"/>
                    <w:sz w:val="16"/>
                    <w:szCs w:val="16"/>
                  </w:rPr>
                  <w:t>Update permissions required + settings location</w:t>
                </w:r>
              </w:p>
            </w:tc>
          </w:tr>
        </w:tbl>
        <w:p w14:paraId="17E05152" w14:textId="77777777" w:rsidR="00C24E60" w:rsidRDefault="00C24E60" w:rsidP="00C24E60"/>
        <w:p w14:paraId="17E05153"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E85706" w14:paraId="17E05158"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17E05154" w14:textId="77777777" w:rsidR="00C24E60" w:rsidRPr="00E85706" w:rsidRDefault="00C24E60" w:rsidP="00E85706">
                <w:pPr>
                  <w:pStyle w:val="TableText"/>
                  <w:rPr>
                    <w:szCs w:val="16"/>
                  </w:rPr>
                </w:pPr>
                <w:r w:rsidRPr="00E85706">
                  <w:rPr>
                    <w:szCs w:val="16"/>
                  </w:rPr>
                  <w:t>Name</w:t>
                </w:r>
              </w:p>
            </w:tc>
            <w:tc>
              <w:tcPr>
                <w:tcW w:w="2268" w:type="dxa"/>
              </w:tcPr>
              <w:p w14:paraId="17E05155" w14:textId="77777777" w:rsidR="00C24E60" w:rsidRPr="00E85706" w:rsidRDefault="00C24E60" w:rsidP="00E85706">
                <w:pPr>
                  <w:pStyle w:val="TableText"/>
                  <w:rPr>
                    <w:szCs w:val="16"/>
                  </w:rPr>
                </w:pPr>
                <w:r w:rsidRPr="00E85706">
                  <w:rPr>
                    <w:szCs w:val="16"/>
                  </w:rPr>
                  <w:t>Version Approved</w:t>
                </w:r>
              </w:p>
            </w:tc>
            <w:tc>
              <w:tcPr>
                <w:tcW w:w="2862" w:type="dxa"/>
              </w:tcPr>
              <w:p w14:paraId="17E05156" w14:textId="77777777" w:rsidR="00C24E60" w:rsidRPr="00E85706" w:rsidRDefault="00C24E60" w:rsidP="00E85706">
                <w:pPr>
                  <w:pStyle w:val="TableText"/>
                  <w:rPr>
                    <w:szCs w:val="16"/>
                  </w:rPr>
                </w:pPr>
                <w:r w:rsidRPr="00E85706">
                  <w:rPr>
                    <w:szCs w:val="16"/>
                  </w:rPr>
                  <w:t>Position</w:t>
                </w:r>
              </w:p>
            </w:tc>
            <w:tc>
              <w:tcPr>
                <w:tcW w:w="2160" w:type="dxa"/>
              </w:tcPr>
              <w:p w14:paraId="17E05157" w14:textId="77777777" w:rsidR="00C24E60" w:rsidRPr="00E85706" w:rsidRDefault="00C24E60" w:rsidP="00E85706">
                <w:pPr>
                  <w:pStyle w:val="TableText"/>
                  <w:rPr>
                    <w:szCs w:val="16"/>
                  </w:rPr>
                </w:pPr>
                <w:r w:rsidRPr="00E85706">
                  <w:rPr>
                    <w:szCs w:val="16"/>
                  </w:rPr>
                  <w:t>Date</w:t>
                </w:r>
              </w:p>
            </w:tc>
          </w:tr>
          <w:tr w:rsidR="00C24E60" w:rsidRPr="00E85706" w14:paraId="17E0515D" w14:textId="77777777" w:rsidTr="00657113">
            <w:tc>
              <w:tcPr>
                <w:tcW w:w="2160" w:type="dxa"/>
              </w:tcPr>
              <w:p w14:paraId="17E05159" w14:textId="77777777" w:rsidR="00C24E60" w:rsidRPr="00E85706" w:rsidRDefault="00C24E60" w:rsidP="00E85706">
                <w:pPr>
                  <w:pStyle w:val="TableText"/>
                  <w:rPr>
                    <w:rStyle w:val="StyleLatinSegoeUI10pt"/>
                    <w:sz w:val="16"/>
                    <w:szCs w:val="16"/>
                  </w:rPr>
                </w:pPr>
              </w:p>
            </w:tc>
            <w:tc>
              <w:tcPr>
                <w:tcW w:w="2268" w:type="dxa"/>
              </w:tcPr>
              <w:p w14:paraId="17E0515A" w14:textId="77777777" w:rsidR="00C24E60" w:rsidRPr="00E85706" w:rsidRDefault="00C24E60" w:rsidP="00E85706">
                <w:pPr>
                  <w:pStyle w:val="TableText"/>
                  <w:rPr>
                    <w:rStyle w:val="StyleLatinSegoeUI10pt"/>
                    <w:sz w:val="16"/>
                    <w:szCs w:val="16"/>
                  </w:rPr>
                </w:pPr>
              </w:p>
            </w:tc>
            <w:tc>
              <w:tcPr>
                <w:tcW w:w="2862" w:type="dxa"/>
              </w:tcPr>
              <w:p w14:paraId="17E0515B" w14:textId="77777777" w:rsidR="00C24E60" w:rsidRPr="00E85706" w:rsidRDefault="00C24E60" w:rsidP="00E85706">
                <w:pPr>
                  <w:pStyle w:val="TableText"/>
                  <w:rPr>
                    <w:rStyle w:val="StyleLatinSegoeUI10pt"/>
                    <w:sz w:val="16"/>
                    <w:szCs w:val="16"/>
                  </w:rPr>
                </w:pPr>
              </w:p>
            </w:tc>
            <w:tc>
              <w:tcPr>
                <w:tcW w:w="2160" w:type="dxa"/>
              </w:tcPr>
              <w:p w14:paraId="17E0515C" w14:textId="77777777" w:rsidR="00C24E60" w:rsidRPr="00E85706" w:rsidRDefault="00C24E60" w:rsidP="00E85706">
                <w:pPr>
                  <w:pStyle w:val="TableText"/>
                  <w:rPr>
                    <w:rStyle w:val="StyleLatinSegoeUI10pt"/>
                    <w:sz w:val="16"/>
                    <w:szCs w:val="16"/>
                  </w:rPr>
                </w:pPr>
              </w:p>
            </w:tc>
          </w:tr>
          <w:tr w:rsidR="00C24E60" w:rsidRPr="00E85706" w14:paraId="17E05162" w14:textId="77777777" w:rsidTr="00657113">
            <w:tc>
              <w:tcPr>
                <w:tcW w:w="2160" w:type="dxa"/>
              </w:tcPr>
              <w:p w14:paraId="17E0515E" w14:textId="77777777" w:rsidR="00C24E60" w:rsidRPr="00E85706" w:rsidRDefault="00C24E60" w:rsidP="00E85706">
                <w:pPr>
                  <w:pStyle w:val="TableText"/>
                  <w:rPr>
                    <w:rStyle w:val="StyleLatinSegoeUI10pt"/>
                    <w:sz w:val="16"/>
                    <w:szCs w:val="16"/>
                  </w:rPr>
                </w:pPr>
              </w:p>
            </w:tc>
            <w:tc>
              <w:tcPr>
                <w:tcW w:w="2268" w:type="dxa"/>
              </w:tcPr>
              <w:p w14:paraId="17E0515F" w14:textId="77777777" w:rsidR="00C24E60" w:rsidRPr="00E85706" w:rsidRDefault="00C24E60" w:rsidP="00E85706">
                <w:pPr>
                  <w:pStyle w:val="TableText"/>
                  <w:rPr>
                    <w:rStyle w:val="StyleLatinSegoeUI10pt"/>
                    <w:sz w:val="16"/>
                    <w:szCs w:val="16"/>
                  </w:rPr>
                </w:pPr>
              </w:p>
            </w:tc>
            <w:tc>
              <w:tcPr>
                <w:tcW w:w="2862" w:type="dxa"/>
              </w:tcPr>
              <w:p w14:paraId="17E05160" w14:textId="77777777" w:rsidR="00C24E60" w:rsidRPr="00E85706" w:rsidRDefault="00C24E60" w:rsidP="00E85706">
                <w:pPr>
                  <w:pStyle w:val="TableText"/>
                  <w:rPr>
                    <w:rStyle w:val="StyleLatinSegoeUI10pt"/>
                    <w:sz w:val="16"/>
                    <w:szCs w:val="16"/>
                  </w:rPr>
                </w:pPr>
              </w:p>
            </w:tc>
            <w:tc>
              <w:tcPr>
                <w:tcW w:w="2160" w:type="dxa"/>
              </w:tcPr>
              <w:p w14:paraId="17E05161" w14:textId="77777777" w:rsidR="00C24E60" w:rsidRPr="00E85706" w:rsidRDefault="00C24E60" w:rsidP="00E85706">
                <w:pPr>
                  <w:pStyle w:val="TableText"/>
                  <w:rPr>
                    <w:rStyle w:val="StyleLatinSegoeUI10pt"/>
                    <w:sz w:val="16"/>
                    <w:szCs w:val="16"/>
                  </w:rPr>
                </w:pPr>
              </w:p>
            </w:tc>
          </w:tr>
          <w:tr w:rsidR="00C24E60" w:rsidRPr="00E85706" w14:paraId="17E05167" w14:textId="77777777" w:rsidTr="00657113">
            <w:tc>
              <w:tcPr>
                <w:tcW w:w="2160" w:type="dxa"/>
              </w:tcPr>
              <w:p w14:paraId="17E05163" w14:textId="77777777" w:rsidR="00C24E60" w:rsidRPr="00E85706" w:rsidRDefault="00C24E60" w:rsidP="00E85706">
                <w:pPr>
                  <w:pStyle w:val="TableText"/>
                  <w:rPr>
                    <w:rStyle w:val="StyleLatinSegoeUI10pt"/>
                    <w:sz w:val="16"/>
                    <w:szCs w:val="16"/>
                  </w:rPr>
                </w:pPr>
              </w:p>
            </w:tc>
            <w:tc>
              <w:tcPr>
                <w:tcW w:w="2268" w:type="dxa"/>
              </w:tcPr>
              <w:p w14:paraId="17E05164" w14:textId="77777777" w:rsidR="00C24E60" w:rsidRPr="00E85706" w:rsidRDefault="00C24E60" w:rsidP="00E85706">
                <w:pPr>
                  <w:pStyle w:val="TableText"/>
                  <w:rPr>
                    <w:rStyle w:val="StyleLatinSegoeUI10pt"/>
                    <w:sz w:val="16"/>
                    <w:szCs w:val="16"/>
                  </w:rPr>
                </w:pPr>
              </w:p>
            </w:tc>
            <w:tc>
              <w:tcPr>
                <w:tcW w:w="2862" w:type="dxa"/>
              </w:tcPr>
              <w:p w14:paraId="17E05165" w14:textId="77777777" w:rsidR="00C24E60" w:rsidRPr="00E85706" w:rsidRDefault="00C24E60" w:rsidP="00E85706">
                <w:pPr>
                  <w:pStyle w:val="TableText"/>
                  <w:rPr>
                    <w:rStyle w:val="StyleLatinSegoeUI10pt"/>
                    <w:sz w:val="16"/>
                    <w:szCs w:val="16"/>
                  </w:rPr>
                </w:pPr>
              </w:p>
            </w:tc>
            <w:tc>
              <w:tcPr>
                <w:tcW w:w="2160" w:type="dxa"/>
              </w:tcPr>
              <w:p w14:paraId="17E05166" w14:textId="77777777" w:rsidR="00C24E60" w:rsidRPr="00E85706" w:rsidRDefault="00C24E60" w:rsidP="00E85706">
                <w:pPr>
                  <w:pStyle w:val="TableText"/>
                  <w:rPr>
                    <w:rStyle w:val="StyleLatinSegoeUI10pt"/>
                    <w:sz w:val="16"/>
                    <w:szCs w:val="16"/>
                  </w:rPr>
                </w:pPr>
              </w:p>
            </w:tc>
          </w:tr>
        </w:tbl>
        <w:p w14:paraId="17E05168" w14:textId="77777777" w:rsidR="00C24E60" w:rsidRDefault="00C24E60" w:rsidP="00C24E60"/>
        <w:p w14:paraId="17E05169" w14:textId="77777777" w:rsidR="00C24E60" w:rsidRDefault="00C24E60" w:rsidP="004A1130">
          <w:pPr>
            <w:pStyle w:val="TOCHeading"/>
          </w:pPr>
          <w:r>
            <w:lastRenderedPageBreak/>
            <w:t>Table of Contents</w:t>
          </w:r>
        </w:p>
        <w:p w14:paraId="4DA08AE2" w14:textId="40DF266D" w:rsidR="00E670C7" w:rsidRDefault="00A80748">
          <w:pPr>
            <w:pStyle w:val="TOC1"/>
            <w:tabs>
              <w:tab w:val="left" w:pos="432"/>
            </w:tabs>
            <w:rPr>
              <w:rFonts w:asciiTheme="minorHAnsi" w:hAnsiTheme="minorHAnsi"/>
              <w:sz w:val="22"/>
            </w:rPr>
          </w:pPr>
          <w:r>
            <w:fldChar w:fldCharType="begin"/>
          </w:r>
          <w:r>
            <w:instrText xml:space="preserve"> TOC \o "1-3" \h \z \u </w:instrText>
          </w:r>
          <w:r>
            <w:fldChar w:fldCharType="separate"/>
          </w:r>
          <w:hyperlink w:anchor="_Toc510644848" w:history="1">
            <w:r w:rsidR="00E670C7" w:rsidRPr="00EC21AB">
              <w:rPr>
                <w:rStyle w:val="Hyperlink"/>
              </w:rPr>
              <w:t>1</w:t>
            </w:r>
            <w:r w:rsidR="00E670C7">
              <w:rPr>
                <w:rFonts w:asciiTheme="minorHAnsi" w:hAnsiTheme="minorHAnsi"/>
                <w:sz w:val="22"/>
              </w:rPr>
              <w:tab/>
            </w:r>
            <w:r w:rsidR="00E670C7" w:rsidRPr="00EC21AB">
              <w:rPr>
                <w:rStyle w:val="Hyperlink"/>
              </w:rPr>
              <w:t>Introduction &amp; Motivation</w:t>
            </w:r>
            <w:r w:rsidR="00E670C7">
              <w:rPr>
                <w:webHidden/>
              </w:rPr>
              <w:tab/>
            </w:r>
            <w:r w:rsidR="00E670C7">
              <w:rPr>
                <w:webHidden/>
              </w:rPr>
              <w:fldChar w:fldCharType="begin"/>
            </w:r>
            <w:r w:rsidR="00E670C7">
              <w:rPr>
                <w:webHidden/>
              </w:rPr>
              <w:instrText xml:space="preserve"> PAGEREF _Toc510644848 \h </w:instrText>
            </w:r>
            <w:r w:rsidR="00E670C7">
              <w:rPr>
                <w:webHidden/>
              </w:rPr>
            </w:r>
            <w:r w:rsidR="00E670C7">
              <w:rPr>
                <w:webHidden/>
              </w:rPr>
              <w:fldChar w:fldCharType="separate"/>
            </w:r>
            <w:r w:rsidR="00E670C7">
              <w:rPr>
                <w:webHidden/>
              </w:rPr>
              <w:t>6</w:t>
            </w:r>
            <w:r w:rsidR="00E670C7">
              <w:rPr>
                <w:webHidden/>
              </w:rPr>
              <w:fldChar w:fldCharType="end"/>
            </w:r>
          </w:hyperlink>
        </w:p>
        <w:p w14:paraId="22FCE39C" w14:textId="564A8C6E" w:rsidR="00E670C7" w:rsidRDefault="00F659F8">
          <w:pPr>
            <w:pStyle w:val="TOC1"/>
            <w:tabs>
              <w:tab w:val="left" w:pos="432"/>
            </w:tabs>
            <w:rPr>
              <w:rFonts w:asciiTheme="minorHAnsi" w:hAnsiTheme="minorHAnsi"/>
              <w:sz w:val="22"/>
            </w:rPr>
          </w:pPr>
          <w:hyperlink w:anchor="_Toc510644849" w:history="1">
            <w:r w:rsidR="00E670C7" w:rsidRPr="00EC21AB">
              <w:rPr>
                <w:rStyle w:val="Hyperlink"/>
              </w:rPr>
              <w:t>2</w:t>
            </w:r>
            <w:r w:rsidR="00E670C7">
              <w:rPr>
                <w:rFonts w:asciiTheme="minorHAnsi" w:hAnsiTheme="minorHAnsi"/>
                <w:sz w:val="22"/>
              </w:rPr>
              <w:tab/>
            </w:r>
            <w:r w:rsidR="00E670C7" w:rsidRPr="00EC21AB">
              <w:rPr>
                <w:rStyle w:val="Hyperlink"/>
              </w:rPr>
              <w:t>Prerequisites</w:t>
            </w:r>
            <w:r w:rsidR="00E670C7">
              <w:rPr>
                <w:webHidden/>
              </w:rPr>
              <w:tab/>
            </w:r>
            <w:r w:rsidR="00E670C7">
              <w:rPr>
                <w:webHidden/>
              </w:rPr>
              <w:fldChar w:fldCharType="begin"/>
            </w:r>
            <w:r w:rsidR="00E670C7">
              <w:rPr>
                <w:webHidden/>
              </w:rPr>
              <w:instrText xml:space="preserve"> PAGEREF _Toc510644849 \h </w:instrText>
            </w:r>
            <w:r w:rsidR="00E670C7">
              <w:rPr>
                <w:webHidden/>
              </w:rPr>
            </w:r>
            <w:r w:rsidR="00E670C7">
              <w:rPr>
                <w:webHidden/>
              </w:rPr>
              <w:fldChar w:fldCharType="separate"/>
            </w:r>
            <w:r w:rsidR="00E670C7">
              <w:rPr>
                <w:webHidden/>
              </w:rPr>
              <w:t>7</w:t>
            </w:r>
            <w:r w:rsidR="00E670C7">
              <w:rPr>
                <w:webHidden/>
              </w:rPr>
              <w:fldChar w:fldCharType="end"/>
            </w:r>
          </w:hyperlink>
        </w:p>
        <w:p w14:paraId="5AB4938A" w14:textId="7E2A8282" w:rsidR="00E670C7" w:rsidRDefault="00F659F8">
          <w:pPr>
            <w:pStyle w:val="TOC1"/>
            <w:tabs>
              <w:tab w:val="left" w:pos="432"/>
            </w:tabs>
            <w:rPr>
              <w:rFonts w:asciiTheme="minorHAnsi" w:hAnsiTheme="minorHAnsi"/>
              <w:sz w:val="22"/>
            </w:rPr>
          </w:pPr>
          <w:hyperlink w:anchor="_Toc510644850" w:history="1">
            <w:r w:rsidR="00E670C7" w:rsidRPr="00EC21AB">
              <w:rPr>
                <w:rStyle w:val="Hyperlink"/>
              </w:rPr>
              <w:t>3</w:t>
            </w:r>
            <w:r w:rsidR="00E670C7">
              <w:rPr>
                <w:rFonts w:asciiTheme="minorHAnsi" w:hAnsiTheme="minorHAnsi"/>
                <w:sz w:val="22"/>
              </w:rPr>
              <w:tab/>
            </w:r>
            <w:r w:rsidR="00E670C7" w:rsidRPr="00EC21AB">
              <w:rPr>
                <w:rStyle w:val="Hyperlink"/>
              </w:rPr>
              <w:t>Create a SharePoint List for Requests</w:t>
            </w:r>
            <w:r w:rsidR="00E670C7">
              <w:rPr>
                <w:webHidden/>
              </w:rPr>
              <w:tab/>
            </w:r>
            <w:r w:rsidR="00E670C7">
              <w:rPr>
                <w:webHidden/>
              </w:rPr>
              <w:fldChar w:fldCharType="begin"/>
            </w:r>
            <w:r w:rsidR="00E670C7">
              <w:rPr>
                <w:webHidden/>
              </w:rPr>
              <w:instrText xml:space="preserve"> PAGEREF _Toc510644850 \h </w:instrText>
            </w:r>
            <w:r w:rsidR="00E670C7">
              <w:rPr>
                <w:webHidden/>
              </w:rPr>
            </w:r>
            <w:r w:rsidR="00E670C7">
              <w:rPr>
                <w:webHidden/>
              </w:rPr>
              <w:fldChar w:fldCharType="separate"/>
            </w:r>
            <w:r w:rsidR="00E670C7">
              <w:rPr>
                <w:webHidden/>
              </w:rPr>
              <w:t>9</w:t>
            </w:r>
            <w:r w:rsidR="00E670C7">
              <w:rPr>
                <w:webHidden/>
              </w:rPr>
              <w:fldChar w:fldCharType="end"/>
            </w:r>
          </w:hyperlink>
        </w:p>
        <w:p w14:paraId="5C8CF3FE" w14:textId="4D574D8B" w:rsidR="00E670C7" w:rsidRDefault="00F659F8">
          <w:pPr>
            <w:pStyle w:val="TOC2"/>
            <w:rPr>
              <w:rFonts w:asciiTheme="minorHAnsi" w:hAnsiTheme="minorHAnsi"/>
              <w:noProof/>
            </w:rPr>
          </w:pPr>
          <w:hyperlink w:anchor="_Toc510644851" w:history="1">
            <w:r w:rsidR="00E670C7" w:rsidRPr="00EC21AB">
              <w:rPr>
                <w:rStyle w:val="Hyperlink"/>
                <w:noProof/>
              </w:rPr>
              <w:t>3.1</w:t>
            </w:r>
            <w:r w:rsidR="00E670C7">
              <w:rPr>
                <w:rFonts w:asciiTheme="minorHAnsi" w:hAnsiTheme="minorHAnsi"/>
                <w:noProof/>
              </w:rPr>
              <w:tab/>
            </w:r>
            <w:r w:rsidR="00E670C7" w:rsidRPr="00EC21AB">
              <w:rPr>
                <w:rStyle w:val="Hyperlink"/>
                <w:noProof/>
              </w:rPr>
              <w:t>Introduction</w:t>
            </w:r>
            <w:r w:rsidR="00E670C7">
              <w:rPr>
                <w:noProof/>
                <w:webHidden/>
              </w:rPr>
              <w:tab/>
            </w:r>
            <w:r w:rsidR="00E670C7">
              <w:rPr>
                <w:noProof/>
                <w:webHidden/>
              </w:rPr>
              <w:fldChar w:fldCharType="begin"/>
            </w:r>
            <w:r w:rsidR="00E670C7">
              <w:rPr>
                <w:noProof/>
                <w:webHidden/>
              </w:rPr>
              <w:instrText xml:space="preserve"> PAGEREF _Toc510644851 \h </w:instrText>
            </w:r>
            <w:r w:rsidR="00E670C7">
              <w:rPr>
                <w:noProof/>
                <w:webHidden/>
              </w:rPr>
            </w:r>
            <w:r w:rsidR="00E670C7">
              <w:rPr>
                <w:noProof/>
                <w:webHidden/>
              </w:rPr>
              <w:fldChar w:fldCharType="separate"/>
            </w:r>
            <w:r w:rsidR="00E670C7">
              <w:rPr>
                <w:noProof/>
                <w:webHidden/>
              </w:rPr>
              <w:t>9</w:t>
            </w:r>
            <w:r w:rsidR="00E670C7">
              <w:rPr>
                <w:noProof/>
                <w:webHidden/>
              </w:rPr>
              <w:fldChar w:fldCharType="end"/>
            </w:r>
          </w:hyperlink>
        </w:p>
        <w:p w14:paraId="26792F77" w14:textId="5105929E" w:rsidR="00E670C7" w:rsidRDefault="00F659F8">
          <w:pPr>
            <w:pStyle w:val="TOC2"/>
            <w:rPr>
              <w:rFonts w:asciiTheme="minorHAnsi" w:hAnsiTheme="minorHAnsi"/>
              <w:noProof/>
            </w:rPr>
          </w:pPr>
          <w:hyperlink w:anchor="_Toc510644852" w:history="1">
            <w:r w:rsidR="00E670C7" w:rsidRPr="00EC21AB">
              <w:rPr>
                <w:rStyle w:val="Hyperlink"/>
                <w:noProof/>
              </w:rPr>
              <w:t>3.2</w:t>
            </w:r>
            <w:r w:rsidR="00E670C7">
              <w:rPr>
                <w:rFonts w:asciiTheme="minorHAnsi" w:hAnsiTheme="minorHAnsi"/>
                <w:noProof/>
              </w:rPr>
              <w:tab/>
            </w:r>
            <w:r w:rsidR="00E670C7" w:rsidRPr="00EC21AB">
              <w:rPr>
                <w:rStyle w:val="Hyperlink"/>
                <w:noProof/>
              </w:rPr>
              <w:t>Creation Steps</w:t>
            </w:r>
            <w:r w:rsidR="00E670C7">
              <w:rPr>
                <w:noProof/>
                <w:webHidden/>
              </w:rPr>
              <w:tab/>
            </w:r>
            <w:r w:rsidR="00E670C7">
              <w:rPr>
                <w:noProof/>
                <w:webHidden/>
              </w:rPr>
              <w:fldChar w:fldCharType="begin"/>
            </w:r>
            <w:r w:rsidR="00E670C7">
              <w:rPr>
                <w:noProof/>
                <w:webHidden/>
              </w:rPr>
              <w:instrText xml:space="preserve"> PAGEREF _Toc510644852 \h </w:instrText>
            </w:r>
            <w:r w:rsidR="00E670C7">
              <w:rPr>
                <w:noProof/>
                <w:webHidden/>
              </w:rPr>
            </w:r>
            <w:r w:rsidR="00E670C7">
              <w:rPr>
                <w:noProof/>
                <w:webHidden/>
              </w:rPr>
              <w:fldChar w:fldCharType="separate"/>
            </w:r>
            <w:r w:rsidR="00E670C7">
              <w:rPr>
                <w:noProof/>
                <w:webHidden/>
              </w:rPr>
              <w:t>9</w:t>
            </w:r>
            <w:r w:rsidR="00E670C7">
              <w:rPr>
                <w:noProof/>
                <w:webHidden/>
              </w:rPr>
              <w:fldChar w:fldCharType="end"/>
            </w:r>
          </w:hyperlink>
        </w:p>
        <w:p w14:paraId="121EBA0E" w14:textId="24215FCB" w:rsidR="00E670C7" w:rsidRDefault="00F659F8">
          <w:pPr>
            <w:pStyle w:val="TOC1"/>
            <w:tabs>
              <w:tab w:val="left" w:pos="432"/>
            </w:tabs>
            <w:rPr>
              <w:rFonts w:asciiTheme="minorHAnsi" w:hAnsiTheme="minorHAnsi"/>
              <w:sz w:val="22"/>
            </w:rPr>
          </w:pPr>
          <w:hyperlink w:anchor="_Toc510644853" w:history="1">
            <w:r w:rsidR="00E670C7" w:rsidRPr="00EC21AB">
              <w:rPr>
                <w:rStyle w:val="Hyperlink"/>
              </w:rPr>
              <w:t>4</w:t>
            </w:r>
            <w:r w:rsidR="00E670C7">
              <w:rPr>
                <w:rFonts w:asciiTheme="minorHAnsi" w:hAnsiTheme="minorHAnsi"/>
                <w:sz w:val="22"/>
              </w:rPr>
              <w:tab/>
            </w:r>
            <w:r w:rsidR="00E670C7" w:rsidRPr="00EC21AB">
              <w:rPr>
                <w:rStyle w:val="Hyperlink"/>
              </w:rPr>
              <w:t>Create an Azure Automation Account and Azure Runbook</w:t>
            </w:r>
            <w:r w:rsidR="00E670C7">
              <w:rPr>
                <w:webHidden/>
              </w:rPr>
              <w:tab/>
            </w:r>
            <w:r w:rsidR="00E670C7">
              <w:rPr>
                <w:webHidden/>
              </w:rPr>
              <w:fldChar w:fldCharType="begin"/>
            </w:r>
            <w:r w:rsidR="00E670C7">
              <w:rPr>
                <w:webHidden/>
              </w:rPr>
              <w:instrText xml:space="preserve"> PAGEREF _Toc510644853 \h </w:instrText>
            </w:r>
            <w:r w:rsidR="00E670C7">
              <w:rPr>
                <w:webHidden/>
              </w:rPr>
            </w:r>
            <w:r w:rsidR="00E670C7">
              <w:rPr>
                <w:webHidden/>
              </w:rPr>
              <w:fldChar w:fldCharType="separate"/>
            </w:r>
            <w:r w:rsidR="00E670C7">
              <w:rPr>
                <w:webHidden/>
              </w:rPr>
              <w:t>10</w:t>
            </w:r>
            <w:r w:rsidR="00E670C7">
              <w:rPr>
                <w:webHidden/>
              </w:rPr>
              <w:fldChar w:fldCharType="end"/>
            </w:r>
          </w:hyperlink>
        </w:p>
        <w:p w14:paraId="3FD46C0D" w14:textId="292908C9" w:rsidR="00E670C7" w:rsidRDefault="00F659F8">
          <w:pPr>
            <w:pStyle w:val="TOC2"/>
            <w:rPr>
              <w:rFonts w:asciiTheme="minorHAnsi" w:hAnsiTheme="minorHAnsi"/>
              <w:noProof/>
            </w:rPr>
          </w:pPr>
          <w:hyperlink w:anchor="_Toc510644854" w:history="1">
            <w:r w:rsidR="00E670C7" w:rsidRPr="00EC21AB">
              <w:rPr>
                <w:rStyle w:val="Hyperlink"/>
                <w:noProof/>
              </w:rPr>
              <w:t>4.1</w:t>
            </w:r>
            <w:r w:rsidR="00E670C7">
              <w:rPr>
                <w:rFonts w:asciiTheme="minorHAnsi" w:hAnsiTheme="minorHAnsi"/>
                <w:noProof/>
              </w:rPr>
              <w:tab/>
            </w:r>
            <w:r w:rsidR="00E670C7" w:rsidRPr="00EC21AB">
              <w:rPr>
                <w:rStyle w:val="Hyperlink"/>
                <w:noProof/>
              </w:rPr>
              <w:t>Introduction</w:t>
            </w:r>
            <w:r w:rsidR="00E670C7">
              <w:rPr>
                <w:noProof/>
                <w:webHidden/>
              </w:rPr>
              <w:tab/>
            </w:r>
            <w:r w:rsidR="00E670C7">
              <w:rPr>
                <w:noProof/>
                <w:webHidden/>
              </w:rPr>
              <w:fldChar w:fldCharType="begin"/>
            </w:r>
            <w:r w:rsidR="00E670C7">
              <w:rPr>
                <w:noProof/>
                <w:webHidden/>
              </w:rPr>
              <w:instrText xml:space="preserve"> PAGEREF _Toc510644854 \h </w:instrText>
            </w:r>
            <w:r w:rsidR="00E670C7">
              <w:rPr>
                <w:noProof/>
                <w:webHidden/>
              </w:rPr>
            </w:r>
            <w:r w:rsidR="00E670C7">
              <w:rPr>
                <w:noProof/>
                <w:webHidden/>
              </w:rPr>
              <w:fldChar w:fldCharType="separate"/>
            </w:r>
            <w:r w:rsidR="00E670C7">
              <w:rPr>
                <w:noProof/>
                <w:webHidden/>
              </w:rPr>
              <w:t>10</w:t>
            </w:r>
            <w:r w:rsidR="00E670C7">
              <w:rPr>
                <w:noProof/>
                <w:webHidden/>
              </w:rPr>
              <w:fldChar w:fldCharType="end"/>
            </w:r>
          </w:hyperlink>
        </w:p>
        <w:p w14:paraId="5341F4B4" w14:textId="34494C27" w:rsidR="00E670C7" w:rsidRDefault="00F659F8">
          <w:pPr>
            <w:pStyle w:val="TOC2"/>
            <w:rPr>
              <w:rFonts w:asciiTheme="minorHAnsi" w:hAnsiTheme="minorHAnsi"/>
              <w:noProof/>
            </w:rPr>
          </w:pPr>
          <w:hyperlink w:anchor="_Toc510644855" w:history="1">
            <w:r w:rsidR="00E670C7" w:rsidRPr="00EC21AB">
              <w:rPr>
                <w:rStyle w:val="Hyperlink"/>
                <w:noProof/>
              </w:rPr>
              <w:t>4.2</w:t>
            </w:r>
            <w:r w:rsidR="00E670C7">
              <w:rPr>
                <w:rFonts w:asciiTheme="minorHAnsi" w:hAnsiTheme="minorHAnsi"/>
                <w:noProof/>
              </w:rPr>
              <w:tab/>
            </w:r>
            <w:r w:rsidR="00E670C7" w:rsidRPr="00EC21AB">
              <w:rPr>
                <w:rStyle w:val="Hyperlink"/>
                <w:noProof/>
              </w:rPr>
              <w:t>Creation Steps</w:t>
            </w:r>
            <w:r w:rsidR="00E670C7">
              <w:rPr>
                <w:noProof/>
                <w:webHidden/>
              </w:rPr>
              <w:tab/>
            </w:r>
            <w:r w:rsidR="00E670C7">
              <w:rPr>
                <w:noProof/>
                <w:webHidden/>
              </w:rPr>
              <w:fldChar w:fldCharType="begin"/>
            </w:r>
            <w:r w:rsidR="00E670C7">
              <w:rPr>
                <w:noProof/>
                <w:webHidden/>
              </w:rPr>
              <w:instrText xml:space="preserve"> PAGEREF _Toc510644855 \h </w:instrText>
            </w:r>
            <w:r w:rsidR="00E670C7">
              <w:rPr>
                <w:noProof/>
                <w:webHidden/>
              </w:rPr>
            </w:r>
            <w:r w:rsidR="00E670C7">
              <w:rPr>
                <w:noProof/>
                <w:webHidden/>
              </w:rPr>
              <w:fldChar w:fldCharType="separate"/>
            </w:r>
            <w:r w:rsidR="00E670C7">
              <w:rPr>
                <w:noProof/>
                <w:webHidden/>
              </w:rPr>
              <w:t>11</w:t>
            </w:r>
            <w:r w:rsidR="00E670C7">
              <w:rPr>
                <w:noProof/>
                <w:webHidden/>
              </w:rPr>
              <w:fldChar w:fldCharType="end"/>
            </w:r>
          </w:hyperlink>
        </w:p>
        <w:p w14:paraId="24559042" w14:textId="68CBECE2" w:rsidR="00E670C7" w:rsidRDefault="00F659F8">
          <w:pPr>
            <w:pStyle w:val="TOC3"/>
            <w:rPr>
              <w:rFonts w:asciiTheme="minorHAnsi" w:eastAsiaTheme="minorEastAsia" w:hAnsiTheme="minorHAnsi"/>
              <w:noProof/>
              <w:spacing w:val="0"/>
              <w:sz w:val="22"/>
              <w:szCs w:val="22"/>
            </w:rPr>
          </w:pPr>
          <w:hyperlink w:anchor="_Toc510644856" w:history="1">
            <w:r w:rsidR="00E670C7" w:rsidRPr="00EC21AB">
              <w:rPr>
                <w:rStyle w:val="Hyperlink"/>
                <w:noProof/>
                <w14:scene3d>
                  <w14:camera w14:prst="orthographicFront"/>
                  <w14:lightRig w14:rig="threePt" w14:dir="t">
                    <w14:rot w14:lat="0" w14:lon="0" w14:rev="0"/>
                  </w14:lightRig>
                </w14:scene3d>
              </w:rPr>
              <w:t>4.2.1</w:t>
            </w:r>
            <w:r w:rsidR="00E670C7">
              <w:rPr>
                <w:rFonts w:asciiTheme="minorHAnsi" w:eastAsiaTheme="minorEastAsia" w:hAnsiTheme="minorHAnsi"/>
                <w:noProof/>
                <w:spacing w:val="0"/>
                <w:sz w:val="22"/>
                <w:szCs w:val="22"/>
              </w:rPr>
              <w:tab/>
            </w:r>
            <w:r w:rsidR="00E670C7" w:rsidRPr="00EC21AB">
              <w:rPr>
                <w:rStyle w:val="Hyperlink"/>
                <w:noProof/>
              </w:rPr>
              <w:t>Create an Azure Automation Account</w:t>
            </w:r>
            <w:r w:rsidR="00E670C7">
              <w:rPr>
                <w:noProof/>
                <w:webHidden/>
              </w:rPr>
              <w:tab/>
            </w:r>
            <w:r w:rsidR="00E670C7">
              <w:rPr>
                <w:noProof/>
                <w:webHidden/>
              </w:rPr>
              <w:fldChar w:fldCharType="begin"/>
            </w:r>
            <w:r w:rsidR="00E670C7">
              <w:rPr>
                <w:noProof/>
                <w:webHidden/>
              </w:rPr>
              <w:instrText xml:space="preserve"> PAGEREF _Toc510644856 \h </w:instrText>
            </w:r>
            <w:r w:rsidR="00E670C7">
              <w:rPr>
                <w:noProof/>
                <w:webHidden/>
              </w:rPr>
            </w:r>
            <w:r w:rsidR="00E670C7">
              <w:rPr>
                <w:noProof/>
                <w:webHidden/>
              </w:rPr>
              <w:fldChar w:fldCharType="separate"/>
            </w:r>
            <w:r w:rsidR="00E670C7">
              <w:rPr>
                <w:noProof/>
                <w:webHidden/>
              </w:rPr>
              <w:t>11</w:t>
            </w:r>
            <w:r w:rsidR="00E670C7">
              <w:rPr>
                <w:noProof/>
                <w:webHidden/>
              </w:rPr>
              <w:fldChar w:fldCharType="end"/>
            </w:r>
          </w:hyperlink>
        </w:p>
        <w:p w14:paraId="018BF8EA" w14:textId="197AC6FF" w:rsidR="00E670C7" w:rsidRDefault="00F659F8">
          <w:pPr>
            <w:pStyle w:val="TOC3"/>
            <w:rPr>
              <w:rFonts w:asciiTheme="minorHAnsi" w:eastAsiaTheme="minorEastAsia" w:hAnsiTheme="minorHAnsi"/>
              <w:noProof/>
              <w:spacing w:val="0"/>
              <w:sz w:val="22"/>
              <w:szCs w:val="22"/>
            </w:rPr>
          </w:pPr>
          <w:hyperlink w:anchor="_Toc510644857" w:history="1">
            <w:r w:rsidR="00E670C7" w:rsidRPr="00EC21AB">
              <w:rPr>
                <w:rStyle w:val="Hyperlink"/>
                <w:noProof/>
                <w14:scene3d>
                  <w14:camera w14:prst="orthographicFront"/>
                  <w14:lightRig w14:rig="threePt" w14:dir="t">
                    <w14:rot w14:lat="0" w14:lon="0" w14:rev="0"/>
                  </w14:lightRig>
                </w14:scene3d>
              </w:rPr>
              <w:t>4.2.2</w:t>
            </w:r>
            <w:r w:rsidR="00E670C7">
              <w:rPr>
                <w:rFonts w:asciiTheme="minorHAnsi" w:eastAsiaTheme="minorEastAsia" w:hAnsiTheme="minorHAnsi"/>
                <w:noProof/>
                <w:spacing w:val="0"/>
                <w:sz w:val="22"/>
                <w:szCs w:val="22"/>
              </w:rPr>
              <w:tab/>
            </w:r>
            <w:r w:rsidR="00E670C7" w:rsidRPr="00EC21AB">
              <w:rPr>
                <w:rStyle w:val="Hyperlink"/>
                <w:noProof/>
              </w:rPr>
              <w:t>Create a Credential</w:t>
            </w:r>
            <w:r w:rsidR="00E670C7">
              <w:rPr>
                <w:noProof/>
                <w:webHidden/>
              </w:rPr>
              <w:tab/>
            </w:r>
            <w:r w:rsidR="00E670C7">
              <w:rPr>
                <w:noProof/>
                <w:webHidden/>
              </w:rPr>
              <w:fldChar w:fldCharType="begin"/>
            </w:r>
            <w:r w:rsidR="00E670C7">
              <w:rPr>
                <w:noProof/>
                <w:webHidden/>
              </w:rPr>
              <w:instrText xml:space="preserve"> PAGEREF _Toc510644857 \h </w:instrText>
            </w:r>
            <w:r w:rsidR="00E670C7">
              <w:rPr>
                <w:noProof/>
                <w:webHidden/>
              </w:rPr>
            </w:r>
            <w:r w:rsidR="00E670C7">
              <w:rPr>
                <w:noProof/>
                <w:webHidden/>
              </w:rPr>
              <w:fldChar w:fldCharType="separate"/>
            </w:r>
            <w:r w:rsidR="00E670C7">
              <w:rPr>
                <w:noProof/>
                <w:webHidden/>
              </w:rPr>
              <w:t>12</w:t>
            </w:r>
            <w:r w:rsidR="00E670C7">
              <w:rPr>
                <w:noProof/>
                <w:webHidden/>
              </w:rPr>
              <w:fldChar w:fldCharType="end"/>
            </w:r>
          </w:hyperlink>
        </w:p>
        <w:p w14:paraId="71D8E0AD" w14:textId="03F8159C" w:rsidR="00E670C7" w:rsidRDefault="00F659F8">
          <w:pPr>
            <w:pStyle w:val="TOC3"/>
            <w:rPr>
              <w:rFonts w:asciiTheme="minorHAnsi" w:eastAsiaTheme="minorEastAsia" w:hAnsiTheme="minorHAnsi"/>
              <w:noProof/>
              <w:spacing w:val="0"/>
              <w:sz w:val="22"/>
              <w:szCs w:val="22"/>
            </w:rPr>
          </w:pPr>
          <w:hyperlink w:anchor="_Toc510644858" w:history="1">
            <w:r w:rsidR="00E670C7" w:rsidRPr="00EC21AB">
              <w:rPr>
                <w:rStyle w:val="Hyperlink"/>
                <w:noProof/>
                <w14:scene3d>
                  <w14:camera w14:prst="orthographicFront"/>
                  <w14:lightRig w14:rig="threePt" w14:dir="t">
                    <w14:rot w14:lat="0" w14:lon="0" w14:rev="0"/>
                  </w14:lightRig>
                </w14:scene3d>
              </w:rPr>
              <w:t>4.2.3</w:t>
            </w:r>
            <w:r w:rsidR="00E670C7">
              <w:rPr>
                <w:rFonts w:asciiTheme="minorHAnsi" w:eastAsiaTheme="minorEastAsia" w:hAnsiTheme="minorHAnsi"/>
                <w:noProof/>
                <w:spacing w:val="0"/>
                <w:sz w:val="22"/>
                <w:szCs w:val="22"/>
              </w:rPr>
              <w:tab/>
            </w:r>
            <w:r w:rsidR="00E670C7" w:rsidRPr="00EC21AB">
              <w:rPr>
                <w:rStyle w:val="Hyperlink"/>
                <w:noProof/>
              </w:rPr>
              <w:t>Create an Azure “Run as Account”</w:t>
            </w:r>
            <w:r w:rsidR="00E670C7">
              <w:rPr>
                <w:noProof/>
                <w:webHidden/>
              </w:rPr>
              <w:tab/>
            </w:r>
            <w:r w:rsidR="00E670C7">
              <w:rPr>
                <w:noProof/>
                <w:webHidden/>
              </w:rPr>
              <w:fldChar w:fldCharType="begin"/>
            </w:r>
            <w:r w:rsidR="00E670C7">
              <w:rPr>
                <w:noProof/>
                <w:webHidden/>
              </w:rPr>
              <w:instrText xml:space="preserve"> PAGEREF _Toc510644858 \h </w:instrText>
            </w:r>
            <w:r w:rsidR="00E670C7">
              <w:rPr>
                <w:noProof/>
                <w:webHidden/>
              </w:rPr>
            </w:r>
            <w:r w:rsidR="00E670C7">
              <w:rPr>
                <w:noProof/>
                <w:webHidden/>
              </w:rPr>
              <w:fldChar w:fldCharType="separate"/>
            </w:r>
            <w:r w:rsidR="00E670C7">
              <w:rPr>
                <w:noProof/>
                <w:webHidden/>
              </w:rPr>
              <w:t>13</w:t>
            </w:r>
            <w:r w:rsidR="00E670C7">
              <w:rPr>
                <w:noProof/>
                <w:webHidden/>
              </w:rPr>
              <w:fldChar w:fldCharType="end"/>
            </w:r>
          </w:hyperlink>
        </w:p>
        <w:p w14:paraId="28304B7B" w14:textId="0E66B001" w:rsidR="00E670C7" w:rsidRDefault="00F659F8">
          <w:pPr>
            <w:pStyle w:val="TOC3"/>
            <w:rPr>
              <w:rFonts w:asciiTheme="minorHAnsi" w:eastAsiaTheme="minorEastAsia" w:hAnsiTheme="minorHAnsi"/>
              <w:noProof/>
              <w:spacing w:val="0"/>
              <w:sz w:val="22"/>
              <w:szCs w:val="22"/>
            </w:rPr>
          </w:pPr>
          <w:hyperlink w:anchor="_Toc510644859" w:history="1">
            <w:r w:rsidR="00E670C7" w:rsidRPr="00EC21AB">
              <w:rPr>
                <w:rStyle w:val="Hyperlink"/>
                <w:noProof/>
                <w14:scene3d>
                  <w14:camera w14:prst="orthographicFront"/>
                  <w14:lightRig w14:rig="threePt" w14:dir="t">
                    <w14:rot w14:lat="0" w14:lon="0" w14:rev="0"/>
                  </w14:lightRig>
                </w14:scene3d>
              </w:rPr>
              <w:t>4.2.4</w:t>
            </w:r>
            <w:r w:rsidR="00E670C7">
              <w:rPr>
                <w:rFonts w:asciiTheme="minorHAnsi" w:eastAsiaTheme="minorEastAsia" w:hAnsiTheme="minorHAnsi"/>
                <w:noProof/>
                <w:spacing w:val="0"/>
                <w:sz w:val="22"/>
                <w:szCs w:val="22"/>
              </w:rPr>
              <w:tab/>
            </w:r>
            <w:r w:rsidR="00E670C7" w:rsidRPr="00EC21AB">
              <w:rPr>
                <w:rStyle w:val="Hyperlink"/>
                <w:noProof/>
              </w:rPr>
              <w:t>Create an Azure Runbook</w:t>
            </w:r>
            <w:r w:rsidR="00E670C7">
              <w:rPr>
                <w:noProof/>
                <w:webHidden/>
              </w:rPr>
              <w:tab/>
            </w:r>
            <w:r w:rsidR="00E670C7">
              <w:rPr>
                <w:noProof/>
                <w:webHidden/>
              </w:rPr>
              <w:fldChar w:fldCharType="begin"/>
            </w:r>
            <w:r w:rsidR="00E670C7">
              <w:rPr>
                <w:noProof/>
                <w:webHidden/>
              </w:rPr>
              <w:instrText xml:space="preserve"> PAGEREF _Toc510644859 \h </w:instrText>
            </w:r>
            <w:r w:rsidR="00E670C7">
              <w:rPr>
                <w:noProof/>
                <w:webHidden/>
              </w:rPr>
            </w:r>
            <w:r w:rsidR="00E670C7">
              <w:rPr>
                <w:noProof/>
                <w:webHidden/>
              </w:rPr>
              <w:fldChar w:fldCharType="separate"/>
            </w:r>
            <w:r w:rsidR="00E670C7">
              <w:rPr>
                <w:noProof/>
                <w:webHidden/>
              </w:rPr>
              <w:t>15</w:t>
            </w:r>
            <w:r w:rsidR="00E670C7">
              <w:rPr>
                <w:noProof/>
                <w:webHidden/>
              </w:rPr>
              <w:fldChar w:fldCharType="end"/>
            </w:r>
          </w:hyperlink>
        </w:p>
        <w:p w14:paraId="5FCC6BA6" w14:textId="66878107" w:rsidR="00E670C7" w:rsidRDefault="00F659F8">
          <w:pPr>
            <w:pStyle w:val="TOC1"/>
            <w:tabs>
              <w:tab w:val="left" w:pos="432"/>
            </w:tabs>
            <w:rPr>
              <w:rFonts w:asciiTheme="minorHAnsi" w:hAnsiTheme="minorHAnsi"/>
              <w:sz w:val="22"/>
            </w:rPr>
          </w:pPr>
          <w:hyperlink w:anchor="_Toc510644860" w:history="1">
            <w:r w:rsidR="00E670C7" w:rsidRPr="00EC21AB">
              <w:rPr>
                <w:rStyle w:val="Hyperlink"/>
              </w:rPr>
              <w:t>5</w:t>
            </w:r>
            <w:r w:rsidR="00E670C7">
              <w:rPr>
                <w:rFonts w:asciiTheme="minorHAnsi" w:hAnsiTheme="minorHAnsi"/>
                <w:sz w:val="22"/>
              </w:rPr>
              <w:tab/>
            </w:r>
            <w:r w:rsidR="00E670C7" w:rsidRPr="00EC21AB">
              <w:rPr>
                <w:rStyle w:val="Hyperlink"/>
              </w:rPr>
              <w:t>Create the Microsoft Flow for Approval and Provision Kickoff</w:t>
            </w:r>
            <w:r w:rsidR="00E670C7">
              <w:rPr>
                <w:webHidden/>
              </w:rPr>
              <w:tab/>
            </w:r>
            <w:r w:rsidR="00E670C7">
              <w:rPr>
                <w:webHidden/>
              </w:rPr>
              <w:fldChar w:fldCharType="begin"/>
            </w:r>
            <w:r w:rsidR="00E670C7">
              <w:rPr>
                <w:webHidden/>
              </w:rPr>
              <w:instrText xml:space="preserve"> PAGEREF _Toc510644860 \h </w:instrText>
            </w:r>
            <w:r w:rsidR="00E670C7">
              <w:rPr>
                <w:webHidden/>
              </w:rPr>
            </w:r>
            <w:r w:rsidR="00E670C7">
              <w:rPr>
                <w:webHidden/>
              </w:rPr>
              <w:fldChar w:fldCharType="separate"/>
            </w:r>
            <w:r w:rsidR="00E670C7">
              <w:rPr>
                <w:webHidden/>
              </w:rPr>
              <w:t>16</w:t>
            </w:r>
            <w:r w:rsidR="00E670C7">
              <w:rPr>
                <w:webHidden/>
              </w:rPr>
              <w:fldChar w:fldCharType="end"/>
            </w:r>
          </w:hyperlink>
        </w:p>
        <w:p w14:paraId="404AA176" w14:textId="565926D8" w:rsidR="00E670C7" w:rsidRDefault="00F659F8">
          <w:pPr>
            <w:pStyle w:val="TOC2"/>
            <w:rPr>
              <w:rFonts w:asciiTheme="minorHAnsi" w:hAnsiTheme="minorHAnsi"/>
              <w:noProof/>
            </w:rPr>
          </w:pPr>
          <w:hyperlink w:anchor="_Toc510644861" w:history="1">
            <w:r w:rsidR="00E670C7" w:rsidRPr="00EC21AB">
              <w:rPr>
                <w:rStyle w:val="Hyperlink"/>
                <w:noProof/>
              </w:rPr>
              <w:t>5.1</w:t>
            </w:r>
            <w:r w:rsidR="00E670C7">
              <w:rPr>
                <w:rFonts w:asciiTheme="minorHAnsi" w:hAnsiTheme="minorHAnsi"/>
                <w:noProof/>
              </w:rPr>
              <w:tab/>
            </w:r>
            <w:r w:rsidR="00E670C7" w:rsidRPr="00EC21AB">
              <w:rPr>
                <w:rStyle w:val="Hyperlink"/>
                <w:noProof/>
              </w:rPr>
              <w:t>Introduction</w:t>
            </w:r>
            <w:r w:rsidR="00E670C7">
              <w:rPr>
                <w:noProof/>
                <w:webHidden/>
              </w:rPr>
              <w:tab/>
            </w:r>
            <w:r w:rsidR="00E670C7">
              <w:rPr>
                <w:noProof/>
                <w:webHidden/>
              </w:rPr>
              <w:fldChar w:fldCharType="begin"/>
            </w:r>
            <w:r w:rsidR="00E670C7">
              <w:rPr>
                <w:noProof/>
                <w:webHidden/>
              </w:rPr>
              <w:instrText xml:space="preserve"> PAGEREF _Toc510644861 \h </w:instrText>
            </w:r>
            <w:r w:rsidR="00E670C7">
              <w:rPr>
                <w:noProof/>
                <w:webHidden/>
              </w:rPr>
            </w:r>
            <w:r w:rsidR="00E670C7">
              <w:rPr>
                <w:noProof/>
                <w:webHidden/>
              </w:rPr>
              <w:fldChar w:fldCharType="separate"/>
            </w:r>
            <w:r w:rsidR="00E670C7">
              <w:rPr>
                <w:noProof/>
                <w:webHidden/>
              </w:rPr>
              <w:t>16</w:t>
            </w:r>
            <w:r w:rsidR="00E670C7">
              <w:rPr>
                <w:noProof/>
                <w:webHidden/>
              </w:rPr>
              <w:fldChar w:fldCharType="end"/>
            </w:r>
          </w:hyperlink>
        </w:p>
        <w:p w14:paraId="0A2103C3" w14:textId="1521FE20" w:rsidR="00E670C7" w:rsidRDefault="00F659F8">
          <w:pPr>
            <w:pStyle w:val="TOC2"/>
            <w:rPr>
              <w:rFonts w:asciiTheme="minorHAnsi" w:hAnsiTheme="minorHAnsi"/>
              <w:noProof/>
            </w:rPr>
          </w:pPr>
          <w:hyperlink w:anchor="_Toc510644862" w:history="1">
            <w:r w:rsidR="00E670C7" w:rsidRPr="00EC21AB">
              <w:rPr>
                <w:rStyle w:val="Hyperlink"/>
                <w:noProof/>
              </w:rPr>
              <w:t>5.2</w:t>
            </w:r>
            <w:r w:rsidR="00E670C7">
              <w:rPr>
                <w:rFonts w:asciiTheme="minorHAnsi" w:hAnsiTheme="minorHAnsi"/>
                <w:noProof/>
              </w:rPr>
              <w:tab/>
            </w:r>
            <w:r w:rsidR="00E670C7" w:rsidRPr="00EC21AB">
              <w:rPr>
                <w:rStyle w:val="Hyperlink"/>
                <w:noProof/>
              </w:rPr>
              <w:t>Creation Steps</w:t>
            </w:r>
            <w:r w:rsidR="00E670C7">
              <w:rPr>
                <w:noProof/>
                <w:webHidden/>
              </w:rPr>
              <w:tab/>
            </w:r>
            <w:r w:rsidR="00E670C7">
              <w:rPr>
                <w:noProof/>
                <w:webHidden/>
              </w:rPr>
              <w:fldChar w:fldCharType="begin"/>
            </w:r>
            <w:r w:rsidR="00E670C7">
              <w:rPr>
                <w:noProof/>
                <w:webHidden/>
              </w:rPr>
              <w:instrText xml:space="preserve"> PAGEREF _Toc510644862 \h </w:instrText>
            </w:r>
            <w:r w:rsidR="00E670C7">
              <w:rPr>
                <w:noProof/>
                <w:webHidden/>
              </w:rPr>
            </w:r>
            <w:r w:rsidR="00E670C7">
              <w:rPr>
                <w:noProof/>
                <w:webHidden/>
              </w:rPr>
              <w:fldChar w:fldCharType="separate"/>
            </w:r>
            <w:r w:rsidR="00E670C7">
              <w:rPr>
                <w:noProof/>
                <w:webHidden/>
              </w:rPr>
              <w:t>17</w:t>
            </w:r>
            <w:r w:rsidR="00E670C7">
              <w:rPr>
                <w:noProof/>
                <w:webHidden/>
              </w:rPr>
              <w:fldChar w:fldCharType="end"/>
            </w:r>
          </w:hyperlink>
        </w:p>
        <w:p w14:paraId="2F9A05CA" w14:textId="65D4CFD2" w:rsidR="00E670C7" w:rsidRDefault="00F659F8">
          <w:pPr>
            <w:pStyle w:val="TOC3"/>
            <w:rPr>
              <w:rFonts w:asciiTheme="minorHAnsi" w:eastAsiaTheme="minorEastAsia" w:hAnsiTheme="minorHAnsi"/>
              <w:noProof/>
              <w:spacing w:val="0"/>
              <w:sz w:val="22"/>
              <w:szCs w:val="22"/>
            </w:rPr>
          </w:pPr>
          <w:hyperlink w:anchor="_Toc510644863" w:history="1">
            <w:r w:rsidR="00E670C7" w:rsidRPr="00EC21AB">
              <w:rPr>
                <w:rStyle w:val="Hyperlink"/>
                <w:noProof/>
                <w14:scene3d>
                  <w14:camera w14:prst="orthographicFront"/>
                  <w14:lightRig w14:rig="threePt" w14:dir="t">
                    <w14:rot w14:lat="0" w14:lon="0" w14:rev="0"/>
                  </w14:lightRig>
                </w14:scene3d>
              </w:rPr>
              <w:t>5.2.1</w:t>
            </w:r>
            <w:r w:rsidR="00E670C7">
              <w:rPr>
                <w:rFonts w:asciiTheme="minorHAnsi" w:eastAsiaTheme="minorEastAsia" w:hAnsiTheme="minorHAnsi"/>
                <w:noProof/>
                <w:spacing w:val="0"/>
                <w:sz w:val="22"/>
                <w:szCs w:val="22"/>
              </w:rPr>
              <w:tab/>
            </w:r>
            <w:r w:rsidR="00E670C7" w:rsidRPr="00EC21AB">
              <w:rPr>
                <w:rStyle w:val="Hyperlink"/>
                <w:noProof/>
              </w:rPr>
              <w:t>Import the Microsoft Flow package</w:t>
            </w:r>
            <w:r w:rsidR="00E670C7">
              <w:rPr>
                <w:noProof/>
                <w:webHidden/>
              </w:rPr>
              <w:tab/>
            </w:r>
            <w:r w:rsidR="00E670C7">
              <w:rPr>
                <w:noProof/>
                <w:webHidden/>
              </w:rPr>
              <w:fldChar w:fldCharType="begin"/>
            </w:r>
            <w:r w:rsidR="00E670C7">
              <w:rPr>
                <w:noProof/>
                <w:webHidden/>
              </w:rPr>
              <w:instrText xml:space="preserve"> PAGEREF _Toc510644863 \h </w:instrText>
            </w:r>
            <w:r w:rsidR="00E670C7">
              <w:rPr>
                <w:noProof/>
                <w:webHidden/>
              </w:rPr>
            </w:r>
            <w:r w:rsidR="00E670C7">
              <w:rPr>
                <w:noProof/>
                <w:webHidden/>
              </w:rPr>
              <w:fldChar w:fldCharType="separate"/>
            </w:r>
            <w:r w:rsidR="00E670C7">
              <w:rPr>
                <w:noProof/>
                <w:webHidden/>
              </w:rPr>
              <w:t>17</w:t>
            </w:r>
            <w:r w:rsidR="00E670C7">
              <w:rPr>
                <w:noProof/>
                <w:webHidden/>
              </w:rPr>
              <w:fldChar w:fldCharType="end"/>
            </w:r>
          </w:hyperlink>
        </w:p>
        <w:p w14:paraId="42DCE7D4" w14:textId="2446B948" w:rsidR="00E670C7" w:rsidRDefault="00F659F8">
          <w:pPr>
            <w:pStyle w:val="TOC3"/>
            <w:rPr>
              <w:rFonts w:asciiTheme="minorHAnsi" w:eastAsiaTheme="minorEastAsia" w:hAnsiTheme="minorHAnsi"/>
              <w:noProof/>
              <w:spacing w:val="0"/>
              <w:sz w:val="22"/>
              <w:szCs w:val="22"/>
            </w:rPr>
          </w:pPr>
          <w:hyperlink w:anchor="_Toc510644864" w:history="1">
            <w:r w:rsidR="00E670C7" w:rsidRPr="00EC21AB">
              <w:rPr>
                <w:rStyle w:val="Hyperlink"/>
                <w:noProof/>
                <w14:scene3d>
                  <w14:camera w14:prst="orthographicFront"/>
                  <w14:lightRig w14:rig="threePt" w14:dir="t">
                    <w14:rot w14:lat="0" w14:lon="0" w14:rev="0"/>
                  </w14:lightRig>
                </w14:scene3d>
              </w:rPr>
              <w:t>5.2.2</w:t>
            </w:r>
            <w:r w:rsidR="00E670C7">
              <w:rPr>
                <w:rFonts w:asciiTheme="minorHAnsi" w:eastAsiaTheme="minorEastAsia" w:hAnsiTheme="minorHAnsi"/>
                <w:noProof/>
                <w:spacing w:val="0"/>
                <w:sz w:val="22"/>
                <w:szCs w:val="22"/>
              </w:rPr>
              <w:tab/>
            </w:r>
            <w:r w:rsidR="00E670C7" w:rsidRPr="00EC21AB">
              <w:rPr>
                <w:rStyle w:val="Hyperlink"/>
                <w:noProof/>
              </w:rPr>
              <w:t>Set up connections</w:t>
            </w:r>
            <w:r w:rsidR="00E670C7">
              <w:rPr>
                <w:noProof/>
                <w:webHidden/>
              </w:rPr>
              <w:tab/>
            </w:r>
            <w:r w:rsidR="00E670C7">
              <w:rPr>
                <w:noProof/>
                <w:webHidden/>
              </w:rPr>
              <w:fldChar w:fldCharType="begin"/>
            </w:r>
            <w:r w:rsidR="00E670C7">
              <w:rPr>
                <w:noProof/>
                <w:webHidden/>
              </w:rPr>
              <w:instrText xml:space="preserve"> PAGEREF _Toc510644864 \h </w:instrText>
            </w:r>
            <w:r w:rsidR="00E670C7">
              <w:rPr>
                <w:noProof/>
                <w:webHidden/>
              </w:rPr>
            </w:r>
            <w:r w:rsidR="00E670C7">
              <w:rPr>
                <w:noProof/>
                <w:webHidden/>
              </w:rPr>
              <w:fldChar w:fldCharType="separate"/>
            </w:r>
            <w:r w:rsidR="00E670C7">
              <w:rPr>
                <w:noProof/>
                <w:webHidden/>
              </w:rPr>
              <w:t>18</w:t>
            </w:r>
            <w:r w:rsidR="00E670C7">
              <w:rPr>
                <w:noProof/>
                <w:webHidden/>
              </w:rPr>
              <w:fldChar w:fldCharType="end"/>
            </w:r>
          </w:hyperlink>
        </w:p>
        <w:p w14:paraId="2FB69ADD" w14:textId="1CC7F775" w:rsidR="00E670C7" w:rsidRDefault="00F659F8">
          <w:pPr>
            <w:pStyle w:val="TOC3"/>
            <w:rPr>
              <w:rFonts w:asciiTheme="minorHAnsi" w:eastAsiaTheme="minorEastAsia" w:hAnsiTheme="minorHAnsi"/>
              <w:noProof/>
              <w:spacing w:val="0"/>
              <w:sz w:val="22"/>
              <w:szCs w:val="22"/>
            </w:rPr>
          </w:pPr>
          <w:hyperlink w:anchor="_Toc510644865" w:history="1">
            <w:r w:rsidR="00E670C7" w:rsidRPr="00EC21AB">
              <w:rPr>
                <w:rStyle w:val="Hyperlink"/>
                <w:noProof/>
                <w14:scene3d>
                  <w14:camera w14:prst="orthographicFront"/>
                  <w14:lightRig w14:rig="threePt" w14:dir="t">
                    <w14:rot w14:lat="0" w14:lon="0" w14:rev="0"/>
                  </w14:lightRig>
                </w14:scene3d>
              </w:rPr>
              <w:t>5.2.3</w:t>
            </w:r>
            <w:r w:rsidR="00E670C7">
              <w:rPr>
                <w:rFonts w:asciiTheme="minorHAnsi" w:eastAsiaTheme="minorEastAsia" w:hAnsiTheme="minorHAnsi"/>
                <w:noProof/>
                <w:spacing w:val="0"/>
                <w:sz w:val="22"/>
                <w:szCs w:val="22"/>
              </w:rPr>
              <w:tab/>
            </w:r>
            <w:r w:rsidR="00E670C7" w:rsidRPr="00EC21AB">
              <w:rPr>
                <w:rStyle w:val="Hyperlink"/>
                <w:noProof/>
              </w:rPr>
              <w:t>Update the Flow</w:t>
            </w:r>
            <w:r w:rsidR="00E670C7">
              <w:rPr>
                <w:noProof/>
                <w:webHidden/>
              </w:rPr>
              <w:tab/>
            </w:r>
            <w:r w:rsidR="00E670C7">
              <w:rPr>
                <w:noProof/>
                <w:webHidden/>
              </w:rPr>
              <w:fldChar w:fldCharType="begin"/>
            </w:r>
            <w:r w:rsidR="00E670C7">
              <w:rPr>
                <w:noProof/>
                <w:webHidden/>
              </w:rPr>
              <w:instrText xml:space="preserve"> PAGEREF _Toc510644865 \h </w:instrText>
            </w:r>
            <w:r w:rsidR="00E670C7">
              <w:rPr>
                <w:noProof/>
                <w:webHidden/>
              </w:rPr>
            </w:r>
            <w:r w:rsidR="00E670C7">
              <w:rPr>
                <w:noProof/>
                <w:webHidden/>
              </w:rPr>
              <w:fldChar w:fldCharType="separate"/>
            </w:r>
            <w:r w:rsidR="00E670C7">
              <w:rPr>
                <w:noProof/>
                <w:webHidden/>
              </w:rPr>
              <w:t>21</w:t>
            </w:r>
            <w:r w:rsidR="00E670C7">
              <w:rPr>
                <w:noProof/>
                <w:webHidden/>
              </w:rPr>
              <w:fldChar w:fldCharType="end"/>
            </w:r>
          </w:hyperlink>
        </w:p>
        <w:p w14:paraId="0B5FEAE1" w14:textId="7730D2CB" w:rsidR="00E670C7" w:rsidRDefault="00F659F8">
          <w:pPr>
            <w:pStyle w:val="TOC3"/>
            <w:rPr>
              <w:rFonts w:asciiTheme="minorHAnsi" w:eastAsiaTheme="minorEastAsia" w:hAnsiTheme="minorHAnsi"/>
              <w:noProof/>
              <w:spacing w:val="0"/>
              <w:sz w:val="22"/>
              <w:szCs w:val="22"/>
            </w:rPr>
          </w:pPr>
          <w:hyperlink w:anchor="_Toc510644866" w:history="1">
            <w:r w:rsidR="00E670C7" w:rsidRPr="00EC21AB">
              <w:rPr>
                <w:rStyle w:val="Hyperlink"/>
                <w:noProof/>
                <w14:scene3d>
                  <w14:camera w14:prst="orthographicFront"/>
                  <w14:lightRig w14:rig="threePt" w14:dir="t">
                    <w14:rot w14:lat="0" w14:lon="0" w14:rev="0"/>
                  </w14:lightRig>
                </w14:scene3d>
              </w:rPr>
              <w:t>5.2.4</w:t>
            </w:r>
            <w:r w:rsidR="00E670C7">
              <w:rPr>
                <w:rFonts w:asciiTheme="minorHAnsi" w:eastAsiaTheme="minorEastAsia" w:hAnsiTheme="minorHAnsi"/>
                <w:noProof/>
                <w:spacing w:val="0"/>
                <w:sz w:val="22"/>
                <w:szCs w:val="22"/>
              </w:rPr>
              <w:tab/>
            </w:r>
            <w:r w:rsidR="00E670C7" w:rsidRPr="00EC21AB">
              <w:rPr>
                <w:rStyle w:val="Hyperlink"/>
                <w:noProof/>
              </w:rPr>
              <w:t>Trigger – When an item is created</w:t>
            </w:r>
            <w:r w:rsidR="00E670C7">
              <w:rPr>
                <w:noProof/>
                <w:webHidden/>
              </w:rPr>
              <w:tab/>
            </w:r>
            <w:r w:rsidR="00E670C7">
              <w:rPr>
                <w:noProof/>
                <w:webHidden/>
              </w:rPr>
              <w:fldChar w:fldCharType="begin"/>
            </w:r>
            <w:r w:rsidR="00E670C7">
              <w:rPr>
                <w:noProof/>
                <w:webHidden/>
              </w:rPr>
              <w:instrText xml:space="preserve"> PAGEREF _Toc510644866 \h </w:instrText>
            </w:r>
            <w:r w:rsidR="00E670C7">
              <w:rPr>
                <w:noProof/>
                <w:webHidden/>
              </w:rPr>
            </w:r>
            <w:r w:rsidR="00E670C7">
              <w:rPr>
                <w:noProof/>
                <w:webHidden/>
              </w:rPr>
              <w:fldChar w:fldCharType="separate"/>
            </w:r>
            <w:r w:rsidR="00E670C7">
              <w:rPr>
                <w:noProof/>
                <w:webHidden/>
              </w:rPr>
              <w:t>21</w:t>
            </w:r>
            <w:r w:rsidR="00E670C7">
              <w:rPr>
                <w:noProof/>
                <w:webHidden/>
              </w:rPr>
              <w:fldChar w:fldCharType="end"/>
            </w:r>
          </w:hyperlink>
        </w:p>
        <w:p w14:paraId="79C25E00" w14:textId="05431D38" w:rsidR="00E670C7" w:rsidRDefault="00F659F8">
          <w:pPr>
            <w:pStyle w:val="TOC3"/>
            <w:rPr>
              <w:rFonts w:asciiTheme="minorHAnsi" w:eastAsiaTheme="minorEastAsia" w:hAnsiTheme="minorHAnsi"/>
              <w:noProof/>
              <w:spacing w:val="0"/>
              <w:sz w:val="22"/>
              <w:szCs w:val="22"/>
            </w:rPr>
          </w:pPr>
          <w:hyperlink w:anchor="_Toc510644867" w:history="1">
            <w:r w:rsidR="00E670C7" w:rsidRPr="00EC21AB">
              <w:rPr>
                <w:rStyle w:val="Hyperlink"/>
                <w:noProof/>
                <w14:scene3d>
                  <w14:camera w14:prst="orthographicFront"/>
                  <w14:lightRig w14:rig="threePt" w14:dir="t">
                    <w14:rot w14:lat="0" w14:lon="0" w14:rev="0"/>
                  </w14:lightRig>
                </w14:scene3d>
              </w:rPr>
              <w:t>5.2.5</w:t>
            </w:r>
            <w:r w:rsidR="00E670C7">
              <w:rPr>
                <w:rFonts w:asciiTheme="minorHAnsi" w:eastAsiaTheme="minorEastAsia" w:hAnsiTheme="minorHAnsi"/>
                <w:noProof/>
                <w:spacing w:val="0"/>
                <w:sz w:val="22"/>
                <w:szCs w:val="22"/>
              </w:rPr>
              <w:tab/>
            </w:r>
            <w:r w:rsidR="00E670C7" w:rsidRPr="00EC21AB">
              <w:rPr>
                <w:rStyle w:val="Hyperlink"/>
                <w:noProof/>
              </w:rPr>
              <w:t>Action 1 – Initialize approver variable</w:t>
            </w:r>
            <w:r w:rsidR="00E670C7">
              <w:rPr>
                <w:noProof/>
                <w:webHidden/>
              </w:rPr>
              <w:tab/>
            </w:r>
            <w:r w:rsidR="00E670C7">
              <w:rPr>
                <w:noProof/>
                <w:webHidden/>
              </w:rPr>
              <w:fldChar w:fldCharType="begin"/>
            </w:r>
            <w:r w:rsidR="00E670C7">
              <w:rPr>
                <w:noProof/>
                <w:webHidden/>
              </w:rPr>
              <w:instrText xml:space="preserve"> PAGEREF _Toc510644867 \h </w:instrText>
            </w:r>
            <w:r w:rsidR="00E670C7">
              <w:rPr>
                <w:noProof/>
                <w:webHidden/>
              </w:rPr>
            </w:r>
            <w:r w:rsidR="00E670C7">
              <w:rPr>
                <w:noProof/>
                <w:webHidden/>
              </w:rPr>
              <w:fldChar w:fldCharType="separate"/>
            </w:r>
            <w:r w:rsidR="00E670C7">
              <w:rPr>
                <w:noProof/>
                <w:webHidden/>
              </w:rPr>
              <w:t>21</w:t>
            </w:r>
            <w:r w:rsidR="00E670C7">
              <w:rPr>
                <w:noProof/>
                <w:webHidden/>
              </w:rPr>
              <w:fldChar w:fldCharType="end"/>
            </w:r>
          </w:hyperlink>
        </w:p>
        <w:p w14:paraId="309D22E8" w14:textId="74380799" w:rsidR="00E670C7" w:rsidRDefault="00F659F8">
          <w:pPr>
            <w:pStyle w:val="TOC3"/>
            <w:rPr>
              <w:rFonts w:asciiTheme="minorHAnsi" w:eastAsiaTheme="minorEastAsia" w:hAnsiTheme="minorHAnsi"/>
              <w:noProof/>
              <w:spacing w:val="0"/>
              <w:sz w:val="22"/>
              <w:szCs w:val="22"/>
            </w:rPr>
          </w:pPr>
          <w:hyperlink w:anchor="_Toc510644868" w:history="1">
            <w:r w:rsidR="00E670C7" w:rsidRPr="00EC21AB">
              <w:rPr>
                <w:rStyle w:val="Hyperlink"/>
                <w:noProof/>
                <w14:scene3d>
                  <w14:camera w14:prst="orthographicFront"/>
                  <w14:lightRig w14:rig="threePt" w14:dir="t">
                    <w14:rot w14:lat="0" w14:lon="0" w14:rev="0"/>
                  </w14:lightRig>
                </w14:scene3d>
              </w:rPr>
              <w:t>5.2.6</w:t>
            </w:r>
            <w:r w:rsidR="00E670C7">
              <w:rPr>
                <w:rFonts w:asciiTheme="minorHAnsi" w:eastAsiaTheme="minorEastAsia" w:hAnsiTheme="minorHAnsi"/>
                <w:noProof/>
                <w:spacing w:val="0"/>
                <w:sz w:val="22"/>
                <w:szCs w:val="22"/>
              </w:rPr>
              <w:tab/>
            </w:r>
            <w:r w:rsidR="00E670C7" w:rsidRPr="00EC21AB">
              <w:rPr>
                <w:rStyle w:val="Hyperlink"/>
                <w:noProof/>
              </w:rPr>
              <w:t>Action 2 – Send approval email</w:t>
            </w:r>
            <w:r w:rsidR="00E670C7">
              <w:rPr>
                <w:noProof/>
                <w:webHidden/>
              </w:rPr>
              <w:tab/>
            </w:r>
            <w:r w:rsidR="00E670C7">
              <w:rPr>
                <w:noProof/>
                <w:webHidden/>
              </w:rPr>
              <w:fldChar w:fldCharType="begin"/>
            </w:r>
            <w:r w:rsidR="00E670C7">
              <w:rPr>
                <w:noProof/>
                <w:webHidden/>
              </w:rPr>
              <w:instrText xml:space="preserve"> PAGEREF _Toc510644868 \h </w:instrText>
            </w:r>
            <w:r w:rsidR="00E670C7">
              <w:rPr>
                <w:noProof/>
                <w:webHidden/>
              </w:rPr>
            </w:r>
            <w:r w:rsidR="00E670C7">
              <w:rPr>
                <w:noProof/>
                <w:webHidden/>
              </w:rPr>
              <w:fldChar w:fldCharType="separate"/>
            </w:r>
            <w:r w:rsidR="00E670C7">
              <w:rPr>
                <w:noProof/>
                <w:webHidden/>
              </w:rPr>
              <w:t>22</w:t>
            </w:r>
            <w:r w:rsidR="00E670C7">
              <w:rPr>
                <w:noProof/>
                <w:webHidden/>
              </w:rPr>
              <w:fldChar w:fldCharType="end"/>
            </w:r>
          </w:hyperlink>
        </w:p>
        <w:p w14:paraId="1750F055" w14:textId="49FA57E1" w:rsidR="00E670C7" w:rsidRDefault="00F659F8">
          <w:pPr>
            <w:pStyle w:val="TOC3"/>
            <w:rPr>
              <w:rFonts w:asciiTheme="minorHAnsi" w:eastAsiaTheme="minorEastAsia" w:hAnsiTheme="minorHAnsi"/>
              <w:noProof/>
              <w:spacing w:val="0"/>
              <w:sz w:val="22"/>
              <w:szCs w:val="22"/>
            </w:rPr>
          </w:pPr>
          <w:hyperlink w:anchor="_Toc510644869" w:history="1">
            <w:r w:rsidR="00E670C7" w:rsidRPr="00EC21AB">
              <w:rPr>
                <w:rStyle w:val="Hyperlink"/>
                <w:noProof/>
                <w14:scene3d>
                  <w14:camera w14:prst="orthographicFront"/>
                  <w14:lightRig w14:rig="threePt" w14:dir="t">
                    <w14:rot w14:lat="0" w14:lon="0" w14:rev="0"/>
                  </w14:lightRig>
                </w14:scene3d>
              </w:rPr>
              <w:t>5.2.7</w:t>
            </w:r>
            <w:r w:rsidR="00E670C7">
              <w:rPr>
                <w:rFonts w:asciiTheme="minorHAnsi" w:eastAsiaTheme="minorEastAsia" w:hAnsiTheme="minorHAnsi"/>
                <w:noProof/>
                <w:spacing w:val="0"/>
                <w:sz w:val="22"/>
                <w:szCs w:val="22"/>
              </w:rPr>
              <w:tab/>
            </w:r>
            <w:r w:rsidR="00E670C7" w:rsidRPr="00EC21AB">
              <w:rPr>
                <w:rStyle w:val="Hyperlink"/>
                <w:noProof/>
              </w:rPr>
              <w:t>Condition – Check if approved</w:t>
            </w:r>
            <w:r w:rsidR="00E670C7">
              <w:rPr>
                <w:noProof/>
                <w:webHidden/>
              </w:rPr>
              <w:tab/>
            </w:r>
            <w:r w:rsidR="00E670C7">
              <w:rPr>
                <w:noProof/>
                <w:webHidden/>
              </w:rPr>
              <w:fldChar w:fldCharType="begin"/>
            </w:r>
            <w:r w:rsidR="00E670C7">
              <w:rPr>
                <w:noProof/>
                <w:webHidden/>
              </w:rPr>
              <w:instrText xml:space="preserve"> PAGEREF _Toc510644869 \h </w:instrText>
            </w:r>
            <w:r w:rsidR="00E670C7">
              <w:rPr>
                <w:noProof/>
                <w:webHidden/>
              </w:rPr>
            </w:r>
            <w:r w:rsidR="00E670C7">
              <w:rPr>
                <w:noProof/>
                <w:webHidden/>
              </w:rPr>
              <w:fldChar w:fldCharType="separate"/>
            </w:r>
            <w:r w:rsidR="00E670C7">
              <w:rPr>
                <w:noProof/>
                <w:webHidden/>
              </w:rPr>
              <w:t>22</w:t>
            </w:r>
            <w:r w:rsidR="00E670C7">
              <w:rPr>
                <w:noProof/>
                <w:webHidden/>
              </w:rPr>
              <w:fldChar w:fldCharType="end"/>
            </w:r>
          </w:hyperlink>
        </w:p>
        <w:p w14:paraId="17209C63" w14:textId="2DCEB22F" w:rsidR="00E670C7" w:rsidRDefault="00F659F8">
          <w:pPr>
            <w:pStyle w:val="TOC3"/>
            <w:rPr>
              <w:rFonts w:asciiTheme="minorHAnsi" w:eastAsiaTheme="minorEastAsia" w:hAnsiTheme="minorHAnsi"/>
              <w:noProof/>
              <w:spacing w:val="0"/>
              <w:sz w:val="22"/>
              <w:szCs w:val="22"/>
            </w:rPr>
          </w:pPr>
          <w:hyperlink w:anchor="_Toc510644870" w:history="1">
            <w:r w:rsidR="00E670C7" w:rsidRPr="00EC21AB">
              <w:rPr>
                <w:rStyle w:val="Hyperlink"/>
                <w:noProof/>
                <w14:scene3d>
                  <w14:camera w14:prst="orthographicFront"/>
                  <w14:lightRig w14:rig="threePt" w14:dir="t">
                    <w14:rot w14:lat="0" w14:lon="0" w14:rev="0"/>
                  </w14:lightRig>
                </w14:scene3d>
              </w:rPr>
              <w:t>5.2.8</w:t>
            </w:r>
            <w:r w:rsidR="00E670C7">
              <w:rPr>
                <w:rFonts w:asciiTheme="minorHAnsi" w:eastAsiaTheme="minorEastAsia" w:hAnsiTheme="minorHAnsi"/>
                <w:noProof/>
                <w:spacing w:val="0"/>
                <w:sz w:val="22"/>
                <w:szCs w:val="22"/>
              </w:rPr>
              <w:tab/>
            </w:r>
            <w:r w:rsidR="00E670C7" w:rsidRPr="00EC21AB">
              <w:rPr>
                <w:rStyle w:val="Hyperlink"/>
                <w:noProof/>
              </w:rPr>
              <w:t>Condition Fail – Action 3B – Send a “request denied” email to requesting user [OPTIONAL]</w:t>
            </w:r>
            <w:r w:rsidR="00E670C7">
              <w:rPr>
                <w:noProof/>
                <w:webHidden/>
              </w:rPr>
              <w:tab/>
            </w:r>
            <w:r w:rsidR="00E670C7">
              <w:rPr>
                <w:noProof/>
                <w:webHidden/>
              </w:rPr>
              <w:fldChar w:fldCharType="begin"/>
            </w:r>
            <w:r w:rsidR="00E670C7">
              <w:rPr>
                <w:noProof/>
                <w:webHidden/>
              </w:rPr>
              <w:instrText xml:space="preserve"> PAGEREF _Toc510644870 \h </w:instrText>
            </w:r>
            <w:r w:rsidR="00E670C7">
              <w:rPr>
                <w:noProof/>
                <w:webHidden/>
              </w:rPr>
            </w:r>
            <w:r w:rsidR="00E670C7">
              <w:rPr>
                <w:noProof/>
                <w:webHidden/>
              </w:rPr>
              <w:fldChar w:fldCharType="separate"/>
            </w:r>
            <w:r w:rsidR="00E670C7">
              <w:rPr>
                <w:noProof/>
                <w:webHidden/>
              </w:rPr>
              <w:t>23</w:t>
            </w:r>
            <w:r w:rsidR="00E670C7">
              <w:rPr>
                <w:noProof/>
                <w:webHidden/>
              </w:rPr>
              <w:fldChar w:fldCharType="end"/>
            </w:r>
          </w:hyperlink>
        </w:p>
        <w:p w14:paraId="591C3B95" w14:textId="6D834D52" w:rsidR="00E670C7" w:rsidRDefault="00F659F8">
          <w:pPr>
            <w:pStyle w:val="TOC3"/>
            <w:rPr>
              <w:rFonts w:asciiTheme="minorHAnsi" w:eastAsiaTheme="minorEastAsia" w:hAnsiTheme="minorHAnsi"/>
              <w:noProof/>
              <w:spacing w:val="0"/>
              <w:sz w:val="22"/>
              <w:szCs w:val="22"/>
            </w:rPr>
          </w:pPr>
          <w:hyperlink w:anchor="_Toc510644871" w:history="1">
            <w:r w:rsidR="00E670C7" w:rsidRPr="00EC21AB">
              <w:rPr>
                <w:rStyle w:val="Hyperlink"/>
                <w:noProof/>
                <w14:scene3d>
                  <w14:camera w14:prst="orthographicFront"/>
                  <w14:lightRig w14:rig="threePt" w14:dir="t">
                    <w14:rot w14:lat="0" w14:lon="0" w14:rev="0"/>
                  </w14:lightRig>
                </w14:scene3d>
              </w:rPr>
              <w:t>5.2.9</w:t>
            </w:r>
            <w:r w:rsidR="00E670C7">
              <w:rPr>
                <w:rFonts w:asciiTheme="minorHAnsi" w:eastAsiaTheme="minorEastAsia" w:hAnsiTheme="minorHAnsi"/>
                <w:noProof/>
                <w:spacing w:val="0"/>
                <w:sz w:val="22"/>
                <w:szCs w:val="22"/>
              </w:rPr>
              <w:tab/>
            </w:r>
            <w:r w:rsidR="00E670C7" w:rsidRPr="00EC21AB">
              <w:rPr>
                <w:rStyle w:val="Hyperlink"/>
                <w:noProof/>
              </w:rPr>
              <w:t>Action 3A – Get user profile (V1)</w:t>
            </w:r>
            <w:r w:rsidR="00E670C7">
              <w:rPr>
                <w:noProof/>
                <w:webHidden/>
              </w:rPr>
              <w:tab/>
            </w:r>
            <w:r w:rsidR="00E670C7">
              <w:rPr>
                <w:noProof/>
                <w:webHidden/>
              </w:rPr>
              <w:fldChar w:fldCharType="begin"/>
            </w:r>
            <w:r w:rsidR="00E670C7">
              <w:rPr>
                <w:noProof/>
                <w:webHidden/>
              </w:rPr>
              <w:instrText xml:space="preserve"> PAGEREF _Toc510644871 \h </w:instrText>
            </w:r>
            <w:r w:rsidR="00E670C7">
              <w:rPr>
                <w:noProof/>
                <w:webHidden/>
              </w:rPr>
            </w:r>
            <w:r w:rsidR="00E670C7">
              <w:rPr>
                <w:noProof/>
                <w:webHidden/>
              </w:rPr>
              <w:fldChar w:fldCharType="separate"/>
            </w:r>
            <w:r w:rsidR="00E670C7">
              <w:rPr>
                <w:noProof/>
                <w:webHidden/>
              </w:rPr>
              <w:t>23</w:t>
            </w:r>
            <w:r w:rsidR="00E670C7">
              <w:rPr>
                <w:noProof/>
                <w:webHidden/>
              </w:rPr>
              <w:fldChar w:fldCharType="end"/>
            </w:r>
          </w:hyperlink>
        </w:p>
        <w:p w14:paraId="2B26B71F" w14:textId="04D1516A" w:rsidR="00E670C7" w:rsidRDefault="00F659F8">
          <w:pPr>
            <w:pStyle w:val="TOC3"/>
            <w:tabs>
              <w:tab w:val="left" w:pos="1760"/>
            </w:tabs>
            <w:rPr>
              <w:rFonts w:asciiTheme="minorHAnsi" w:eastAsiaTheme="minorEastAsia" w:hAnsiTheme="minorHAnsi"/>
              <w:noProof/>
              <w:spacing w:val="0"/>
              <w:sz w:val="22"/>
              <w:szCs w:val="22"/>
            </w:rPr>
          </w:pPr>
          <w:hyperlink w:anchor="_Toc510644872" w:history="1">
            <w:r w:rsidR="00E670C7" w:rsidRPr="00EC21AB">
              <w:rPr>
                <w:rStyle w:val="Hyperlink"/>
                <w:noProof/>
                <w14:scene3d>
                  <w14:camera w14:prst="orthographicFront"/>
                  <w14:lightRig w14:rig="threePt" w14:dir="t">
                    <w14:rot w14:lat="0" w14:lon="0" w14:rev="0"/>
                  </w14:lightRig>
                </w14:scene3d>
              </w:rPr>
              <w:t>5.2.10</w:t>
            </w:r>
            <w:r w:rsidR="00E670C7">
              <w:rPr>
                <w:rFonts w:asciiTheme="minorHAnsi" w:eastAsiaTheme="minorEastAsia" w:hAnsiTheme="minorHAnsi"/>
                <w:noProof/>
                <w:spacing w:val="0"/>
                <w:sz w:val="22"/>
                <w:szCs w:val="22"/>
              </w:rPr>
              <w:tab/>
            </w:r>
            <w:r w:rsidR="00E670C7" w:rsidRPr="00EC21AB">
              <w:rPr>
                <w:rStyle w:val="Hyperlink"/>
                <w:noProof/>
              </w:rPr>
              <w:t>Action 4A – Create O365 Group</w:t>
            </w:r>
            <w:r w:rsidR="00E670C7">
              <w:rPr>
                <w:noProof/>
                <w:webHidden/>
              </w:rPr>
              <w:tab/>
            </w:r>
            <w:r w:rsidR="00E670C7">
              <w:rPr>
                <w:noProof/>
                <w:webHidden/>
              </w:rPr>
              <w:fldChar w:fldCharType="begin"/>
            </w:r>
            <w:r w:rsidR="00E670C7">
              <w:rPr>
                <w:noProof/>
                <w:webHidden/>
              </w:rPr>
              <w:instrText xml:space="preserve"> PAGEREF _Toc510644872 \h </w:instrText>
            </w:r>
            <w:r w:rsidR="00E670C7">
              <w:rPr>
                <w:noProof/>
                <w:webHidden/>
              </w:rPr>
            </w:r>
            <w:r w:rsidR="00E670C7">
              <w:rPr>
                <w:noProof/>
                <w:webHidden/>
              </w:rPr>
              <w:fldChar w:fldCharType="separate"/>
            </w:r>
            <w:r w:rsidR="00E670C7">
              <w:rPr>
                <w:noProof/>
                <w:webHidden/>
              </w:rPr>
              <w:t>24</w:t>
            </w:r>
            <w:r w:rsidR="00E670C7">
              <w:rPr>
                <w:noProof/>
                <w:webHidden/>
              </w:rPr>
              <w:fldChar w:fldCharType="end"/>
            </w:r>
          </w:hyperlink>
        </w:p>
        <w:p w14:paraId="074BDAA2" w14:textId="051348D1" w:rsidR="00E670C7" w:rsidRDefault="00F659F8">
          <w:pPr>
            <w:pStyle w:val="TOC3"/>
            <w:tabs>
              <w:tab w:val="left" w:pos="1760"/>
            </w:tabs>
            <w:rPr>
              <w:rFonts w:asciiTheme="minorHAnsi" w:eastAsiaTheme="minorEastAsia" w:hAnsiTheme="minorHAnsi"/>
              <w:noProof/>
              <w:spacing w:val="0"/>
              <w:sz w:val="22"/>
              <w:szCs w:val="22"/>
            </w:rPr>
          </w:pPr>
          <w:hyperlink w:anchor="_Toc510644873" w:history="1">
            <w:r w:rsidR="00E670C7" w:rsidRPr="00EC21AB">
              <w:rPr>
                <w:rStyle w:val="Hyperlink"/>
                <w:noProof/>
                <w14:scene3d>
                  <w14:camera w14:prst="orthographicFront"/>
                  <w14:lightRig w14:rig="threePt" w14:dir="t">
                    <w14:rot w14:lat="0" w14:lon="0" w14:rev="0"/>
                  </w14:lightRig>
                </w14:scene3d>
              </w:rPr>
              <w:t>5.2.11</w:t>
            </w:r>
            <w:r w:rsidR="00E670C7">
              <w:rPr>
                <w:rFonts w:asciiTheme="minorHAnsi" w:eastAsiaTheme="minorEastAsia" w:hAnsiTheme="minorHAnsi"/>
                <w:noProof/>
                <w:spacing w:val="0"/>
                <w:sz w:val="22"/>
                <w:szCs w:val="22"/>
              </w:rPr>
              <w:tab/>
            </w:r>
            <w:r w:rsidR="00E670C7" w:rsidRPr="00EC21AB">
              <w:rPr>
                <w:rStyle w:val="Hyperlink"/>
                <w:noProof/>
              </w:rPr>
              <w:t>Action 5AB – Delete request item if creation failed [OPTIONAL]</w:t>
            </w:r>
            <w:r w:rsidR="00E670C7">
              <w:rPr>
                <w:noProof/>
                <w:webHidden/>
              </w:rPr>
              <w:tab/>
            </w:r>
            <w:r w:rsidR="00E670C7">
              <w:rPr>
                <w:noProof/>
                <w:webHidden/>
              </w:rPr>
              <w:fldChar w:fldCharType="begin"/>
            </w:r>
            <w:r w:rsidR="00E670C7">
              <w:rPr>
                <w:noProof/>
                <w:webHidden/>
              </w:rPr>
              <w:instrText xml:space="preserve"> PAGEREF _Toc510644873 \h </w:instrText>
            </w:r>
            <w:r w:rsidR="00E670C7">
              <w:rPr>
                <w:noProof/>
                <w:webHidden/>
              </w:rPr>
            </w:r>
            <w:r w:rsidR="00E670C7">
              <w:rPr>
                <w:noProof/>
                <w:webHidden/>
              </w:rPr>
              <w:fldChar w:fldCharType="separate"/>
            </w:r>
            <w:r w:rsidR="00E670C7">
              <w:rPr>
                <w:noProof/>
                <w:webHidden/>
              </w:rPr>
              <w:t>24</w:t>
            </w:r>
            <w:r w:rsidR="00E670C7">
              <w:rPr>
                <w:noProof/>
                <w:webHidden/>
              </w:rPr>
              <w:fldChar w:fldCharType="end"/>
            </w:r>
          </w:hyperlink>
        </w:p>
        <w:p w14:paraId="040F3F70" w14:textId="6A9FB11F" w:rsidR="00E670C7" w:rsidRDefault="00F659F8">
          <w:pPr>
            <w:pStyle w:val="TOC3"/>
            <w:tabs>
              <w:tab w:val="left" w:pos="1760"/>
            </w:tabs>
            <w:rPr>
              <w:rFonts w:asciiTheme="minorHAnsi" w:eastAsiaTheme="minorEastAsia" w:hAnsiTheme="minorHAnsi"/>
              <w:noProof/>
              <w:spacing w:val="0"/>
              <w:sz w:val="22"/>
              <w:szCs w:val="22"/>
            </w:rPr>
          </w:pPr>
          <w:hyperlink w:anchor="_Toc510644874" w:history="1">
            <w:r w:rsidR="00E670C7" w:rsidRPr="00EC21AB">
              <w:rPr>
                <w:rStyle w:val="Hyperlink"/>
                <w:noProof/>
                <w14:scene3d>
                  <w14:camera w14:prst="orthographicFront"/>
                  <w14:lightRig w14:rig="threePt" w14:dir="t">
                    <w14:rot w14:lat="0" w14:lon="0" w14:rev="0"/>
                  </w14:lightRig>
                </w14:scene3d>
              </w:rPr>
              <w:t>5.2.12</w:t>
            </w:r>
            <w:r w:rsidR="00E670C7">
              <w:rPr>
                <w:rFonts w:asciiTheme="minorHAnsi" w:eastAsiaTheme="minorEastAsia" w:hAnsiTheme="minorHAnsi"/>
                <w:noProof/>
                <w:spacing w:val="0"/>
                <w:sz w:val="22"/>
                <w:szCs w:val="22"/>
              </w:rPr>
              <w:tab/>
            </w:r>
            <w:r w:rsidR="00E670C7" w:rsidRPr="00EC21AB">
              <w:rPr>
                <w:rStyle w:val="Hyperlink"/>
                <w:noProof/>
              </w:rPr>
              <w:t>Action 6AB – Send a “creation failed” email to requesting user [OPTIONAL]</w:t>
            </w:r>
            <w:r w:rsidR="00E670C7">
              <w:rPr>
                <w:noProof/>
                <w:webHidden/>
              </w:rPr>
              <w:tab/>
            </w:r>
            <w:r w:rsidR="00E670C7">
              <w:rPr>
                <w:noProof/>
                <w:webHidden/>
              </w:rPr>
              <w:fldChar w:fldCharType="begin"/>
            </w:r>
            <w:r w:rsidR="00E670C7">
              <w:rPr>
                <w:noProof/>
                <w:webHidden/>
              </w:rPr>
              <w:instrText xml:space="preserve"> PAGEREF _Toc510644874 \h </w:instrText>
            </w:r>
            <w:r w:rsidR="00E670C7">
              <w:rPr>
                <w:noProof/>
                <w:webHidden/>
              </w:rPr>
            </w:r>
            <w:r w:rsidR="00E670C7">
              <w:rPr>
                <w:noProof/>
                <w:webHidden/>
              </w:rPr>
              <w:fldChar w:fldCharType="separate"/>
            </w:r>
            <w:r w:rsidR="00E670C7">
              <w:rPr>
                <w:noProof/>
                <w:webHidden/>
              </w:rPr>
              <w:t>25</w:t>
            </w:r>
            <w:r w:rsidR="00E670C7">
              <w:rPr>
                <w:noProof/>
                <w:webHidden/>
              </w:rPr>
              <w:fldChar w:fldCharType="end"/>
            </w:r>
          </w:hyperlink>
        </w:p>
        <w:p w14:paraId="58016335" w14:textId="0D58622F" w:rsidR="00E670C7" w:rsidRDefault="00F659F8">
          <w:pPr>
            <w:pStyle w:val="TOC3"/>
            <w:tabs>
              <w:tab w:val="left" w:pos="1760"/>
            </w:tabs>
            <w:rPr>
              <w:rFonts w:asciiTheme="minorHAnsi" w:eastAsiaTheme="minorEastAsia" w:hAnsiTheme="minorHAnsi"/>
              <w:noProof/>
              <w:spacing w:val="0"/>
              <w:sz w:val="22"/>
              <w:szCs w:val="22"/>
            </w:rPr>
          </w:pPr>
          <w:hyperlink w:anchor="_Toc510644875" w:history="1">
            <w:r w:rsidR="00E670C7" w:rsidRPr="00EC21AB">
              <w:rPr>
                <w:rStyle w:val="Hyperlink"/>
                <w:noProof/>
                <w14:scene3d>
                  <w14:camera w14:prst="orthographicFront"/>
                  <w14:lightRig w14:rig="threePt" w14:dir="t">
                    <w14:rot w14:lat="0" w14:lon="0" w14:rev="0"/>
                  </w14:lightRig>
                </w14:scene3d>
              </w:rPr>
              <w:t>5.2.13</w:t>
            </w:r>
            <w:r w:rsidR="00E670C7">
              <w:rPr>
                <w:rFonts w:asciiTheme="minorHAnsi" w:eastAsiaTheme="minorEastAsia" w:hAnsiTheme="minorHAnsi"/>
                <w:noProof/>
                <w:spacing w:val="0"/>
                <w:sz w:val="22"/>
                <w:szCs w:val="22"/>
              </w:rPr>
              <w:tab/>
            </w:r>
            <w:r w:rsidR="00E670C7" w:rsidRPr="00EC21AB">
              <w:rPr>
                <w:rStyle w:val="Hyperlink"/>
                <w:noProof/>
              </w:rPr>
              <w:t>Action 5AA – Update Approved Column to ‘Yes’ [OPTIONAL]</w:t>
            </w:r>
            <w:r w:rsidR="00E670C7">
              <w:rPr>
                <w:noProof/>
                <w:webHidden/>
              </w:rPr>
              <w:tab/>
            </w:r>
            <w:r w:rsidR="00E670C7">
              <w:rPr>
                <w:noProof/>
                <w:webHidden/>
              </w:rPr>
              <w:fldChar w:fldCharType="begin"/>
            </w:r>
            <w:r w:rsidR="00E670C7">
              <w:rPr>
                <w:noProof/>
                <w:webHidden/>
              </w:rPr>
              <w:instrText xml:space="preserve"> PAGEREF _Toc510644875 \h </w:instrText>
            </w:r>
            <w:r w:rsidR="00E670C7">
              <w:rPr>
                <w:noProof/>
                <w:webHidden/>
              </w:rPr>
            </w:r>
            <w:r w:rsidR="00E670C7">
              <w:rPr>
                <w:noProof/>
                <w:webHidden/>
              </w:rPr>
              <w:fldChar w:fldCharType="separate"/>
            </w:r>
            <w:r w:rsidR="00E670C7">
              <w:rPr>
                <w:noProof/>
                <w:webHidden/>
              </w:rPr>
              <w:t>25</w:t>
            </w:r>
            <w:r w:rsidR="00E670C7">
              <w:rPr>
                <w:noProof/>
                <w:webHidden/>
              </w:rPr>
              <w:fldChar w:fldCharType="end"/>
            </w:r>
          </w:hyperlink>
        </w:p>
        <w:p w14:paraId="4847D8F2" w14:textId="4849C3E0" w:rsidR="00E670C7" w:rsidRDefault="00F659F8">
          <w:pPr>
            <w:pStyle w:val="TOC3"/>
            <w:tabs>
              <w:tab w:val="left" w:pos="1760"/>
            </w:tabs>
            <w:rPr>
              <w:rFonts w:asciiTheme="minorHAnsi" w:eastAsiaTheme="minorEastAsia" w:hAnsiTheme="minorHAnsi"/>
              <w:noProof/>
              <w:spacing w:val="0"/>
              <w:sz w:val="22"/>
              <w:szCs w:val="22"/>
            </w:rPr>
          </w:pPr>
          <w:hyperlink w:anchor="_Toc510644876" w:history="1">
            <w:r w:rsidR="00E670C7" w:rsidRPr="00EC21AB">
              <w:rPr>
                <w:rStyle w:val="Hyperlink"/>
                <w:noProof/>
                <w14:scene3d>
                  <w14:camera w14:prst="orthographicFront"/>
                  <w14:lightRig w14:rig="threePt" w14:dir="t">
                    <w14:rot w14:lat="0" w14:lon="0" w14:rev="0"/>
                  </w14:lightRig>
                </w14:scene3d>
              </w:rPr>
              <w:t>5.2.14</w:t>
            </w:r>
            <w:r w:rsidR="00E670C7">
              <w:rPr>
                <w:rFonts w:asciiTheme="minorHAnsi" w:eastAsiaTheme="minorEastAsia" w:hAnsiTheme="minorHAnsi"/>
                <w:noProof/>
                <w:spacing w:val="0"/>
                <w:sz w:val="22"/>
                <w:szCs w:val="22"/>
              </w:rPr>
              <w:tab/>
            </w:r>
            <w:r w:rsidR="00E670C7" w:rsidRPr="00EC21AB">
              <w:rPr>
                <w:rStyle w:val="Hyperlink"/>
                <w:noProof/>
              </w:rPr>
              <w:t>Action 6AA – Add user to O365 Group</w:t>
            </w:r>
            <w:r w:rsidR="00E670C7">
              <w:rPr>
                <w:noProof/>
                <w:webHidden/>
              </w:rPr>
              <w:tab/>
            </w:r>
            <w:r w:rsidR="00E670C7">
              <w:rPr>
                <w:noProof/>
                <w:webHidden/>
              </w:rPr>
              <w:fldChar w:fldCharType="begin"/>
            </w:r>
            <w:r w:rsidR="00E670C7">
              <w:rPr>
                <w:noProof/>
                <w:webHidden/>
              </w:rPr>
              <w:instrText xml:space="preserve"> PAGEREF _Toc510644876 \h </w:instrText>
            </w:r>
            <w:r w:rsidR="00E670C7">
              <w:rPr>
                <w:noProof/>
                <w:webHidden/>
              </w:rPr>
            </w:r>
            <w:r w:rsidR="00E670C7">
              <w:rPr>
                <w:noProof/>
                <w:webHidden/>
              </w:rPr>
              <w:fldChar w:fldCharType="separate"/>
            </w:r>
            <w:r w:rsidR="00E670C7">
              <w:rPr>
                <w:noProof/>
                <w:webHidden/>
              </w:rPr>
              <w:t>26</w:t>
            </w:r>
            <w:r w:rsidR="00E670C7">
              <w:rPr>
                <w:noProof/>
                <w:webHidden/>
              </w:rPr>
              <w:fldChar w:fldCharType="end"/>
            </w:r>
          </w:hyperlink>
        </w:p>
        <w:p w14:paraId="075A9CF3" w14:textId="1A8238D1" w:rsidR="00E670C7" w:rsidRDefault="00F659F8">
          <w:pPr>
            <w:pStyle w:val="TOC3"/>
            <w:tabs>
              <w:tab w:val="left" w:pos="1760"/>
            </w:tabs>
            <w:rPr>
              <w:rFonts w:asciiTheme="minorHAnsi" w:eastAsiaTheme="minorEastAsia" w:hAnsiTheme="minorHAnsi"/>
              <w:noProof/>
              <w:spacing w:val="0"/>
              <w:sz w:val="22"/>
              <w:szCs w:val="22"/>
            </w:rPr>
          </w:pPr>
          <w:hyperlink w:anchor="_Toc510644877" w:history="1">
            <w:r w:rsidR="00E670C7" w:rsidRPr="00EC21AB">
              <w:rPr>
                <w:rStyle w:val="Hyperlink"/>
                <w:noProof/>
                <w14:scene3d>
                  <w14:camera w14:prst="orthographicFront"/>
                  <w14:lightRig w14:rig="threePt" w14:dir="t">
                    <w14:rot w14:lat="0" w14:lon="0" w14:rev="0"/>
                  </w14:lightRig>
                </w14:scene3d>
              </w:rPr>
              <w:t>5.2.15</w:t>
            </w:r>
            <w:r w:rsidR="00E670C7">
              <w:rPr>
                <w:rFonts w:asciiTheme="minorHAnsi" w:eastAsiaTheme="minorEastAsia" w:hAnsiTheme="minorHAnsi"/>
                <w:noProof/>
                <w:spacing w:val="0"/>
                <w:sz w:val="22"/>
                <w:szCs w:val="22"/>
              </w:rPr>
              <w:tab/>
            </w:r>
            <w:r w:rsidR="00E670C7" w:rsidRPr="00EC21AB">
              <w:rPr>
                <w:rStyle w:val="Hyperlink"/>
                <w:noProof/>
              </w:rPr>
              <w:t>Action 7AA – Delay</w:t>
            </w:r>
            <w:r w:rsidR="00E670C7">
              <w:rPr>
                <w:noProof/>
                <w:webHidden/>
              </w:rPr>
              <w:tab/>
            </w:r>
            <w:r w:rsidR="00E670C7">
              <w:rPr>
                <w:noProof/>
                <w:webHidden/>
              </w:rPr>
              <w:fldChar w:fldCharType="begin"/>
            </w:r>
            <w:r w:rsidR="00E670C7">
              <w:rPr>
                <w:noProof/>
                <w:webHidden/>
              </w:rPr>
              <w:instrText xml:space="preserve"> PAGEREF _Toc510644877 \h </w:instrText>
            </w:r>
            <w:r w:rsidR="00E670C7">
              <w:rPr>
                <w:noProof/>
                <w:webHidden/>
              </w:rPr>
            </w:r>
            <w:r w:rsidR="00E670C7">
              <w:rPr>
                <w:noProof/>
                <w:webHidden/>
              </w:rPr>
              <w:fldChar w:fldCharType="separate"/>
            </w:r>
            <w:r w:rsidR="00E670C7">
              <w:rPr>
                <w:noProof/>
                <w:webHidden/>
              </w:rPr>
              <w:t>26</w:t>
            </w:r>
            <w:r w:rsidR="00E670C7">
              <w:rPr>
                <w:noProof/>
                <w:webHidden/>
              </w:rPr>
              <w:fldChar w:fldCharType="end"/>
            </w:r>
          </w:hyperlink>
        </w:p>
        <w:p w14:paraId="3A43D25F" w14:textId="5F00BF7B" w:rsidR="00E670C7" w:rsidRDefault="00F659F8">
          <w:pPr>
            <w:pStyle w:val="TOC3"/>
            <w:tabs>
              <w:tab w:val="left" w:pos="1760"/>
            </w:tabs>
            <w:rPr>
              <w:rFonts w:asciiTheme="minorHAnsi" w:eastAsiaTheme="minorEastAsia" w:hAnsiTheme="minorHAnsi"/>
              <w:noProof/>
              <w:spacing w:val="0"/>
              <w:sz w:val="22"/>
              <w:szCs w:val="22"/>
            </w:rPr>
          </w:pPr>
          <w:hyperlink w:anchor="_Toc510644878" w:history="1">
            <w:r w:rsidR="00E670C7" w:rsidRPr="00EC21AB">
              <w:rPr>
                <w:rStyle w:val="Hyperlink"/>
                <w:noProof/>
                <w14:scene3d>
                  <w14:camera w14:prst="orthographicFront"/>
                  <w14:lightRig w14:rig="threePt" w14:dir="t">
                    <w14:rot w14:lat="0" w14:lon="0" w14:rev="0"/>
                  </w14:lightRig>
                </w14:scene3d>
              </w:rPr>
              <w:t>5.2.16</w:t>
            </w:r>
            <w:r w:rsidR="00E670C7">
              <w:rPr>
                <w:rFonts w:asciiTheme="minorHAnsi" w:eastAsiaTheme="minorEastAsia" w:hAnsiTheme="minorHAnsi"/>
                <w:noProof/>
                <w:spacing w:val="0"/>
                <w:sz w:val="22"/>
                <w:szCs w:val="22"/>
              </w:rPr>
              <w:tab/>
            </w:r>
            <w:r w:rsidR="00E670C7" w:rsidRPr="00EC21AB">
              <w:rPr>
                <w:rStyle w:val="Hyperlink"/>
                <w:noProof/>
              </w:rPr>
              <w:t>Action 8AA – Create ProvisionMSTeam Runbook Job</w:t>
            </w:r>
            <w:r w:rsidR="00E670C7">
              <w:rPr>
                <w:noProof/>
                <w:webHidden/>
              </w:rPr>
              <w:tab/>
            </w:r>
            <w:r w:rsidR="00E670C7">
              <w:rPr>
                <w:noProof/>
                <w:webHidden/>
              </w:rPr>
              <w:fldChar w:fldCharType="begin"/>
            </w:r>
            <w:r w:rsidR="00E670C7">
              <w:rPr>
                <w:noProof/>
                <w:webHidden/>
              </w:rPr>
              <w:instrText xml:space="preserve"> PAGEREF _Toc510644878 \h </w:instrText>
            </w:r>
            <w:r w:rsidR="00E670C7">
              <w:rPr>
                <w:noProof/>
                <w:webHidden/>
              </w:rPr>
            </w:r>
            <w:r w:rsidR="00E670C7">
              <w:rPr>
                <w:noProof/>
                <w:webHidden/>
              </w:rPr>
              <w:fldChar w:fldCharType="separate"/>
            </w:r>
            <w:r w:rsidR="00E670C7">
              <w:rPr>
                <w:noProof/>
                <w:webHidden/>
              </w:rPr>
              <w:t>27</w:t>
            </w:r>
            <w:r w:rsidR="00E670C7">
              <w:rPr>
                <w:noProof/>
                <w:webHidden/>
              </w:rPr>
              <w:fldChar w:fldCharType="end"/>
            </w:r>
          </w:hyperlink>
        </w:p>
        <w:p w14:paraId="56EA53E9" w14:textId="2A86FCCA" w:rsidR="00E670C7" w:rsidRDefault="00F659F8">
          <w:pPr>
            <w:pStyle w:val="TOC3"/>
            <w:tabs>
              <w:tab w:val="left" w:pos="1760"/>
            </w:tabs>
            <w:rPr>
              <w:rFonts w:asciiTheme="minorHAnsi" w:eastAsiaTheme="minorEastAsia" w:hAnsiTheme="minorHAnsi"/>
              <w:noProof/>
              <w:spacing w:val="0"/>
              <w:sz w:val="22"/>
              <w:szCs w:val="22"/>
            </w:rPr>
          </w:pPr>
          <w:hyperlink w:anchor="_Toc510644879" w:history="1">
            <w:r w:rsidR="00E670C7" w:rsidRPr="00EC21AB">
              <w:rPr>
                <w:rStyle w:val="Hyperlink"/>
                <w:noProof/>
                <w14:scene3d>
                  <w14:camera w14:prst="orthographicFront"/>
                  <w14:lightRig w14:rig="threePt" w14:dir="t">
                    <w14:rot w14:lat="0" w14:lon="0" w14:rev="0"/>
                  </w14:lightRig>
                </w14:scene3d>
              </w:rPr>
              <w:t>5.2.17</w:t>
            </w:r>
            <w:r w:rsidR="00E670C7">
              <w:rPr>
                <w:rFonts w:asciiTheme="minorHAnsi" w:eastAsiaTheme="minorEastAsia" w:hAnsiTheme="minorHAnsi"/>
                <w:noProof/>
                <w:spacing w:val="0"/>
                <w:sz w:val="22"/>
                <w:szCs w:val="22"/>
              </w:rPr>
              <w:tab/>
            </w:r>
            <w:r w:rsidR="00E670C7" w:rsidRPr="00EC21AB">
              <w:rPr>
                <w:rStyle w:val="Hyperlink"/>
                <w:noProof/>
              </w:rPr>
              <w:t>Action 9AA – Get job output</w:t>
            </w:r>
            <w:r w:rsidR="00E670C7">
              <w:rPr>
                <w:noProof/>
                <w:webHidden/>
              </w:rPr>
              <w:tab/>
            </w:r>
            <w:r w:rsidR="00E670C7">
              <w:rPr>
                <w:noProof/>
                <w:webHidden/>
              </w:rPr>
              <w:fldChar w:fldCharType="begin"/>
            </w:r>
            <w:r w:rsidR="00E670C7">
              <w:rPr>
                <w:noProof/>
                <w:webHidden/>
              </w:rPr>
              <w:instrText xml:space="preserve"> PAGEREF _Toc510644879 \h </w:instrText>
            </w:r>
            <w:r w:rsidR="00E670C7">
              <w:rPr>
                <w:noProof/>
                <w:webHidden/>
              </w:rPr>
            </w:r>
            <w:r w:rsidR="00E670C7">
              <w:rPr>
                <w:noProof/>
                <w:webHidden/>
              </w:rPr>
              <w:fldChar w:fldCharType="separate"/>
            </w:r>
            <w:r w:rsidR="00E670C7">
              <w:rPr>
                <w:noProof/>
                <w:webHidden/>
              </w:rPr>
              <w:t>29</w:t>
            </w:r>
            <w:r w:rsidR="00E670C7">
              <w:rPr>
                <w:noProof/>
                <w:webHidden/>
              </w:rPr>
              <w:fldChar w:fldCharType="end"/>
            </w:r>
          </w:hyperlink>
        </w:p>
        <w:p w14:paraId="76A203D5" w14:textId="0478DEB6" w:rsidR="00E670C7" w:rsidRDefault="00F659F8">
          <w:pPr>
            <w:pStyle w:val="TOC3"/>
            <w:tabs>
              <w:tab w:val="left" w:pos="1760"/>
            </w:tabs>
            <w:rPr>
              <w:rFonts w:asciiTheme="minorHAnsi" w:eastAsiaTheme="minorEastAsia" w:hAnsiTheme="minorHAnsi"/>
              <w:noProof/>
              <w:spacing w:val="0"/>
              <w:sz w:val="22"/>
              <w:szCs w:val="22"/>
            </w:rPr>
          </w:pPr>
          <w:hyperlink w:anchor="_Toc510644880" w:history="1">
            <w:r w:rsidR="00E670C7" w:rsidRPr="00EC21AB">
              <w:rPr>
                <w:rStyle w:val="Hyperlink"/>
                <w:noProof/>
                <w14:scene3d>
                  <w14:camera w14:prst="orthographicFront"/>
                  <w14:lightRig w14:rig="threePt" w14:dir="t">
                    <w14:rot w14:lat="0" w14:lon="0" w14:rev="0"/>
                  </w14:lightRig>
                </w14:scene3d>
              </w:rPr>
              <w:t>5.2.18</w:t>
            </w:r>
            <w:r w:rsidR="00E670C7">
              <w:rPr>
                <w:rFonts w:asciiTheme="minorHAnsi" w:eastAsiaTheme="minorEastAsia" w:hAnsiTheme="minorHAnsi"/>
                <w:noProof/>
                <w:spacing w:val="0"/>
                <w:sz w:val="22"/>
                <w:szCs w:val="22"/>
              </w:rPr>
              <w:tab/>
            </w:r>
            <w:r w:rsidR="00E670C7" w:rsidRPr="00EC21AB">
              <w:rPr>
                <w:rStyle w:val="Hyperlink"/>
                <w:noProof/>
              </w:rPr>
              <w:t>Switch – Switch on Job Status</w:t>
            </w:r>
            <w:r w:rsidR="00E670C7">
              <w:rPr>
                <w:noProof/>
                <w:webHidden/>
              </w:rPr>
              <w:tab/>
            </w:r>
            <w:r w:rsidR="00E670C7">
              <w:rPr>
                <w:noProof/>
                <w:webHidden/>
              </w:rPr>
              <w:fldChar w:fldCharType="begin"/>
            </w:r>
            <w:r w:rsidR="00E670C7">
              <w:rPr>
                <w:noProof/>
                <w:webHidden/>
              </w:rPr>
              <w:instrText xml:space="preserve"> PAGEREF _Toc510644880 \h </w:instrText>
            </w:r>
            <w:r w:rsidR="00E670C7">
              <w:rPr>
                <w:noProof/>
                <w:webHidden/>
              </w:rPr>
            </w:r>
            <w:r w:rsidR="00E670C7">
              <w:rPr>
                <w:noProof/>
                <w:webHidden/>
              </w:rPr>
              <w:fldChar w:fldCharType="separate"/>
            </w:r>
            <w:r w:rsidR="00E670C7">
              <w:rPr>
                <w:noProof/>
                <w:webHidden/>
              </w:rPr>
              <w:t>29</w:t>
            </w:r>
            <w:r w:rsidR="00E670C7">
              <w:rPr>
                <w:noProof/>
                <w:webHidden/>
              </w:rPr>
              <w:fldChar w:fldCharType="end"/>
            </w:r>
          </w:hyperlink>
        </w:p>
        <w:p w14:paraId="4079FBB0" w14:textId="226780BC" w:rsidR="00E670C7" w:rsidRDefault="00F659F8">
          <w:pPr>
            <w:pStyle w:val="TOC3"/>
            <w:tabs>
              <w:tab w:val="left" w:pos="1760"/>
            </w:tabs>
            <w:rPr>
              <w:rFonts w:asciiTheme="minorHAnsi" w:eastAsiaTheme="minorEastAsia" w:hAnsiTheme="minorHAnsi"/>
              <w:noProof/>
              <w:spacing w:val="0"/>
              <w:sz w:val="22"/>
              <w:szCs w:val="22"/>
            </w:rPr>
          </w:pPr>
          <w:hyperlink w:anchor="_Toc510644881" w:history="1">
            <w:r w:rsidR="00E670C7" w:rsidRPr="00EC21AB">
              <w:rPr>
                <w:rStyle w:val="Hyperlink"/>
                <w:noProof/>
                <w14:scene3d>
                  <w14:camera w14:prst="orthographicFront"/>
                  <w14:lightRig w14:rig="threePt" w14:dir="t">
                    <w14:rot w14:lat="0" w14:lon="0" w14:rev="0"/>
                  </w14:lightRig>
                </w14:scene3d>
              </w:rPr>
              <w:t>5.2.19</w:t>
            </w:r>
            <w:r w:rsidR="00E670C7">
              <w:rPr>
                <w:rFonts w:asciiTheme="minorHAnsi" w:eastAsiaTheme="minorEastAsia" w:hAnsiTheme="minorHAnsi"/>
                <w:noProof/>
                <w:spacing w:val="0"/>
                <w:sz w:val="22"/>
                <w:szCs w:val="22"/>
              </w:rPr>
              <w:tab/>
            </w:r>
            <w:r w:rsidR="00E670C7" w:rsidRPr="00EC21AB">
              <w:rPr>
                <w:rStyle w:val="Hyperlink"/>
                <w:noProof/>
              </w:rPr>
              <w:t>Switch Case 1: Completed [OPTIONAL]</w:t>
            </w:r>
            <w:r w:rsidR="00E670C7">
              <w:rPr>
                <w:noProof/>
                <w:webHidden/>
              </w:rPr>
              <w:tab/>
            </w:r>
            <w:r w:rsidR="00E670C7">
              <w:rPr>
                <w:noProof/>
                <w:webHidden/>
              </w:rPr>
              <w:fldChar w:fldCharType="begin"/>
            </w:r>
            <w:r w:rsidR="00E670C7">
              <w:rPr>
                <w:noProof/>
                <w:webHidden/>
              </w:rPr>
              <w:instrText xml:space="preserve"> PAGEREF _Toc510644881 \h </w:instrText>
            </w:r>
            <w:r w:rsidR="00E670C7">
              <w:rPr>
                <w:noProof/>
                <w:webHidden/>
              </w:rPr>
            </w:r>
            <w:r w:rsidR="00E670C7">
              <w:rPr>
                <w:noProof/>
                <w:webHidden/>
              </w:rPr>
              <w:fldChar w:fldCharType="separate"/>
            </w:r>
            <w:r w:rsidR="00E670C7">
              <w:rPr>
                <w:noProof/>
                <w:webHidden/>
              </w:rPr>
              <w:t>30</w:t>
            </w:r>
            <w:r w:rsidR="00E670C7">
              <w:rPr>
                <w:noProof/>
                <w:webHidden/>
              </w:rPr>
              <w:fldChar w:fldCharType="end"/>
            </w:r>
          </w:hyperlink>
        </w:p>
        <w:p w14:paraId="22B96BC7" w14:textId="22C86C52" w:rsidR="00E670C7" w:rsidRDefault="00F659F8">
          <w:pPr>
            <w:pStyle w:val="TOC3"/>
            <w:tabs>
              <w:tab w:val="left" w:pos="1760"/>
            </w:tabs>
            <w:rPr>
              <w:rFonts w:asciiTheme="minorHAnsi" w:eastAsiaTheme="minorEastAsia" w:hAnsiTheme="minorHAnsi"/>
              <w:noProof/>
              <w:spacing w:val="0"/>
              <w:sz w:val="22"/>
              <w:szCs w:val="22"/>
            </w:rPr>
          </w:pPr>
          <w:hyperlink w:anchor="_Toc510644882" w:history="1">
            <w:r w:rsidR="00E670C7" w:rsidRPr="00EC21AB">
              <w:rPr>
                <w:rStyle w:val="Hyperlink"/>
                <w:noProof/>
                <w14:scene3d>
                  <w14:camera w14:prst="orthographicFront"/>
                  <w14:lightRig w14:rig="threePt" w14:dir="t">
                    <w14:rot w14:lat="0" w14:lon="0" w14:rev="0"/>
                  </w14:lightRig>
                </w14:scene3d>
              </w:rPr>
              <w:t>5.2.20</w:t>
            </w:r>
            <w:r w:rsidR="00E670C7">
              <w:rPr>
                <w:rFonts w:asciiTheme="minorHAnsi" w:eastAsiaTheme="minorEastAsia" w:hAnsiTheme="minorHAnsi"/>
                <w:noProof/>
                <w:spacing w:val="0"/>
                <w:sz w:val="22"/>
                <w:szCs w:val="22"/>
              </w:rPr>
              <w:tab/>
            </w:r>
            <w:r w:rsidR="00E670C7" w:rsidRPr="00EC21AB">
              <w:rPr>
                <w:rStyle w:val="Hyperlink"/>
                <w:noProof/>
              </w:rPr>
              <w:t>Switch Case 1 – Action 1 – Update ‘Team Created’ Column to ‘Yes’</w:t>
            </w:r>
            <w:r w:rsidR="00E670C7">
              <w:rPr>
                <w:noProof/>
                <w:webHidden/>
              </w:rPr>
              <w:tab/>
            </w:r>
            <w:r w:rsidR="00E670C7">
              <w:rPr>
                <w:noProof/>
                <w:webHidden/>
              </w:rPr>
              <w:fldChar w:fldCharType="begin"/>
            </w:r>
            <w:r w:rsidR="00E670C7">
              <w:rPr>
                <w:noProof/>
                <w:webHidden/>
              </w:rPr>
              <w:instrText xml:space="preserve"> PAGEREF _Toc510644882 \h </w:instrText>
            </w:r>
            <w:r w:rsidR="00E670C7">
              <w:rPr>
                <w:noProof/>
                <w:webHidden/>
              </w:rPr>
            </w:r>
            <w:r w:rsidR="00E670C7">
              <w:rPr>
                <w:noProof/>
                <w:webHidden/>
              </w:rPr>
              <w:fldChar w:fldCharType="separate"/>
            </w:r>
            <w:r w:rsidR="00E670C7">
              <w:rPr>
                <w:noProof/>
                <w:webHidden/>
              </w:rPr>
              <w:t>30</w:t>
            </w:r>
            <w:r w:rsidR="00E670C7">
              <w:rPr>
                <w:noProof/>
                <w:webHidden/>
              </w:rPr>
              <w:fldChar w:fldCharType="end"/>
            </w:r>
          </w:hyperlink>
        </w:p>
        <w:p w14:paraId="3E6866CB" w14:textId="6282679F" w:rsidR="00E670C7" w:rsidRDefault="00F659F8">
          <w:pPr>
            <w:pStyle w:val="TOC3"/>
            <w:tabs>
              <w:tab w:val="left" w:pos="1760"/>
            </w:tabs>
            <w:rPr>
              <w:rFonts w:asciiTheme="minorHAnsi" w:eastAsiaTheme="minorEastAsia" w:hAnsiTheme="minorHAnsi"/>
              <w:noProof/>
              <w:spacing w:val="0"/>
              <w:sz w:val="22"/>
              <w:szCs w:val="22"/>
            </w:rPr>
          </w:pPr>
          <w:hyperlink w:anchor="_Toc510644883" w:history="1">
            <w:r w:rsidR="00E670C7" w:rsidRPr="00EC21AB">
              <w:rPr>
                <w:rStyle w:val="Hyperlink"/>
                <w:noProof/>
                <w14:scene3d>
                  <w14:camera w14:prst="orthographicFront"/>
                  <w14:lightRig w14:rig="threePt" w14:dir="t">
                    <w14:rot w14:lat="0" w14:lon="0" w14:rev="0"/>
                  </w14:lightRig>
                </w14:scene3d>
              </w:rPr>
              <w:t>5.2.21</w:t>
            </w:r>
            <w:r w:rsidR="00E670C7">
              <w:rPr>
                <w:rFonts w:asciiTheme="minorHAnsi" w:eastAsiaTheme="minorEastAsia" w:hAnsiTheme="minorHAnsi"/>
                <w:noProof/>
                <w:spacing w:val="0"/>
                <w:sz w:val="22"/>
                <w:szCs w:val="22"/>
              </w:rPr>
              <w:tab/>
            </w:r>
            <w:r w:rsidR="00E670C7" w:rsidRPr="00EC21AB">
              <w:rPr>
                <w:rStyle w:val="Hyperlink"/>
                <w:noProof/>
              </w:rPr>
              <w:t>Switch Case 1 – Action 2 – Send creation confirmation email to requesting user</w:t>
            </w:r>
            <w:r w:rsidR="00E670C7">
              <w:rPr>
                <w:noProof/>
                <w:webHidden/>
              </w:rPr>
              <w:tab/>
            </w:r>
            <w:r w:rsidR="00E670C7">
              <w:rPr>
                <w:noProof/>
                <w:webHidden/>
              </w:rPr>
              <w:fldChar w:fldCharType="begin"/>
            </w:r>
            <w:r w:rsidR="00E670C7">
              <w:rPr>
                <w:noProof/>
                <w:webHidden/>
              </w:rPr>
              <w:instrText xml:space="preserve"> PAGEREF _Toc510644883 \h </w:instrText>
            </w:r>
            <w:r w:rsidR="00E670C7">
              <w:rPr>
                <w:noProof/>
                <w:webHidden/>
              </w:rPr>
            </w:r>
            <w:r w:rsidR="00E670C7">
              <w:rPr>
                <w:noProof/>
                <w:webHidden/>
              </w:rPr>
              <w:fldChar w:fldCharType="separate"/>
            </w:r>
            <w:r w:rsidR="00E670C7">
              <w:rPr>
                <w:noProof/>
                <w:webHidden/>
              </w:rPr>
              <w:t>31</w:t>
            </w:r>
            <w:r w:rsidR="00E670C7">
              <w:rPr>
                <w:noProof/>
                <w:webHidden/>
              </w:rPr>
              <w:fldChar w:fldCharType="end"/>
            </w:r>
          </w:hyperlink>
        </w:p>
        <w:p w14:paraId="463C47BF" w14:textId="688AAFAC" w:rsidR="00E670C7" w:rsidRDefault="00F659F8">
          <w:pPr>
            <w:pStyle w:val="TOC3"/>
            <w:tabs>
              <w:tab w:val="left" w:pos="1760"/>
            </w:tabs>
            <w:rPr>
              <w:rFonts w:asciiTheme="minorHAnsi" w:eastAsiaTheme="minorEastAsia" w:hAnsiTheme="minorHAnsi"/>
              <w:noProof/>
              <w:spacing w:val="0"/>
              <w:sz w:val="22"/>
              <w:szCs w:val="22"/>
            </w:rPr>
          </w:pPr>
          <w:hyperlink w:anchor="_Toc510644884" w:history="1">
            <w:r w:rsidR="00E670C7" w:rsidRPr="00EC21AB">
              <w:rPr>
                <w:rStyle w:val="Hyperlink"/>
                <w:noProof/>
                <w14:scene3d>
                  <w14:camera w14:prst="orthographicFront"/>
                  <w14:lightRig w14:rig="threePt" w14:dir="t">
                    <w14:rot w14:lat="0" w14:lon="0" w14:rev="0"/>
                  </w14:lightRig>
                </w14:scene3d>
              </w:rPr>
              <w:t>5.2.22</w:t>
            </w:r>
            <w:r w:rsidR="00E670C7">
              <w:rPr>
                <w:rFonts w:asciiTheme="minorHAnsi" w:eastAsiaTheme="minorEastAsia" w:hAnsiTheme="minorHAnsi"/>
                <w:noProof/>
                <w:spacing w:val="0"/>
                <w:sz w:val="22"/>
                <w:szCs w:val="22"/>
              </w:rPr>
              <w:tab/>
            </w:r>
            <w:r w:rsidR="00E670C7" w:rsidRPr="00EC21AB">
              <w:rPr>
                <w:rStyle w:val="Hyperlink"/>
                <w:noProof/>
              </w:rPr>
              <w:t>Switch Case 2: Suspended [OPTIONAL]</w:t>
            </w:r>
            <w:r w:rsidR="00E670C7">
              <w:rPr>
                <w:noProof/>
                <w:webHidden/>
              </w:rPr>
              <w:tab/>
            </w:r>
            <w:r w:rsidR="00E670C7">
              <w:rPr>
                <w:noProof/>
                <w:webHidden/>
              </w:rPr>
              <w:fldChar w:fldCharType="begin"/>
            </w:r>
            <w:r w:rsidR="00E670C7">
              <w:rPr>
                <w:noProof/>
                <w:webHidden/>
              </w:rPr>
              <w:instrText xml:space="preserve"> PAGEREF _Toc510644884 \h </w:instrText>
            </w:r>
            <w:r w:rsidR="00E670C7">
              <w:rPr>
                <w:noProof/>
                <w:webHidden/>
              </w:rPr>
            </w:r>
            <w:r w:rsidR="00E670C7">
              <w:rPr>
                <w:noProof/>
                <w:webHidden/>
              </w:rPr>
              <w:fldChar w:fldCharType="separate"/>
            </w:r>
            <w:r w:rsidR="00E670C7">
              <w:rPr>
                <w:noProof/>
                <w:webHidden/>
              </w:rPr>
              <w:t>31</w:t>
            </w:r>
            <w:r w:rsidR="00E670C7">
              <w:rPr>
                <w:noProof/>
                <w:webHidden/>
              </w:rPr>
              <w:fldChar w:fldCharType="end"/>
            </w:r>
          </w:hyperlink>
        </w:p>
        <w:p w14:paraId="1199479A" w14:textId="0F72020A" w:rsidR="00E670C7" w:rsidRDefault="00F659F8">
          <w:pPr>
            <w:pStyle w:val="TOC3"/>
            <w:tabs>
              <w:tab w:val="left" w:pos="1760"/>
            </w:tabs>
            <w:rPr>
              <w:rFonts w:asciiTheme="minorHAnsi" w:eastAsiaTheme="minorEastAsia" w:hAnsiTheme="minorHAnsi"/>
              <w:noProof/>
              <w:spacing w:val="0"/>
              <w:sz w:val="22"/>
              <w:szCs w:val="22"/>
            </w:rPr>
          </w:pPr>
          <w:hyperlink w:anchor="_Toc510644885" w:history="1">
            <w:r w:rsidR="00E670C7" w:rsidRPr="00EC21AB">
              <w:rPr>
                <w:rStyle w:val="Hyperlink"/>
                <w:noProof/>
                <w14:scene3d>
                  <w14:camera w14:prst="orthographicFront"/>
                  <w14:lightRig w14:rig="threePt" w14:dir="t">
                    <w14:rot w14:lat="0" w14:lon="0" w14:rev="0"/>
                  </w14:lightRig>
                </w14:scene3d>
              </w:rPr>
              <w:t>5.2.23</w:t>
            </w:r>
            <w:r w:rsidR="00E670C7">
              <w:rPr>
                <w:rFonts w:asciiTheme="minorHAnsi" w:eastAsiaTheme="minorEastAsia" w:hAnsiTheme="minorHAnsi"/>
                <w:noProof/>
                <w:spacing w:val="0"/>
                <w:sz w:val="22"/>
                <w:szCs w:val="22"/>
              </w:rPr>
              <w:tab/>
            </w:r>
            <w:r w:rsidR="00E670C7" w:rsidRPr="00EC21AB">
              <w:rPr>
                <w:rStyle w:val="Hyperlink"/>
                <w:noProof/>
              </w:rPr>
              <w:t>Switch Case 2 – Action 1 – Send an email mentioning a problem occurred [OPTIONAL]</w:t>
            </w:r>
            <w:r w:rsidR="00E670C7">
              <w:rPr>
                <w:noProof/>
                <w:webHidden/>
              </w:rPr>
              <w:tab/>
            </w:r>
            <w:r w:rsidR="00E670C7">
              <w:rPr>
                <w:noProof/>
                <w:webHidden/>
              </w:rPr>
              <w:fldChar w:fldCharType="begin"/>
            </w:r>
            <w:r w:rsidR="00E670C7">
              <w:rPr>
                <w:noProof/>
                <w:webHidden/>
              </w:rPr>
              <w:instrText xml:space="preserve"> PAGEREF _Toc510644885 \h </w:instrText>
            </w:r>
            <w:r w:rsidR="00E670C7">
              <w:rPr>
                <w:noProof/>
                <w:webHidden/>
              </w:rPr>
            </w:r>
            <w:r w:rsidR="00E670C7">
              <w:rPr>
                <w:noProof/>
                <w:webHidden/>
              </w:rPr>
              <w:fldChar w:fldCharType="separate"/>
            </w:r>
            <w:r w:rsidR="00E670C7">
              <w:rPr>
                <w:noProof/>
                <w:webHidden/>
              </w:rPr>
              <w:t>32</w:t>
            </w:r>
            <w:r w:rsidR="00E670C7">
              <w:rPr>
                <w:noProof/>
                <w:webHidden/>
              </w:rPr>
              <w:fldChar w:fldCharType="end"/>
            </w:r>
          </w:hyperlink>
        </w:p>
        <w:p w14:paraId="405C90EC" w14:textId="4F519975" w:rsidR="00E670C7" w:rsidRDefault="00F659F8">
          <w:pPr>
            <w:pStyle w:val="TOC3"/>
            <w:tabs>
              <w:tab w:val="left" w:pos="1760"/>
            </w:tabs>
            <w:rPr>
              <w:rFonts w:asciiTheme="minorHAnsi" w:eastAsiaTheme="minorEastAsia" w:hAnsiTheme="minorHAnsi"/>
              <w:noProof/>
              <w:spacing w:val="0"/>
              <w:sz w:val="22"/>
              <w:szCs w:val="22"/>
            </w:rPr>
          </w:pPr>
          <w:hyperlink w:anchor="_Toc510644886" w:history="1">
            <w:r w:rsidR="00E670C7" w:rsidRPr="00EC21AB">
              <w:rPr>
                <w:rStyle w:val="Hyperlink"/>
                <w:noProof/>
                <w14:scene3d>
                  <w14:camera w14:prst="orthographicFront"/>
                  <w14:lightRig w14:rig="threePt" w14:dir="t">
                    <w14:rot w14:lat="0" w14:lon="0" w14:rev="0"/>
                  </w14:lightRig>
                </w14:scene3d>
              </w:rPr>
              <w:t>5.2.24</w:t>
            </w:r>
            <w:r w:rsidR="00E670C7">
              <w:rPr>
                <w:rFonts w:asciiTheme="minorHAnsi" w:eastAsiaTheme="minorEastAsia" w:hAnsiTheme="minorHAnsi"/>
                <w:noProof/>
                <w:spacing w:val="0"/>
                <w:sz w:val="22"/>
                <w:szCs w:val="22"/>
              </w:rPr>
              <w:tab/>
            </w:r>
            <w:r w:rsidR="00E670C7" w:rsidRPr="00EC21AB">
              <w:rPr>
                <w:rStyle w:val="Hyperlink"/>
                <w:noProof/>
              </w:rPr>
              <w:t>Switch Case 2 – Action 2 – Send an email to admin about suspended job</w:t>
            </w:r>
            <w:r w:rsidR="00E670C7">
              <w:rPr>
                <w:noProof/>
                <w:webHidden/>
              </w:rPr>
              <w:tab/>
            </w:r>
            <w:r w:rsidR="00E670C7">
              <w:rPr>
                <w:noProof/>
                <w:webHidden/>
              </w:rPr>
              <w:fldChar w:fldCharType="begin"/>
            </w:r>
            <w:r w:rsidR="00E670C7">
              <w:rPr>
                <w:noProof/>
                <w:webHidden/>
              </w:rPr>
              <w:instrText xml:space="preserve"> PAGEREF _Toc510644886 \h </w:instrText>
            </w:r>
            <w:r w:rsidR="00E670C7">
              <w:rPr>
                <w:noProof/>
                <w:webHidden/>
              </w:rPr>
            </w:r>
            <w:r w:rsidR="00E670C7">
              <w:rPr>
                <w:noProof/>
                <w:webHidden/>
              </w:rPr>
              <w:fldChar w:fldCharType="separate"/>
            </w:r>
            <w:r w:rsidR="00E670C7">
              <w:rPr>
                <w:noProof/>
                <w:webHidden/>
              </w:rPr>
              <w:t>32</w:t>
            </w:r>
            <w:r w:rsidR="00E670C7">
              <w:rPr>
                <w:noProof/>
                <w:webHidden/>
              </w:rPr>
              <w:fldChar w:fldCharType="end"/>
            </w:r>
          </w:hyperlink>
        </w:p>
        <w:p w14:paraId="3A308D7E" w14:textId="06ACF7CB" w:rsidR="00E670C7" w:rsidRDefault="00F659F8">
          <w:pPr>
            <w:pStyle w:val="TOC3"/>
            <w:tabs>
              <w:tab w:val="left" w:pos="1760"/>
            </w:tabs>
            <w:rPr>
              <w:rFonts w:asciiTheme="minorHAnsi" w:eastAsiaTheme="minorEastAsia" w:hAnsiTheme="minorHAnsi"/>
              <w:noProof/>
              <w:spacing w:val="0"/>
              <w:sz w:val="22"/>
              <w:szCs w:val="22"/>
            </w:rPr>
          </w:pPr>
          <w:hyperlink w:anchor="_Toc510644887" w:history="1">
            <w:r w:rsidR="00E670C7" w:rsidRPr="00EC21AB">
              <w:rPr>
                <w:rStyle w:val="Hyperlink"/>
                <w:noProof/>
                <w14:scene3d>
                  <w14:camera w14:prst="orthographicFront"/>
                  <w14:lightRig w14:rig="threePt" w14:dir="t">
                    <w14:rot w14:lat="0" w14:lon="0" w14:rev="0"/>
                  </w14:lightRig>
                </w14:scene3d>
              </w:rPr>
              <w:t>5.2.25</w:t>
            </w:r>
            <w:r w:rsidR="00E670C7">
              <w:rPr>
                <w:rFonts w:asciiTheme="minorHAnsi" w:eastAsiaTheme="minorEastAsia" w:hAnsiTheme="minorHAnsi"/>
                <w:noProof/>
                <w:spacing w:val="0"/>
                <w:sz w:val="22"/>
                <w:szCs w:val="22"/>
              </w:rPr>
              <w:tab/>
            </w:r>
            <w:r w:rsidR="00E670C7" w:rsidRPr="00EC21AB">
              <w:rPr>
                <w:rStyle w:val="Hyperlink"/>
                <w:noProof/>
              </w:rPr>
              <w:t>Default Switch Case – Send an email to admin</w:t>
            </w:r>
            <w:r w:rsidR="00E670C7">
              <w:rPr>
                <w:noProof/>
                <w:webHidden/>
              </w:rPr>
              <w:tab/>
            </w:r>
            <w:r w:rsidR="00E670C7">
              <w:rPr>
                <w:noProof/>
                <w:webHidden/>
              </w:rPr>
              <w:fldChar w:fldCharType="begin"/>
            </w:r>
            <w:r w:rsidR="00E670C7">
              <w:rPr>
                <w:noProof/>
                <w:webHidden/>
              </w:rPr>
              <w:instrText xml:space="preserve"> PAGEREF _Toc510644887 \h </w:instrText>
            </w:r>
            <w:r w:rsidR="00E670C7">
              <w:rPr>
                <w:noProof/>
                <w:webHidden/>
              </w:rPr>
            </w:r>
            <w:r w:rsidR="00E670C7">
              <w:rPr>
                <w:noProof/>
                <w:webHidden/>
              </w:rPr>
              <w:fldChar w:fldCharType="separate"/>
            </w:r>
            <w:r w:rsidR="00E670C7">
              <w:rPr>
                <w:noProof/>
                <w:webHidden/>
              </w:rPr>
              <w:t>33</w:t>
            </w:r>
            <w:r w:rsidR="00E670C7">
              <w:rPr>
                <w:noProof/>
                <w:webHidden/>
              </w:rPr>
              <w:fldChar w:fldCharType="end"/>
            </w:r>
          </w:hyperlink>
        </w:p>
        <w:p w14:paraId="73B0F9DB" w14:textId="63790992" w:rsidR="00E670C7" w:rsidRDefault="00F659F8">
          <w:pPr>
            <w:pStyle w:val="TOC1"/>
            <w:tabs>
              <w:tab w:val="left" w:pos="432"/>
            </w:tabs>
            <w:rPr>
              <w:rFonts w:asciiTheme="minorHAnsi" w:hAnsiTheme="minorHAnsi"/>
              <w:sz w:val="22"/>
            </w:rPr>
          </w:pPr>
          <w:hyperlink w:anchor="_Toc510644888" w:history="1">
            <w:r w:rsidR="00E670C7" w:rsidRPr="00EC21AB">
              <w:rPr>
                <w:rStyle w:val="Hyperlink"/>
              </w:rPr>
              <w:t>6</w:t>
            </w:r>
            <w:r w:rsidR="00E670C7">
              <w:rPr>
                <w:rFonts w:asciiTheme="minorHAnsi" w:hAnsiTheme="minorHAnsi"/>
                <w:sz w:val="22"/>
              </w:rPr>
              <w:tab/>
            </w:r>
            <w:r w:rsidR="00E670C7" w:rsidRPr="00EC21AB">
              <w:rPr>
                <w:rStyle w:val="Hyperlink"/>
              </w:rPr>
              <w:t>Recommended Testing &amp; Debugging Tips</w:t>
            </w:r>
            <w:r w:rsidR="00E670C7">
              <w:rPr>
                <w:webHidden/>
              </w:rPr>
              <w:tab/>
            </w:r>
            <w:r w:rsidR="00E670C7">
              <w:rPr>
                <w:webHidden/>
              </w:rPr>
              <w:fldChar w:fldCharType="begin"/>
            </w:r>
            <w:r w:rsidR="00E670C7">
              <w:rPr>
                <w:webHidden/>
              </w:rPr>
              <w:instrText xml:space="preserve"> PAGEREF _Toc510644888 \h </w:instrText>
            </w:r>
            <w:r w:rsidR="00E670C7">
              <w:rPr>
                <w:webHidden/>
              </w:rPr>
            </w:r>
            <w:r w:rsidR="00E670C7">
              <w:rPr>
                <w:webHidden/>
              </w:rPr>
              <w:fldChar w:fldCharType="separate"/>
            </w:r>
            <w:r w:rsidR="00E670C7">
              <w:rPr>
                <w:webHidden/>
              </w:rPr>
              <w:t>34</w:t>
            </w:r>
            <w:r w:rsidR="00E670C7">
              <w:rPr>
                <w:webHidden/>
              </w:rPr>
              <w:fldChar w:fldCharType="end"/>
            </w:r>
          </w:hyperlink>
        </w:p>
        <w:p w14:paraId="676E33A7" w14:textId="458CC15D" w:rsidR="00E670C7" w:rsidRDefault="00F659F8">
          <w:pPr>
            <w:pStyle w:val="TOC1"/>
            <w:tabs>
              <w:tab w:val="left" w:pos="432"/>
            </w:tabs>
            <w:rPr>
              <w:rFonts w:asciiTheme="minorHAnsi" w:hAnsiTheme="minorHAnsi"/>
              <w:sz w:val="22"/>
            </w:rPr>
          </w:pPr>
          <w:hyperlink w:anchor="_Toc510644889" w:history="1">
            <w:r w:rsidR="00E670C7" w:rsidRPr="00EC21AB">
              <w:rPr>
                <w:rStyle w:val="Hyperlink"/>
              </w:rPr>
              <w:t>7</w:t>
            </w:r>
            <w:r w:rsidR="00E670C7">
              <w:rPr>
                <w:rFonts w:asciiTheme="minorHAnsi" w:hAnsiTheme="minorHAnsi"/>
                <w:sz w:val="22"/>
              </w:rPr>
              <w:tab/>
            </w:r>
            <w:r w:rsidR="00E670C7" w:rsidRPr="00EC21AB">
              <w:rPr>
                <w:rStyle w:val="Hyperlink"/>
              </w:rPr>
              <w:t>Create a PowerApp for Provisioning Requests (Optional)</w:t>
            </w:r>
            <w:r w:rsidR="00E670C7">
              <w:rPr>
                <w:webHidden/>
              </w:rPr>
              <w:tab/>
            </w:r>
            <w:r w:rsidR="00E670C7">
              <w:rPr>
                <w:webHidden/>
              </w:rPr>
              <w:fldChar w:fldCharType="begin"/>
            </w:r>
            <w:r w:rsidR="00E670C7">
              <w:rPr>
                <w:webHidden/>
              </w:rPr>
              <w:instrText xml:space="preserve"> PAGEREF _Toc510644889 \h </w:instrText>
            </w:r>
            <w:r w:rsidR="00E670C7">
              <w:rPr>
                <w:webHidden/>
              </w:rPr>
            </w:r>
            <w:r w:rsidR="00E670C7">
              <w:rPr>
                <w:webHidden/>
              </w:rPr>
              <w:fldChar w:fldCharType="separate"/>
            </w:r>
            <w:r w:rsidR="00E670C7">
              <w:rPr>
                <w:webHidden/>
              </w:rPr>
              <w:t>35</w:t>
            </w:r>
            <w:r w:rsidR="00E670C7">
              <w:rPr>
                <w:webHidden/>
              </w:rPr>
              <w:fldChar w:fldCharType="end"/>
            </w:r>
          </w:hyperlink>
        </w:p>
        <w:p w14:paraId="09C0797E" w14:textId="01B3D82F" w:rsidR="00E670C7" w:rsidRDefault="00F659F8">
          <w:pPr>
            <w:pStyle w:val="TOC1"/>
            <w:tabs>
              <w:tab w:val="left" w:pos="432"/>
            </w:tabs>
            <w:rPr>
              <w:rFonts w:asciiTheme="minorHAnsi" w:hAnsiTheme="minorHAnsi"/>
              <w:sz w:val="22"/>
            </w:rPr>
          </w:pPr>
          <w:hyperlink w:anchor="_Toc510644890" w:history="1">
            <w:r w:rsidR="00E670C7" w:rsidRPr="00EC21AB">
              <w:rPr>
                <w:rStyle w:val="Hyperlink"/>
              </w:rPr>
              <w:t>8</w:t>
            </w:r>
            <w:r w:rsidR="00E670C7">
              <w:rPr>
                <w:rFonts w:asciiTheme="minorHAnsi" w:hAnsiTheme="minorHAnsi"/>
                <w:sz w:val="22"/>
              </w:rPr>
              <w:tab/>
            </w:r>
            <w:r w:rsidR="00E670C7" w:rsidRPr="00EC21AB">
              <w:rPr>
                <w:rStyle w:val="Hyperlink"/>
              </w:rPr>
              <w:t>Conclusion</w:t>
            </w:r>
            <w:r w:rsidR="00E670C7">
              <w:rPr>
                <w:webHidden/>
              </w:rPr>
              <w:tab/>
            </w:r>
            <w:r w:rsidR="00E670C7">
              <w:rPr>
                <w:webHidden/>
              </w:rPr>
              <w:fldChar w:fldCharType="begin"/>
            </w:r>
            <w:r w:rsidR="00E670C7">
              <w:rPr>
                <w:webHidden/>
              </w:rPr>
              <w:instrText xml:space="preserve"> PAGEREF _Toc510644890 \h </w:instrText>
            </w:r>
            <w:r w:rsidR="00E670C7">
              <w:rPr>
                <w:webHidden/>
              </w:rPr>
            </w:r>
            <w:r w:rsidR="00E670C7">
              <w:rPr>
                <w:webHidden/>
              </w:rPr>
              <w:fldChar w:fldCharType="separate"/>
            </w:r>
            <w:r w:rsidR="00E670C7">
              <w:rPr>
                <w:webHidden/>
              </w:rPr>
              <w:t>36</w:t>
            </w:r>
            <w:r w:rsidR="00E670C7">
              <w:rPr>
                <w:webHidden/>
              </w:rPr>
              <w:fldChar w:fldCharType="end"/>
            </w:r>
          </w:hyperlink>
        </w:p>
        <w:p w14:paraId="17E05170" w14:textId="43D7ECB4" w:rsidR="00C24E60" w:rsidRDefault="00A80748" w:rsidP="00A77E60">
          <w:pPr>
            <w:pStyle w:val="TOC2"/>
            <w:rPr>
              <w:rStyle w:val="StyleLatinSegoeUI10pt"/>
            </w:rPr>
            <w:sectPr w:rsidR="00C24E60" w:rsidSect="00EB71E5">
              <w:footerReference w:type="default" r:id="rId21"/>
              <w:headerReference w:type="first" r:id="rId22"/>
              <w:footerReference w:type="first" r:id="rId23"/>
              <w:pgSz w:w="12240" w:h="15840" w:code="1"/>
              <w:pgMar w:top="1440" w:right="1440" w:bottom="1440" w:left="1440" w:header="576" w:footer="288" w:gutter="0"/>
              <w:pgNumType w:fmt="upperRoman"/>
              <w:cols w:space="720"/>
              <w:docGrid w:linePitch="360"/>
            </w:sectPr>
          </w:pPr>
          <w:r>
            <w:rPr>
              <w:b/>
              <w:bCs/>
              <w:noProof/>
              <w:sz w:val="24"/>
            </w:rPr>
            <w:fldChar w:fldCharType="end"/>
          </w:r>
        </w:p>
      </w:sdtContent>
    </w:sdt>
    <w:bookmarkStart w:id="0" w:name="_Toc358033930" w:displacedByCustomXml="next"/>
    <w:bookmarkStart w:id="1" w:name="_Toc346100421" w:displacedByCustomXml="next"/>
    <w:bookmarkStart w:id="2" w:name="_Toc238543101" w:displacedByCustomXml="next"/>
    <w:sdt>
      <w:sdtPr>
        <w:rPr>
          <w:iCs/>
          <w:noProof/>
          <w:color w:val="008AC8"/>
          <w:sz w:val="18"/>
          <w:szCs w:val="18"/>
          <w:lang w:eastAsia="en-AU"/>
        </w:rPr>
        <w:id w:val="-451708702"/>
        <w:docPartObj>
          <w:docPartGallery w:val="Cover Pages"/>
          <w:docPartUnique/>
        </w:docPartObj>
      </w:sdtPr>
      <w:sdtEndPr>
        <w:rPr>
          <w:iCs w:val="0"/>
          <w:noProof w:val="0"/>
          <w:color w:val="auto"/>
          <w:sz w:val="22"/>
          <w:szCs w:val="22"/>
          <w:lang w:eastAsia="en-US"/>
        </w:rPr>
      </w:sdtEndPr>
      <w:sdtContent>
        <w:p w14:paraId="15964F11" w14:textId="77777777" w:rsidR="00DA14C2" w:rsidRDefault="00DA14C2" w:rsidP="00DA14C2">
          <w:pPr>
            <w:rPr>
              <w:noProof/>
              <w:lang w:eastAsia="en-AU"/>
            </w:rPr>
          </w:pPr>
        </w:p>
        <w:p w14:paraId="1143AC9E" w14:textId="77777777" w:rsidR="00DA14C2" w:rsidRDefault="00DA14C2" w:rsidP="00DA14C2">
          <w:pPr>
            <w:rPr>
              <w:noProof/>
              <w:lang w:eastAsia="en-AU"/>
            </w:rPr>
          </w:pPr>
          <w:r>
            <w:rPr>
              <w:noProof/>
              <w:lang w:eastAsia="en-AU"/>
            </w:rPr>
            <w:br w:type="page"/>
          </w:r>
        </w:p>
        <w:p w14:paraId="17E05171" w14:textId="099D58D7" w:rsidR="00462FEA" w:rsidRDefault="006C7340" w:rsidP="00EB71E5">
          <w:pPr>
            <w:pStyle w:val="Heading1Numbered"/>
          </w:pPr>
          <w:bookmarkStart w:id="3" w:name="_Toc510644848"/>
          <w:bookmarkEnd w:id="2"/>
          <w:bookmarkEnd w:id="1"/>
          <w:bookmarkEnd w:id="0"/>
          <w:r>
            <w:lastRenderedPageBreak/>
            <w:t>Introduction</w:t>
          </w:r>
          <w:r w:rsidR="00A3237D">
            <w:t xml:space="preserve"> &amp; Motivation</w:t>
          </w:r>
          <w:bookmarkEnd w:id="3"/>
        </w:p>
        <w:p w14:paraId="1077F15E" w14:textId="4E22FE62" w:rsidR="006C7340" w:rsidRDefault="00A77169" w:rsidP="004410E2">
          <w:r>
            <w:t>This</w:t>
          </w:r>
          <w:r w:rsidR="001F1FEE">
            <w:t xml:space="preserve"> document outlines the steps necessary to create an </w:t>
          </w:r>
          <w:r w:rsidR="004410E2" w:rsidRPr="004410E2">
            <w:rPr>
              <w:i/>
            </w:rPr>
            <w:t>a</w:t>
          </w:r>
          <w:r w:rsidR="001F1FEE" w:rsidRPr="004410E2">
            <w:rPr>
              <w:i/>
            </w:rPr>
            <w:t xml:space="preserve">utomated Microsoft Teams </w:t>
          </w:r>
          <w:r w:rsidR="004410E2" w:rsidRPr="004410E2">
            <w:rPr>
              <w:i/>
            </w:rPr>
            <w:t>p</w:t>
          </w:r>
          <w:r w:rsidR="001F1FEE" w:rsidRPr="004410E2">
            <w:rPr>
              <w:i/>
            </w:rPr>
            <w:t xml:space="preserve">rovisioning </w:t>
          </w:r>
          <w:r w:rsidR="004410E2" w:rsidRPr="004410E2">
            <w:rPr>
              <w:i/>
            </w:rPr>
            <w:t>s</w:t>
          </w:r>
          <w:r w:rsidR="00902472" w:rsidRPr="004410E2">
            <w:rPr>
              <w:i/>
            </w:rPr>
            <w:t>olution</w:t>
          </w:r>
          <w:r w:rsidR="007E1505">
            <w:t xml:space="preserve"> which uses </w:t>
          </w:r>
          <w:r w:rsidR="00B54669">
            <w:t xml:space="preserve">PowerApps, </w:t>
          </w:r>
          <w:r w:rsidR="007E1505">
            <w:t>Microsoft Flow</w:t>
          </w:r>
          <w:r w:rsidR="00B54669">
            <w:t xml:space="preserve"> with Approval Request</w:t>
          </w:r>
          <w:r w:rsidR="007E1505">
            <w:t>, Azure Automation</w:t>
          </w:r>
          <w:r w:rsidR="00F66ABA">
            <w:t>, and A</w:t>
          </w:r>
          <w:r w:rsidR="007E1505">
            <w:t>zure Runbo</w:t>
          </w:r>
          <w:r w:rsidR="00F66ABA">
            <w:t>oks with</w:t>
          </w:r>
          <w:r w:rsidR="007E1505">
            <w:t xml:space="preserve"> Microsoft Teams PowerShell.</w:t>
          </w:r>
          <w:r w:rsidR="0013515B">
            <w:t xml:space="preserve"> To implement the solution, review these four sections:</w:t>
          </w:r>
        </w:p>
        <w:p w14:paraId="3EC6E1D0" w14:textId="4EDAD516" w:rsidR="00161BDD" w:rsidRDefault="00161BDD" w:rsidP="00450AA2">
          <w:pPr>
            <w:pStyle w:val="ListParagraph"/>
            <w:numPr>
              <w:ilvl w:val="0"/>
              <w:numId w:val="21"/>
            </w:numPr>
          </w:pPr>
          <w:bookmarkStart w:id="4" w:name="_Hlk502932441"/>
          <w:r>
            <w:t>Prerequisites</w:t>
          </w:r>
        </w:p>
        <w:p w14:paraId="6E5848A0" w14:textId="1087A4B8" w:rsidR="0013515B" w:rsidRDefault="0038025B" w:rsidP="00450AA2">
          <w:pPr>
            <w:pStyle w:val="ListParagraph"/>
            <w:numPr>
              <w:ilvl w:val="0"/>
              <w:numId w:val="21"/>
            </w:numPr>
          </w:pPr>
          <w:r>
            <w:t>Create a SharePoint List for Requests</w:t>
          </w:r>
        </w:p>
        <w:bookmarkEnd w:id="4"/>
        <w:p w14:paraId="5E79C296" w14:textId="59489271" w:rsidR="0038025B" w:rsidRDefault="0038025B" w:rsidP="00450AA2">
          <w:pPr>
            <w:pStyle w:val="ListParagraph"/>
            <w:numPr>
              <w:ilvl w:val="0"/>
              <w:numId w:val="21"/>
            </w:numPr>
          </w:pPr>
          <w:r>
            <w:t xml:space="preserve">Create </w:t>
          </w:r>
          <w:r w:rsidR="003E3500">
            <w:t>an Azure Automation Account and Azure Runbook</w:t>
          </w:r>
        </w:p>
        <w:p w14:paraId="26713489" w14:textId="41283E7B" w:rsidR="00161BDD" w:rsidRDefault="003E3500" w:rsidP="00450AA2">
          <w:pPr>
            <w:pStyle w:val="ListParagraph"/>
            <w:numPr>
              <w:ilvl w:val="0"/>
              <w:numId w:val="21"/>
            </w:numPr>
          </w:pPr>
          <w:r>
            <w:t>Create the Microsoft Flow for Approval and Provision Kickoff</w:t>
          </w:r>
        </w:p>
        <w:p w14:paraId="1E2303E6" w14:textId="10336A51" w:rsidR="00DA14C2" w:rsidRDefault="00A3237D" w:rsidP="007961D4">
          <w:r>
            <w:t xml:space="preserve">The motivation for this solution comes from the need to govern how an organization’s users </w:t>
          </w:r>
          <w:r w:rsidR="00313654">
            <w:t xml:space="preserve">utilize Office 365 Groups and Microsoft Teams. By default, any user in an organization can create an Office 365 Group and thus a Microsoft Team. It is reasonable to want to limit the creation of O365 Groups and Teams, so organizations may restrict this </w:t>
          </w:r>
          <w:r w:rsidR="001F358D">
            <w:t xml:space="preserve">creation process to a limited number of </w:t>
          </w:r>
          <w:r w:rsidR="00ED4C31">
            <w:t>select</w:t>
          </w:r>
          <w:r w:rsidR="001F358D">
            <w:t xml:space="preserve"> users.</w:t>
          </w:r>
          <w:r w:rsidR="00883EC9">
            <w:t xml:space="preserve"> However, an organization may still want to allow their users to</w:t>
          </w:r>
          <w:r w:rsidR="002B2811">
            <w:t xml:space="preserve"> </w:t>
          </w:r>
          <w:r w:rsidR="007568AB">
            <w:t>utilize</w:t>
          </w:r>
          <w:r w:rsidR="002B2811">
            <w:t xml:space="preserve"> Microsoft Teams, and that’s </w:t>
          </w:r>
          <w:r w:rsidR="008444DF">
            <w:t>how</w:t>
          </w:r>
          <w:r w:rsidR="002B2811">
            <w:t xml:space="preserve"> this solution</w:t>
          </w:r>
          <w:r w:rsidR="00E72B12">
            <w:t xml:space="preserve"> </w:t>
          </w:r>
          <w:r w:rsidR="00AF6C2C">
            <w:t>becomes</w:t>
          </w:r>
          <w:r w:rsidR="00E72B12">
            <w:t xml:space="preserve"> useful</w:t>
          </w:r>
          <w:r w:rsidR="002B2811">
            <w:t>.</w:t>
          </w:r>
          <w:r w:rsidR="00602EB0">
            <w:t xml:space="preserve"> Allowing users to request the creation of a Microsoft Team</w:t>
          </w:r>
          <w:r w:rsidR="00A356B6">
            <w:t>, having that request reviewed</w:t>
          </w:r>
          <w:r w:rsidR="00C8045B">
            <w:t>,</w:t>
          </w:r>
          <w:r w:rsidR="00A356B6">
            <w:t xml:space="preserve"> then approved or denied, and most importantly, </w:t>
          </w:r>
          <w:r w:rsidR="0061316E">
            <w:t>having</w:t>
          </w:r>
          <w:r w:rsidR="00A356B6">
            <w:t xml:space="preserve"> </w:t>
          </w:r>
          <w:r w:rsidR="005407D8">
            <w:t>a</w:t>
          </w:r>
          <w:r w:rsidR="00A356B6">
            <w:t xml:space="preserve"> Microsoft Team </w:t>
          </w:r>
          <w:r w:rsidR="005407D8">
            <w:t>automatically provisioned upon approval</w:t>
          </w:r>
          <w:r w:rsidR="008444DF">
            <w:t>,</w:t>
          </w:r>
          <w:r w:rsidR="005407D8">
            <w:t xml:space="preserve"> </w:t>
          </w:r>
          <w:r w:rsidR="0061316E">
            <w:t xml:space="preserve">allows users to still be productive within Office 365 </w:t>
          </w:r>
          <w:r w:rsidR="008B2160" w:rsidRPr="008B2160">
            <w:rPr>
              <w:i/>
            </w:rPr>
            <w:t>and</w:t>
          </w:r>
          <w:r w:rsidR="008B2160">
            <w:t xml:space="preserve"> </w:t>
          </w:r>
          <w:r w:rsidR="0061316E">
            <w:t>still allow administrators t</w:t>
          </w:r>
          <w:r w:rsidR="00A14110">
            <w:t>he flexibility to govern their use and save themselves time from the provision</w:t>
          </w:r>
          <w:r w:rsidR="008B2160">
            <w:t>ing</w:t>
          </w:r>
          <w:r w:rsidR="00A14110">
            <w:t xml:space="preserve"> process.</w:t>
          </w:r>
        </w:p>
        <w:p w14:paraId="66F0AE87" w14:textId="5C0D8899" w:rsidR="00B12AF1" w:rsidRDefault="00B12AF1" w:rsidP="007961D4">
          <w:r>
            <w:t xml:space="preserve">The flow chart </w:t>
          </w:r>
          <w:r w:rsidR="0024706C">
            <w:t xml:space="preserve">on the next page </w:t>
          </w:r>
          <w:r>
            <w:t>diagrams the solution</w:t>
          </w:r>
          <w:r w:rsidR="00F9488D">
            <w:t xml:space="preserve"> workflow</w:t>
          </w:r>
          <w:r w:rsidR="00CB658B">
            <w:t>:</w:t>
          </w:r>
        </w:p>
        <w:p w14:paraId="63334047" w14:textId="378D09ED" w:rsidR="00CB658B" w:rsidRDefault="00CB658B" w:rsidP="007961D4">
          <w:pPr>
            <w:rPr>
              <w:rFonts w:eastAsiaTheme="minorHAnsi"/>
              <w:color w:val="008AC8"/>
              <w:spacing w:val="10"/>
              <w:sz w:val="36"/>
              <w:szCs w:val="48"/>
            </w:rPr>
          </w:pPr>
          <w:r>
            <w:rPr>
              <w:rFonts w:eastAsiaTheme="minorHAnsi"/>
              <w:noProof/>
              <w:color w:val="008AC8"/>
              <w:spacing w:val="10"/>
              <w:sz w:val="36"/>
              <w:szCs w:val="48"/>
            </w:rPr>
            <w:lastRenderedPageBreak/>
            <mc:AlternateContent>
              <mc:Choice Requires="wpc">
                <w:drawing>
                  <wp:inline distT="0" distB="0" distL="0" distR="0" wp14:anchorId="38C2918E" wp14:editId="553DE2AE">
                    <wp:extent cx="6241415" cy="5322570"/>
                    <wp:effectExtent l="0" t="0" r="0" b="1143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293285" y="199898"/>
                                <a:ext cx="1475117" cy="810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1F19C" w14:textId="77777777" w:rsidR="00F659F8" w:rsidRDefault="00F659F8" w:rsidP="006750C6">
                                  <w:pPr>
                                    <w:jc w:val="center"/>
                                  </w:pPr>
                                  <w:r>
                                    <w:t>User submits request for new Microsoft Team</w:t>
                                  </w:r>
                                </w:p>
                                <w:p w14:paraId="650E9222" w14:textId="77777777" w:rsidR="00F659F8" w:rsidRDefault="00F659F8" w:rsidP="006750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061714" y="182649"/>
                                <a:ext cx="1570008" cy="84538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252391" w14:textId="02FCCADC" w:rsidR="00F659F8" w:rsidRDefault="00F659F8" w:rsidP="006750C6">
                                  <w:pPr>
                                    <w:pStyle w:val="NormalWeb"/>
                                    <w:spacing w:before="120" w:beforeAutospacing="0" w:after="120" w:afterAutospacing="0" w:line="276" w:lineRule="auto"/>
                                    <w:jc w:val="center"/>
                                  </w:pPr>
                                  <w:r>
                                    <w:rPr>
                                      <w:rFonts w:ascii="Segoe UI" w:eastAsia="Times New Roman" w:hAnsi="Segoe UI" w:cs="Arial"/>
                                      <w:sz w:val="22"/>
                                      <w:szCs w:val="22"/>
                                    </w:rPr>
                                    <w:t>Approval request email sent to specified user</w:t>
                                  </w:r>
                                </w:p>
                                <w:p w14:paraId="642AB01E" w14:textId="77777777" w:rsidR="00F659F8" w:rsidRDefault="00F659F8" w:rsidP="006750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owchart: Decision 10"/>
                            <wps:cNvSpPr/>
                            <wps:spPr>
                              <a:xfrm>
                                <a:off x="3922239" y="36000"/>
                                <a:ext cx="1648193" cy="1138686"/>
                              </a:xfrm>
                              <a:prstGeom prst="flowChartDecision">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0C619" w14:textId="17A27A8A" w:rsidR="00F659F8" w:rsidRDefault="00F659F8" w:rsidP="004237FB">
                                  <w:pPr>
                                    <w:jc w:val="center"/>
                                  </w:pPr>
                                  <w:r>
                                    <w:t>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028535" y="1397818"/>
                                <a:ext cx="1440611" cy="73324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4F12B" w14:textId="6EC3CBF6" w:rsidR="00F659F8" w:rsidRDefault="00F659F8" w:rsidP="004237FB">
                                  <w:pPr>
                                    <w:jc w:val="center"/>
                                  </w:pPr>
                                  <w:r>
                                    <w:t>Create Office 365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191532" y="1397816"/>
                                <a:ext cx="1440180" cy="73279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EE6109" w14:textId="1B69AD15" w:rsidR="00F659F8" w:rsidRDefault="00F659F8" w:rsidP="005D59F1">
                                  <w:pPr>
                                    <w:pStyle w:val="NormalWeb"/>
                                    <w:spacing w:before="120" w:beforeAutospacing="0" w:after="120" w:afterAutospacing="0" w:line="276" w:lineRule="auto"/>
                                    <w:jc w:val="center"/>
                                  </w:pPr>
                                  <w:r>
                                    <w:rPr>
                                      <w:rFonts w:ascii="Segoe UI" w:eastAsia="Times New Roman" w:hAnsi="Segoe UI" w:cs="Arial"/>
                                      <w:sz w:val="22"/>
                                      <w:szCs w:val="22"/>
                                    </w:rPr>
                                    <w:t>Add user as group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9242" y="1397791"/>
                                <a:ext cx="1439545" cy="73279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63113" w14:textId="37CAEFBD" w:rsidR="00F659F8" w:rsidRDefault="00F659F8" w:rsidP="00B25E47">
                                  <w:pPr>
                                    <w:pStyle w:val="NormalWeb"/>
                                    <w:spacing w:before="120" w:beforeAutospacing="0" w:after="120" w:afterAutospacing="0" w:line="276" w:lineRule="auto"/>
                                    <w:jc w:val="center"/>
                                  </w:pPr>
                                  <w:r>
                                    <w:rPr>
                                      <w:rFonts w:ascii="Segoe UI" w:eastAsia="Times New Roman" w:hAnsi="Segoe UI" w:cs="Arial"/>
                                      <w:sz w:val="22"/>
                                      <w:szCs w:val="22"/>
                                    </w:rPr>
                                    <w:t>Call Azure Runbook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5043" y="2457092"/>
                                <a:ext cx="1543075" cy="117464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A7B5C9" w14:textId="5DBB9E1E" w:rsidR="00F659F8" w:rsidRDefault="00F659F8" w:rsidP="00B25E47">
                                  <w:pPr>
                                    <w:pStyle w:val="NormalWeb"/>
                                    <w:spacing w:before="120" w:beforeAutospacing="0" w:after="120" w:afterAutospacing="0" w:line="276" w:lineRule="auto"/>
                                    <w:jc w:val="center"/>
                                  </w:pPr>
                                  <w:r>
                                    <w:rPr>
                                      <w:rFonts w:ascii="Segoe UI" w:eastAsia="Times New Roman" w:hAnsi="Segoe UI" w:cs="Arial"/>
                                      <w:sz w:val="22"/>
                                      <w:szCs w:val="22"/>
                                    </w:rPr>
                                    <w:t>Create new Microsoft Team using Office 365 Group 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131804" y="2457614"/>
                                <a:ext cx="1543050" cy="117411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1D0968" w14:textId="186BD93B" w:rsidR="00F659F8" w:rsidRDefault="00F659F8" w:rsidP="0035460A">
                                  <w:pPr>
                                    <w:pStyle w:val="NormalWeb"/>
                                    <w:spacing w:before="120" w:beforeAutospacing="0" w:after="120" w:afterAutospacing="0" w:line="276" w:lineRule="auto"/>
                                    <w:jc w:val="center"/>
                                  </w:pPr>
                                  <w:r>
                                    <w:rPr>
                                      <w:rFonts w:ascii="Segoe UI" w:eastAsia="Times New Roman" w:hAnsi="Segoe UI" w:cs="Arial"/>
                                      <w:sz w:val="22"/>
                                      <w:szCs w:val="22"/>
                                    </w:rPr>
                                    <w:t>Add user as Office 365 Group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036008" y="2457088"/>
                                <a:ext cx="1543050" cy="117348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DDF9A1" w14:textId="21CA9313" w:rsidR="00F659F8" w:rsidRDefault="00F659F8" w:rsidP="0016232F">
                                  <w:pPr>
                                    <w:pStyle w:val="NormalWeb"/>
                                    <w:spacing w:before="120" w:beforeAutospacing="0" w:after="120" w:afterAutospacing="0" w:line="276" w:lineRule="auto"/>
                                    <w:jc w:val="center"/>
                                  </w:pPr>
                                  <w:r>
                                    <w:rPr>
                                      <w:rFonts w:ascii="Segoe UI" w:eastAsia="Times New Roman" w:hAnsi="Segoe UI" w:cs="Arial"/>
                                      <w:sz w:val="22"/>
                                      <w:szCs w:val="22"/>
                                    </w:rPr>
                                    <w:t>Remove Team creator as Office 365 Group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744279" y="3870843"/>
                                <a:ext cx="1543050" cy="117348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B711F" w14:textId="17B3B85D" w:rsidR="00F659F8" w:rsidRDefault="00F659F8" w:rsidP="002353F8">
                                  <w:pPr>
                                    <w:pStyle w:val="NormalWeb"/>
                                    <w:spacing w:before="120" w:beforeAutospacing="0" w:after="120" w:afterAutospacing="0" w:line="276" w:lineRule="auto"/>
                                    <w:jc w:val="center"/>
                                  </w:pPr>
                                  <w:r>
                                    <w:rPr>
                                      <w:rFonts w:ascii="Segoe UI" w:eastAsia="Times New Roman" w:hAnsi="Segoe UI" w:cs="Arial"/>
                                      <w:sz w:val="22"/>
                                      <w:szCs w:val="22"/>
                                    </w:rPr>
                                    <w:t>Email user and admin about provision success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stCxn id="6" idx="3"/>
                              <a:endCxn id="7" idx="1"/>
                            </wps:cNvCnPr>
                            <wps:spPr>
                              <a:xfrm>
                                <a:off x="1768402" y="605340"/>
                                <a:ext cx="293312"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7" idx="3"/>
                              <a:endCxn id="10" idx="1"/>
                            </wps:cNvCnPr>
                            <wps:spPr>
                              <a:xfrm flipV="1">
                                <a:off x="3631722" y="605343"/>
                                <a:ext cx="290517"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10" idx="2"/>
                              <a:endCxn id="11" idx="0"/>
                            </wps:cNvCnPr>
                            <wps:spPr>
                              <a:xfrm>
                                <a:off x="4746336" y="1174686"/>
                                <a:ext cx="2505" cy="22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1" idx="1"/>
                              <a:endCxn id="18" idx="3"/>
                            </wps:cNvCnPr>
                            <wps:spPr>
                              <a:xfrm flipH="1" flipV="1">
                                <a:off x="3631712" y="1764211"/>
                                <a:ext cx="396823" cy="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18" idx="1"/>
                              <a:endCxn id="19" idx="3"/>
                            </wps:cNvCnPr>
                            <wps:spPr>
                              <a:xfrm flipH="1" flipV="1">
                                <a:off x="1828787" y="1764186"/>
                                <a:ext cx="362745" cy="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19" idx="2"/>
                              <a:endCxn id="20" idx="0"/>
                            </wps:cNvCnPr>
                            <wps:spPr>
                              <a:xfrm>
                                <a:off x="1109015" y="2130581"/>
                                <a:ext cx="7566" cy="326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20" idx="3"/>
                              <a:endCxn id="21" idx="1"/>
                            </wps:cNvCnPr>
                            <wps:spPr>
                              <a:xfrm>
                                <a:off x="1888118" y="3044413"/>
                                <a:ext cx="243686" cy="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21" idx="3"/>
                              <a:endCxn id="27" idx="1"/>
                            </wps:cNvCnPr>
                            <wps:spPr>
                              <a:xfrm flipV="1">
                                <a:off x="3674854" y="3043828"/>
                                <a:ext cx="361154" cy="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Connector: Elbow 80"/>
                            <wps:cNvCnPr>
                              <a:stCxn id="27" idx="2"/>
                              <a:endCxn id="28" idx="3"/>
                            </wps:cNvCnPr>
                            <wps:spPr>
                              <a:xfrm rot="5400000">
                                <a:off x="4133924" y="3783973"/>
                                <a:ext cx="827015" cy="5202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353671" y="3771287"/>
                                <a:ext cx="1534447" cy="435440"/>
                              </a:xfrm>
                              <a:prstGeom prst="rect">
                                <a:avLst/>
                              </a:prstGeom>
                              <a:solidFill>
                                <a:schemeClr val="lt1"/>
                              </a:solidFill>
                              <a:ln w="6350">
                                <a:solidFill>
                                  <a:prstClr val="black"/>
                                </a:solidFill>
                              </a:ln>
                            </wps:spPr>
                            <wps:txbx>
                              <w:txbxContent>
                                <w:p w14:paraId="3BFA0B2B" w14:textId="1D195B08" w:rsidR="00F659F8" w:rsidRPr="009D2FC9" w:rsidRDefault="00F659F8" w:rsidP="009D2FC9">
                                  <w:pPr>
                                    <w:jc w:val="center"/>
                                    <w:rPr>
                                      <w:b/>
                                      <w:u w:val="single"/>
                                    </w:rPr>
                                  </w:pPr>
                                  <w:r w:rsidRPr="009D2FC9">
                                    <w:rPr>
                                      <w:b/>
                                      <w:u w:val="singl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353671" y="4133241"/>
                                <a:ext cx="1534447" cy="396892"/>
                              </a:xfrm>
                              <a:prstGeom prst="rect">
                                <a:avLst/>
                              </a:prstGeom>
                              <a:solidFill>
                                <a:schemeClr val="accent1"/>
                              </a:solidFill>
                              <a:ln w="6350">
                                <a:solidFill>
                                  <a:prstClr val="black"/>
                                </a:solidFill>
                              </a:ln>
                            </wps:spPr>
                            <wps:txbx>
                              <w:txbxContent>
                                <w:p w14:paraId="520AAEAB" w14:textId="651B10A0" w:rsidR="00F659F8" w:rsidRPr="000F136B" w:rsidRDefault="00F659F8" w:rsidP="000F136B">
                                  <w:pPr>
                                    <w:jc w:val="center"/>
                                    <w:rPr>
                                      <w:color w:val="FFFFFF" w:themeColor="background1"/>
                                      <w:sz w:val="18"/>
                                    </w:rPr>
                                  </w:pPr>
                                  <w:r w:rsidRPr="000F136B">
                                    <w:rPr>
                                      <w:color w:val="FFFFFF" w:themeColor="background1"/>
                                      <w:sz w:val="18"/>
                                    </w:rPr>
                                    <w:t>SharePoint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2"/>
                            <wps:cNvSpPr txBox="1"/>
                            <wps:spPr>
                              <a:xfrm>
                                <a:off x="354724" y="4530135"/>
                                <a:ext cx="1534101" cy="396875"/>
                              </a:xfrm>
                              <a:prstGeom prst="rect">
                                <a:avLst/>
                              </a:prstGeom>
                              <a:solidFill>
                                <a:schemeClr val="accent2"/>
                              </a:solidFill>
                              <a:ln w="6350">
                                <a:solidFill>
                                  <a:prstClr val="black"/>
                                </a:solidFill>
                              </a:ln>
                            </wps:spPr>
                            <wps:txbx>
                              <w:txbxContent>
                                <w:p w14:paraId="3874EEA8" w14:textId="60C199F0" w:rsidR="00F659F8" w:rsidRDefault="00F659F8" w:rsidP="000F136B">
                                  <w:pPr>
                                    <w:pStyle w:val="NormalWeb"/>
                                    <w:spacing w:before="120" w:beforeAutospacing="0" w:after="120" w:afterAutospacing="0" w:line="276" w:lineRule="auto"/>
                                    <w:jc w:val="center"/>
                                  </w:pPr>
                                  <w:r>
                                    <w:rPr>
                                      <w:rFonts w:ascii="Segoe UI" w:eastAsia="Times New Roman" w:hAnsi="Segoe UI" w:cs="Arial"/>
                                      <w:color w:val="FFFFFF"/>
                                      <w:sz w:val="18"/>
                                      <w:szCs w:val="18"/>
                                    </w:rPr>
                                    <w:t>Microsoft Flow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82"/>
                            <wps:cNvSpPr txBox="1"/>
                            <wps:spPr>
                              <a:xfrm>
                                <a:off x="353669" y="4927011"/>
                                <a:ext cx="1534449" cy="396240"/>
                              </a:xfrm>
                              <a:prstGeom prst="rect">
                                <a:avLst/>
                              </a:prstGeom>
                              <a:solidFill>
                                <a:schemeClr val="accent6"/>
                              </a:solidFill>
                              <a:ln w="6350">
                                <a:solidFill>
                                  <a:prstClr val="black"/>
                                </a:solidFill>
                              </a:ln>
                            </wps:spPr>
                            <wps:txbx>
                              <w:txbxContent>
                                <w:p w14:paraId="7AE27837" w14:textId="6DE99C3B" w:rsidR="00F659F8" w:rsidRDefault="00F659F8" w:rsidP="00765886">
                                  <w:pPr>
                                    <w:pStyle w:val="NormalWeb"/>
                                    <w:spacing w:before="120" w:beforeAutospacing="0" w:after="120" w:afterAutospacing="0" w:line="276" w:lineRule="auto"/>
                                    <w:jc w:val="center"/>
                                  </w:pPr>
                                  <w:r>
                                    <w:rPr>
                                      <w:rFonts w:ascii="Segoe UI" w:eastAsia="Times New Roman" w:hAnsi="Segoe UI" w:cs="Arial"/>
                                      <w:color w:val="FFFFFF"/>
                                      <w:sz w:val="18"/>
                                      <w:szCs w:val="18"/>
                                    </w:rPr>
                                    <w:t>Azure Automation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748841" y="1062882"/>
                                <a:ext cx="1065363" cy="334936"/>
                              </a:xfrm>
                              <a:prstGeom prst="rect">
                                <a:avLst/>
                              </a:prstGeom>
                              <a:noFill/>
                              <a:ln w="6350">
                                <a:noFill/>
                              </a:ln>
                            </wps:spPr>
                            <wps:txbx>
                              <w:txbxContent>
                                <w:p w14:paraId="209203C5" w14:textId="7C59F60B" w:rsidR="00F659F8" w:rsidRPr="00495DC9" w:rsidRDefault="00F659F8">
                                  <w:pPr>
                                    <w:rPr>
                                      <w:sz w:val="16"/>
                                    </w:rPr>
                                  </w:pPr>
                                  <w:r w:rsidRPr="00495DC9">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C2918E" id="Canvas 4" o:spid="_x0000_s1031" editas="canvas" style="width:491.45pt;height:419.1pt;mso-position-horizontal-relative:char;mso-position-vertical-relative:line" coordsize="62414,5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">
                    <v:shape id="_x0000_s1032" type="#_x0000_t75" style="position:absolute;width:62414;height:53225;visibility:visible;mso-wrap-style:square">
                      <v:fill o:detectmouseclick="t"/>
                      <v:path o:connecttype="none"/>
                    </v:shape>
                    <v:rect id="Rectangle 6" o:spid="_x0000_s1033" style="position:absolute;left:2932;top:1998;width:14752;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821F19C" w14:textId="77777777" w:rsidR="00F659F8" w:rsidRDefault="00F659F8" w:rsidP="006750C6">
                            <w:pPr>
                              <w:jc w:val="center"/>
                            </w:pPr>
                            <w:r>
                              <w:t>User submits request for new Microsoft Team</w:t>
                            </w:r>
                          </w:p>
                          <w:p w14:paraId="650E9222" w14:textId="77777777" w:rsidR="00F659F8" w:rsidRDefault="00F659F8" w:rsidP="006750C6">
                            <w:pPr>
                              <w:jc w:val="center"/>
                            </w:pPr>
                          </w:p>
                        </w:txbxContent>
                      </v:textbox>
                    </v:rect>
                    <v:rect id="Rectangle 7" o:spid="_x0000_s1034" style="position:absolute;left:20617;top:1826;width:15700;height:8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" fillcolor="#ed7d31 [3205]" strokecolor="#1f4d78 [1604]" strokeweight="1pt">
                      <v:textbox>
                        <w:txbxContent>
                          <w:p w14:paraId="71252391" w14:textId="02FCCADC" w:rsidR="00F659F8" w:rsidRDefault="00F659F8" w:rsidP="006750C6">
                            <w:pPr>
                              <w:pStyle w:val="NormalWeb"/>
                              <w:spacing w:before="120" w:beforeAutospacing="0" w:after="120" w:afterAutospacing="0" w:line="276" w:lineRule="auto"/>
                              <w:jc w:val="center"/>
                            </w:pPr>
                            <w:r>
                              <w:rPr>
                                <w:rFonts w:ascii="Segoe UI" w:eastAsia="Times New Roman" w:hAnsi="Segoe UI" w:cs="Arial"/>
                                <w:sz w:val="22"/>
                                <w:szCs w:val="22"/>
                              </w:rPr>
                              <w:t>Approval request email sent to specified user</w:t>
                            </w:r>
                          </w:p>
                          <w:p w14:paraId="642AB01E" w14:textId="77777777" w:rsidR="00F659F8" w:rsidRDefault="00F659F8" w:rsidP="006750C6">
                            <w:pPr>
                              <w:jc w:val="center"/>
                            </w:pPr>
                          </w:p>
                        </w:txbxContent>
                      </v:textbox>
                    </v:rect>
                    <v:shapetype id="_x0000_t110" coordsize="21600,21600" o:spt="110" path="m10800,l,10800,10800,21600,21600,10800xe">
                      <v:stroke joinstyle="miter"/>
                      <v:path gradientshapeok="t" o:connecttype="rect" textboxrect="5400,5400,16200,16200"/>
                    </v:shapetype>
                    <v:shape id="Flowchart: Decision 10" o:spid="_x0000_s1035" type="#_x0000_t110" style="position:absolute;left:39222;top:360;width:16482;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" fillcolor="#44546a [3215]" strokecolor="#1f4d78 [1604]" strokeweight="1pt">
                      <v:textbox>
                        <w:txbxContent>
                          <w:p w14:paraId="0BD0C619" w14:textId="17A27A8A" w:rsidR="00F659F8" w:rsidRDefault="00F659F8" w:rsidP="004237FB">
                            <w:pPr>
                              <w:jc w:val="center"/>
                            </w:pPr>
                            <w:r>
                              <w:t>Approve?</w:t>
                            </w:r>
                          </w:p>
                        </w:txbxContent>
                      </v:textbox>
                    </v:shape>
                    <v:rect id="Rectangle 11" o:spid="_x0000_s1036" style="position:absolute;left:40285;top:13978;width:14406;height:7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" fillcolor="#ed7d31 [3205]" strokecolor="#1f4d78 [1604]" strokeweight="1pt">
                      <v:textbox>
                        <w:txbxContent>
                          <w:p w14:paraId="1BE4F12B" w14:textId="6EC3CBF6" w:rsidR="00F659F8" w:rsidRDefault="00F659F8" w:rsidP="004237FB">
                            <w:pPr>
                              <w:jc w:val="center"/>
                            </w:pPr>
                            <w:r>
                              <w:t>Create Office 365 Group</w:t>
                            </w:r>
                          </w:p>
                        </w:txbxContent>
                      </v:textbox>
                    </v:rect>
                    <v:rect id="Rectangle 18" o:spid="_x0000_s1037" style="position:absolute;left:21915;top:13978;width:14402;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" fillcolor="#ed7d31 [3205]" strokecolor="#1f4d78 [1604]" strokeweight="1pt">
                      <v:textbox>
                        <w:txbxContent>
                          <w:p w14:paraId="68EE6109" w14:textId="1B69AD15" w:rsidR="00F659F8" w:rsidRDefault="00F659F8" w:rsidP="005D59F1">
                            <w:pPr>
                              <w:pStyle w:val="NormalWeb"/>
                              <w:spacing w:before="120" w:beforeAutospacing="0" w:after="120" w:afterAutospacing="0" w:line="276" w:lineRule="auto"/>
                              <w:jc w:val="center"/>
                            </w:pPr>
                            <w:r>
                              <w:rPr>
                                <w:rFonts w:ascii="Segoe UI" w:eastAsia="Times New Roman" w:hAnsi="Segoe UI" w:cs="Arial"/>
                                <w:sz w:val="22"/>
                                <w:szCs w:val="22"/>
                              </w:rPr>
                              <w:t>Add user as group member</w:t>
                            </w:r>
                          </w:p>
                        </w:txbxContent>
                      </v:textbox>
                    </v:rect>
                    <v:rect id="Rectangle 19" o:spid="_x0000_s1038" style="position:absolute;left:3892;top:13977;width:14395;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" fillcolor="#ed7d31 [3205]" strokecolor="#1f4d78 [1604]" strokeweight="1pt">
                      <v:textbox>
                        <w:txbxContent>
                          <w:p w14:paraId="4FE63113" w14:textId="37CAEFBD" w:rsidR="00F659F8" w:rsidRDefault="00F659F8" w:rsidP="00B25E47">
                            <w:pPr>
                              <w:pStyle w:val="NormalWeb"/>
                              <w:spacing w:before="120" w:beforeAutospacing="0" w:after="120" w:afterAutospacing="0" w:line="276" w:lineRule="auto"/>
                              <w:jc w:val="center"/>
                            </w:pPr>
                            <w:r>
                              <w:rPr>
                                <w:rFonts w:ascii="Segoe UI" w:eastAsia="Times New Roman" w:hAnsi="Segoe UI" w:cs="Arial"/>
                                <w:sz w:val="22"/>
                                <w:szCs w:val="22"/>
                              </w:rPr>
                              <w:t>Call Azure Runbook</w:t>
                            </w:r>
                          </w:p>
                        </w:txbxContent>
                      </v:textbox>
                    </v:rect>
                    <v:rect id="Rectangle 20" o:spid="_x0000_s1039" style="position:absolute;left:3450;top:24570;width:15431;height:1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" fillcolor="#70ad47 [3209]" strokecolor="#1f4d78 [1604]" strokeweight="1pt">
                      <v:textbox>
                        <w:txbxContent>
                          <w:p w14:paraId="0FA7B5C9" w14:textId="5DBB9E1E" w:rsidR="00F659F8" w:rsidRDefault="00F659F8" w:rsidP="00B25E47">
                            <w:pPr>
                              <w:pStyle w:val="NormalWeb"/>
                              <w:spacing w:before="120" w:beforeAutospacing="0" w:after="120" w:afterAutospacing="0" w:line="276" w:lineRule="auto"/>
                              <w:jc w:val="center"/>
                            </w:pPr>
                            <w:r>
                              <w:rPr>
                                <w:rFonts w:ascii="Segoe UI" w:eastAsia="Times New Roman" w:hAnsi="Segoe UI" w:cs="Arial"/>
                                <w:sz w:val="22"/>
                                <w:szCs w:val="22"/>
                              </w:rPr>
                              <w:t>Create new Microsoft Team using Office 365 Group ID</w:t>
                            </w:r>
                          </w:p>
                        </w:txbxContent>
                      </v:textbox>
                    </v:rect>
                    <v:rect id="Rectangle 21" o:spid="_x0000_s1040" style="position:absolute;left:21318;top:24576;width:15430;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" fillcolor="#70ad47 [3209]" strokecolor="#1f4d78 [1604]" strokeweight="1pt">
                      <v:textbox>
                        <w:txbxContent>
                          <w:p w14:paraId="111D0968" w14:textId="186BD93B" w:rsidR="00F659F8" w:rsidRDefault="00F659F8" w:rsidP="0035460A">
                            <w:pPr>
                              <w:pStyle w:val="NormalWeb"/>
                              <w:spacing w:before="120" w:beforeAutospacing="0" w:after="120" w:afterAutospacing="0" w:line="276" w:lineRule="auto"/>
                              <w:jc w:val="center"/>
                            </w:pPr>
                            <w:r>
                              <w:rPr>
                                <w:rFonts w:ascii="Segoe UI" w:eastAsia="Times New Roman" w:hAnsi="Segoe UI" w:cs="Arial"/>
                                <w:sz w:val="22"/>
                                <w:szCs w:val="22"/>
                              </w:rPr>
                              <w:t>Add user as Office 365 Group Owner</w:t>
                            </w:r>
                          </w:p>
                        </w:txbxContent>
                      </v:textbox>
                    </v:rect>
                    <v:rect id="Rectangle 27" o:spid="_x0000_s1041" style="position:absolute;left:40360;top:24570;width:15430;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" fillcolor="#70ad47 [3209]" strokecolor="#1f4d78 [1604]" strokeweight="1pt">
                      <v:textbox>
                        <w:txbxContent>
                          <w:p w14:paraId="68DDF9A1" w14:textId="21CA9313" w:rsidR="00F659F8" w:rsidRDefault="00F659F8" w:rsidP="0016232F">
                            <w:pPr>
                              <w:pStyle w:val="NormalWeb"/>
                              <w:spacing w:before="120" w:beforeAutospacing="0" w:after="120" w:afterAutospacing="0" w:line="276" w:lineRule="auto"/>
                              <w:jc w:val="center"/>
                            </w:pPr>
                            <w:r>
                              <w:rPr>
                                <w:rFonts w:ascii="Segoe UI" w:eastAsia="Times New Roman" w:hAnsi="Segoe UI" w:cs="Arial"/>
                                <w:sz w:val="22"/>
                                <w:szCs w:val="22"/>
                              </w:rPr>
                              <w:t>Remove Team creator as Office 365 Group Owner</w:t>
                            </w:r>
                          </w:p>
                        </w:txbxContent>
                      </v:textbox>
                    </v:rect>
                    <v:rect id="Rectangle 28" o:spid="_x0000_s1042" style="position:absolute;left:27442;top:38708;width:15431;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" fillcolor="#ed7d31 [3205]" strokecolor="#1f4d78 [1604]" strokeweight="1pt">
                      <v:textbox>
                        <w:txbxContent>
                          <w:p w14:paraId="7F2B711F" w14:textId="17B3B85D" w:rsidR="00F659F8" w:rsidRDefault="00F659F8" w:rsidP="002353F8">
                            <w:pPr>
                              <w:pStyle w:val="NormalWeb"/>
                              <w:spacing w:before="120" w:beforeAutospacing="0" w:after="120" w:afterAutospacing="0" w:line="276" w:lineRule="auto"/>
                              <w:jc w:val="center"/>
                            </w:pPr>
                            <w:r>
                              <w:rPr>
                                <w:rFonts w:ascii="Segoe UI" w:eastAsia="Times New Roman" w:hAnsi="Segoe UI" w:cs="Arial"/>
                                <w:sz w:val="22"/>
                                <w:szCs w:val="22"/>
                              </w:rPr>
                              <w:t>Email user and admin about provision success</w:t>
                            </w:r>
                          </w:p>
                        </w:txbxContent>
                      </v:textbox>
                    </v:rect>
                    <v:shapetype id="_x0000_t32" coordsize="21600,21600" o:spt="32" o:oned="t" path="m,l21600,21600e" filled="f">
                      <v:path arrowok="t" fillok="f" o:connecttype="none"/>
                      <o:lock v:ext="edit" shapetype="t"/>
                    </v:shapetype>
                    <v:shape id="Straight Arrow Connector 70" o:spid="_x0000_s1043" type="#_x0000_t32" style="position:absolute;left:17684;top:6053;width:2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71" o:spid="_x0000_s1044" type="#_x0000_t32" style="position:absolute;left:36317;top:6053;width:290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2" o:spid="_x0000_s1045" type="#_x0000_t32" style="position:absolute;left:47463;top:11746;width:25;height:2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3" o:spid="_x0000_s1046" type="#_x0000_t32" style="position:absolute;left:36317;top:17642;width:3968;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" strokecolor="#5b9bd5 [3204]" strokeweight=".5pt">
                      <v:stroke endarrow="block" joinstyle="miter"/>
                    </v:shape>
                    <v:shape id="Straight Arrow Connector 74" o:spid="_x0000_s1047" type="#_x0000_t32" style="position:absolute;left:18287;top:17641;width:3628;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" strokecolor="#5b9bd5 [3204]" strokeweight=".5pt">
                      <v:stroke endarrow="block" joinstyle="miter"/>
                    </v:shape>
                    <v:shape id="Straight Arrow Connector 75" o:spid="_x0000_s1048" type="#_x0000_t32" style="position:absolute;left:11090;top:21305;width:75;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5b9bd5 [3204]" strokeweight=".5pt">
                      <v:stroke endarrow="block" joinstyle="miter"/>
                    </v:shape>
                    <v:shape id="Straight Arrow Connector 76" o:spid="_x0000_s1049" type="#_x0000_t32" style="position:absolute;left:18881;top:30444;width:2437;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" strokecolor="#5b9bd5 [3204]" strokeweight=".5pt">
                      <v:stroke endarrow="block" joinstyle="miter"/>
                    </v:shape>
                    <v:shape id="Straight Arrow Connector 77" o:spid="_x0000_s1050" type="#_x0000_t32" style="position:absolute;left:36748;top:30438;width:3612;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qa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OD3S/wBcvEDAAD//wMAUEsBAi0AFAAGAAgAAAAhANvh9svuAAAAhQEAABMAAAAAAAAA&#10;AAAAAAAAAAAAAFtDb250ZW50X1R5cGVzXS54bWxQSwECLQAUAAYACAAAACEAWvQsW78AAAAVAQAA&#10;CwAAAAAAAAAAAAAAAAAfAQAAX3JlbHMvLnJlbHNQSwECLQAUAAYACAAAACEAgNWKmsYAAADbAAAA&#10;DwAAAAAAAAAAAAAAAAAHAgAAZHJzL2Rvd25yZXYueG1sUEsFBgAAAAADAAMAtwAAAPoC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Connector: Elbow 80" o:spid="_x0000_s1051" type="#_x0000_t33" style="position:absolute;left:41339;top:37839;width:8270;height:520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" strokecolor="#5b9bd5 [3204]" strokeweight=".5pt">
                      <v:stroke endarrow="block"/>
                    </v:shape>
                    <v:shape id="Text Box 81" o:spid="_x0000_s1052" type="#_x0000_t202" style="position:absolute;left:3536;top:37712;width:15345;height:4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3BFA0B2B" w14:textId="1D195B08" w:rsidR="00F659F8" w:rsidRPr="009D2FC9" w:rsidRDefault="00F659F8" w:rsidP="009D2FC9">
                            <w:pPr>
                              <w:jc w:val="center"/>
                              <w:rPr>
                                <w:b/>
                                <w:u w:val="single"/>
                              </w:rPr>
                            </w:pPr>
                            <w:r w:rsidRPr="009D2FC9">
                              <w:rPr>
                                <w:b/>
                                <w:u w:val="single"/>
                              </w:rPr>
                              <w:t>Key</w:t>
                            </w:r>
                          </w:p>
                        </w:txbxContent>
                      </v:textbox>
                    </v:shape>
                    <v:shape id="Text Box 82" o:spid="_x0000_s1053" type="#_x0000_t202" style="position:absolute;left:3536;top:41332;width:15345;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" fillcolor="#5b9bd5 [3204]" strokeweight=".5pt">
                      <v:textbox>
                        <w:txbxContent>
                          <w:p w14:paraId="520AAEAB" w14:textId="651B10A0" w:rsidR="00F659F8" w:rsidRPr="000F136B" w:rsidRDefault="00F659F8" w:rsidP="000F136B">
                            <w:pPr>
                              <w:jc w:val="center"/>
                              <w:rPr>
                                <w:color w:val="FFFFFF" w:themeColor="background1"/>
                                <w:sz w:val="18"/>
                              </w:rPr>
                            </w:pPr>
                            <w:r w:rsidRPr="000F136B">
                              <w:rPr>
                                <w:color w:val="FFFFFF" w:themeColor="background1"/>
                                <w:sz w:val="18"/>
                              </w:rPr>
                              <w:t>SharePoint Action</w:t>
                            </w:r>
                          </w:p>
                        </w:txbxContent>
                      </v:textbox>
                    </v:shape>
                    <v:shape id="Text Box 82" o:spid="_x0000_s1054" type="#_x0000_t202" style="position:absolute;left:3547;top:45301;width:15341;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" fillcolor="#ed7d31 [3205]" strokeweight=".5pt">
                      <v:textbox>
                        <w:txbxContent>
                          <w:p w14:paraId="3874EEA8" w14:textId="60C199F0" w:rsidR="00F659F8" w:rsidRDefault="00F659F8" w:rsidP="000F136B">
                            <w:pPr>
                              <w:pStyle w:val="NormalWeb"/>
                              <w:spacing w:before="120" w:beforeAutospacing="0" w:after="120" w:afterAutospacing="0" w:line="276" w:lineRule="auto"/>
                              <w:jc w:val="center"/>
                            </w:pPr>
                            <w:r>
                              <w:rPr>
                                <w:rFonts w:ascii="Segoe UI" w:eastAsia="Times New Roman" w:hAnsi="Segoe UI" w:cs="Arial"/>
                                <w:color w:val="FFFFFF"/>
                                <w:sz w:val="18"/>
                                <w:szCs w:val="18"/>
                              </w:rPr>
                              <w:t>Microsoft Flow Action</w:t>
                            </w:r>
                          </w:p>
                        </w:txbxContent>
                      </v:textbox>
                    </v:shape>
                    <v:shape id="Text Box 82" o:spid="_x0000_s1055" type="#_x0000_t202" style="position:absolute;left:3536;top:49270;width:15345;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" fillcolor="#70ad47 [3209]" strokeweight=".5pt">
                      <v:textbox>
                        <w:txbxContent>
                          <w:p w14:paraId="7AE27837" w14:textId="6DE99C3B" w:rsidR="00F659F8" w:rsidRDefault="00F659F8" w:rsidP="00765886">
                            <w:pPr>
                              <w:pStyle w:val="NormalWeb"/>
                              <w:spacing w:before="120" w:beforeAutospacing="0" w:after="120" w:afterAutospacing="0" w:line="276" w:lineRule="auto"/>
                              <w:jc w:val="center"/>
                            </w:pPr>
                            <w:r>
                              <w:rPr>
                                <w:rFonts w:ascii="Segoe UI" w:eastAsia="Times New Roman" w:hAnsi="Segoe UI" w:cs="Arial"/>
                                <w:color w:val="FFFFFF"/>
                                <w:sz w:val="18"/>
                                <w:szCs w:val="18"/>
                              </w:rPr>
                              <w:t>Azure Automation Action</w:t>
                            </w:r>
                          </w:p>
                        </w:txbxContent>
                      </v:textbox>
                    </v:shape>
                    <v:shape id="Text Box 37" o:spid="_x0000_s1056" type="#_x0000_t202" style="position:absolute;left:47488;top:10628;width:10654;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09203C5" w14:textId="7C59F60B" w:rsidR="00F659F8" w:rsidRPr="00495DC9" w:rsidRDefault="00F659F8">
                            <w:pPr>
                              <w:rPr>
                                <w:sz w:val="16"/>
                              </w:rPr>
                            </w:pPr>
                            <w:r w:rsidRPr="00495DC9">
                              <w:rPr>
                                <w:sz w:val="16"/>
                              </w:rPr>
                              <w:t>Yes</w:t>
                            </w:r>
                          </w:p>
                        </w:txbxContent>
                      </v:textbox>
                    </v:shape>
                    <w10:anchorlock/>
                  </v:group>
                </w:pict>
              </mc:Fallback>
            </mc:AlternateContent>
          </w:r>
        </w:p>
        <w:p w14:paraId="0B230A97" w14:textId="3CC4CE95" w:rsidR="00B378C3" w:rsidRDefault="00B378C3" w:rsidP="00B70C19">
          <w:pPr>
            <w:pStyle w:val="Heading1Numbered"/>
          </w:pPr>
          <w:bookmarkStart w:id="5" w:name="_Toc510644849"/>
          <w:r>
            <w:t>Prerequisites</w:t>
          </w:r>
          <w:bookmarkEnd w:id="5"/>
        </w:p>
        <w:p w14:paraId="33E9C866" w14:textId="13A7B063" w:rsidR="009F505F" w:rsidRDefault="009F505F" w:rsidP="009F505F">
          <w:r>
            <w:t>Before implementing this solution, be sure to configure the following prerequisites:</w:t>
          </w:r>
        </w:p>
        <w:p w14:paraId="2315F3F5" w14:textId="5B4BA487" w:rsidR="00B70C19" w:rsidRDefault="00F659F8" w:rsidP="00450AA2">
          <w:pPr>
            <w:pStyle w:val="ListParagraph"/>
            <w:numPr>
              <w:ilvl w:val="0"/>
              <w:numId w:val="25"/>
            </w:numPr>
          </w:pPr>
          <w:hyperlink r:id="rId24" w:history="1">
            <w:r w:rsidR="003968AB">
              <w:rPr>
                <w:rStyle w:val="Hyperlink"/>
              </w:rPr>
              <w:t xml:space="preserve">Configure </w:t>
            </w:r>
            <w:r w:rsidR="00B70C19" w:rsidRPr="00B70C19">
              <w:rPr>
                <w:rStyle w:val="Hyperlink"/>
              </w:rPr>
              <w:t>who can create Office 365 Groups</w:t>
            </w:r>
          </w:hyperlink>
        </w:p>
        <w:p w14:paraId="7FF3C1FB" w14:textId="4B5F7DD0" w:rsidR="003968AB" w:rsidRDefault="003968AB" w:rsidP="00450AA2">
          <w:pPr>
            <w:pStyle w:val="ListParagraph"/>
            <w:numPr>
              <w:ilvl w:val="1"/>
              <w:numId w:val="25"/>
            </w:numPr>
          </w:pPr>
          <w:r>
            <w:t xml:space="preserve">If every user is still able to create an Office 365 Group and thus a Microsoft Team </w:t>
          </w:r>
          <w:r w:rsidR="00CD660E">
            <w:t>still, then this solution has no purpose.</w:t>
          </w:r>
        </w:p>
        <w:p w14:paraId="1FE03D57" w14:textId="248CD43B" w:rsidR="00DA56AE" w:rsidRDefault="00DA56AE" w:rsidP="00450AA2">
          <w:pPr>
            <w:pStyle w:val="ListParagraph"/>
            <w:numPr>
              <w:ilvl w:val="0"/>
              <w:numId w:val="25"/>
            </w:numPr>
          </w:pPr>
          <w:r>
            <w:t>Have tenant admin permissions</w:t>
          </w:r>
        </w:p>
        <w:p w14:paraId="296A6B7B" w14:textId="6BE734C4" w:rsidR="00CD660E" w:rsidRDefault="00CD660E" w:rsidP="00450AA2">
          <w:pPr>
            <w:pStyle w:val="ListParagraph"/>
            <w:numPr>
              <w:ilvl w:val="0"/>
              <w:numId w:val="25"/>
            </w:numPr>
          </w:pPr>
          <w:r>
            <w:t>Consider creating</w:t>
          </w:r>
          <w:r w:rsidR="000535A2">
            <w:t xml:space="preserve"> a “service account”</w:t>
          </w:r>
          <w:r w:rsidR="00293023">
            <w:t xml:space="preserve"> to run the Flow and create the Team</w:t>
          </w:r>
        </w:p>
        <w:p w14:paraId="4005F17F" w14:textId="1E1A4A25" w:rsidR="000535A2" w:rsidRDefault="00144BBE" w:rsidP="00450AA2">
          <w:pPr>
            <w:pStyle w:val="ListParagraph"/>
            <w:numPr>
              <w:ilvl w:val="1"/>
              <w:numId w:val="25"/>
            </w:numPr>
          </w:pPr>
          <w:r>
            <w:t>Actions performed by the solution can be done with accounts of your choice, such as a global admin, but</w:t>
          </w:r>
          <w:r w:rsidR="00C3317D">
            <w:t xml:space="preserve"> in my </w:t>
          </w:r>
          <w:r w:rsidR="00E55FC3">
            <w:t xml:space="preserve">opinion, </w:t>
          </w:r>
          <w:r w:rsidR="00C3317D">
            <w:t>it is un</w:t>
          </w:r>
          <w:r w:rsidR="00B75109">
            <w:t xml:space="preserve">wise to tie these solutions to a </w:t>
          </w:r>
          <w:r w:rsidR="00B75109">
            <w:lastRenderedPageBreak/>
            <w:t>real user. Instead, it is my recommendation to create a “service account” which will perform the actions in this solution. Specifically, the account will:</w:t>
          </w:r>
        </w:p>
        <w:p w14:paraId="7EDB7ACF" w14:textId="71E07EDC" w:rsidR="00B75109" w:rsidRDefault="000C21E2" w:rsidP="00450AA2">
          <w:pPr>
            <w:pStyle w:val="ListParagraph"/>
            <w:numPr>
              <w:ilvl w:val="2"/>
              <w:numId w:val="25"/>
            </w:numPr>
          </w:pPr>
          <w:r>
            <w:t xml:space="preserve">Send emails to users </w:t>
          </w:r>
          <w:r w:rsidR="00765910">
            <w:t xml:space="preserve">and admins </w:t>
          </w:r>
          <w:r>
            <w:t>with provisioning statuses</w:t>
          </w:r>
        </w:p>
        <w:p w14:paraId="0570C0FF" w14:textId="089A92E3" w:rsidR="002B571C" w:rsidRDefault="002B571C" w:rsidP="00450AA2">
          <w:pPr>
            <w:pStyle w:val="ListParagraph"/>
            <w:numPr>
              <w:ilvl w:val="2"/>
              <w:numId w:val="25"/>
            </w:numPr>
          </w:pPr>
          <w:r>
            <w:t>Create the Office 365 Group</w:t>
          </w:r>
        </w:p>
        <w:p w14:paraId="3A349ED9" w14:textId="63C486B5" w:rsidR="000C21E2" w:rsidRDefault="002B571C" w:rsidP="00450AA2">
          <w:pPr>
            <w:pStyle w:val="ListParagraph"/>
            <w:numPr>
              <w:ilvl w:val="2"/>
              <w:numId w:val="25"/>
            </w:numPr>
          </w:pPr>
          <w:r>
            <w:t>Create the Microsoft Team</w:t>
          </w:r>
        </w:p>
        <w:p w14:paraId="4E63C867" w14:textId="0F3AF8E7" w:rsidR="002B571C" w:rsidRDefault="00C3317D" w:rsidP="00450AA2">
          <w:pPr>
            <w:pStyle w:val="ListParagraph"/>
            <w:numPr>
              <w:ilvl w:val="1"/>
              <w:numId w:val="25"/>
            </w:numPr>
          </w:pPr>
          <w:r>
            <w:t>Using a service account</w:t>
          </w:r>
          <w:r w:rsidR="002B571C">
            <w:t xml:space="preserve"> is useful for several reasons:</w:t>
          </w:r>
        </w:p>
        <w:p w14:paraId="68115E5D" w14:textId="77777777" w:rsidR="00CC79CF" w:rsidRDefault="002B571C" w:rsidP="00450AA2">
          <w:pPr>
            <w:pStyle w:val="ListParagraph"/>
            <w:numPr>
              <w:ilvl w:val="2"/>
              <w:numId w:val="25"/>
            </w:numPr>
          </w:pPr>
          <w:r>
            <w:t xml:space="preserve">In Microsoft Flow, actions are performed with </w:t>
          </w:r>
          <w:r w:rsidR="007B6AFF">
            <w:t xml:space="preserve">a </w:t>
          </w:r>
          <w:r>
            <w:t>configured connection. By default, this connection uses the account of the user that created the Flow</w:t>
          </w:r>
          <w:r w:rsidR="002E013F">
            <w:t>. We may not want the emails sent to users by the Flow to appear as if they were sent by the person who created the Flow, i.e. you</w:t>
          </w:r>
        </w:p>
        <w:p w14:paraId="708C7F64" w14:textId="77777777" w:rsidR="002F66C7" w:rsidRDefault="008309E0" w:rsidP="00450AA2">
          <w:pPr>
            <w:pStyle w:val="ListParagraph"/>
            <w:numPr>
              <w:ilvl w:val="2"/>
              <w:numId w:val="25"/>
            </w:numPr>
          </w:pPr>
          <w:r>
            <w:t>By adding a different connection</w:t>
          </w:r>
          <w:r w:rsidR="0065184B">
            <w:t xml:space="preserve"> and selecting that to be used within our Flow</w:t>
          </w:r>
          <w:r>
            <w:t xml:space="preserve">, actions will be performed by </w:t>
          </w:r>
          <w:r w:rsidR="0065184B">
            <w:t>that connection/account instead.</w:t>
          </w:r>
          <w:r w:rsidR="00A200E3">
            <w:t xml:space="preserve"> </w:t>
          </w:r>
        </w:p>
        <w:p w14:paraId="32E59F2A" w14:textId="53E658DC" w:rsidR="00D46714" w:rsidRDefault="002F66C7" w:rsidP="00450AA2">
          <w:pPr>
            <w:pStyle w:val="ListParagraph"/>
            <w:numPr>
              <w:ilvl w:val="2"/>
              <w:numId w:val="25"/>
            </w:numPr>
          </w:pPr>
          <w:r>
            <w:t>A</w:t>
          </w:r>
          <w:r w:rsidR="00A200E3">
            <w:t>ctions like “create an Office 365 Group”</w:t>
          </w:r>
          <w:r w:rsidR="00791C9A">
            <w:t xml:space="preserve"> and “New-Team”</w:t>
          </w:r>
          <w:r w:rsidR="00A200E3">
            <w:t xml:space="preserve"> automatically add</w:t>
          </w:r>
          <w:r w:rsidR="00791C9A">
            <w:t xml:space="preserve"> the chosen account</w:t>
          </w:r>
          <w:r w:rsidR="00DF7A43">
            <w:t xml:space="preserve"> as an owner to the group and team. </w:t>
          </w:r>
          <w:r w:rsidR="00861874">
            <w:t>Even though this solution removes the Group and Team creator at the end, a user can still see the Group</w:t>
          </w:r>
          <w:r w:rsidR="00DF7A43">
            <w:t xml:space="preserve"> </w:t>
          </w:r>
          <w:r w:rsidR="00861874">
            <w:t>and Team momentarily in OWA</w:t>
          </w:r>
          <w:r w:rsidR="00F27EB0">
            <w:t xml:space="preserve"> and the Teams application, which can be undesirable</w:t>
          </w:r>
          <w:r w:rsidR="00B018CB">
            <w:t xml:space="preserve"> behavior</w:t>
          </w:r>
          <w:r w:rsidR="00F27EB0">
            <w:t>.</w:t>
          </w:r>
        </w:p>
        <w:p w14:paraId="6DAC917E" w14:textId="537B64D4" w:rsidR="00B018CB" w:rsidRDefault="00B018CB" w:rsidP="00450AA2">
          <w:pPr>
            <w:pStyle w:val="ListParagraph"/>
            <w:numPr>
              <w:ilvl w:val="1"/>
              <w:numId w:val="25"/>
            </w:numPr>
          </w:pPr>
          <w:r>
            <w:rPr>
              <w:u w:val="single"/>
            </w:rPr>
            <w:t>To create a service account</w:t>
          </w:r>
          <w:r w:rsidR="00405BFE">
            <w:rPr>
              <w:u w:val="single"/>
            </w:rPr>
            <w:t>, follow these steps:</w:t>
          </w:r>
        </w:p>
        <w:p w14:paraId="3FD80690" w14:textId="0993BA70" w:rsidR="00405BFE" w:rsidRDefault="00F659F8" w:rsidP="00450AA2">
          <w:pPr>
            <w:pStyle w:val="ListParagraph"/>
            <w:numPr>
              <w:ilvl w:val="2"/>
              <w:numId w:val="25"/>
            </w:numPr>
          </w:pPr>
          <w:hyperlink r:id="rId25" w:history="1">
            <w:r w:rsidR="00405BFE" w:rsidRPr="00405BFE">
              <w:rPr>
                <w:rStyle w:val="Hyperlink"/>
              </w:rPr>
              <w:t>Add a user individuall</w:t>
            </w:r>
            <w:r w:rsidR="00CB3401">
              <w:rPr>
                <w:rStyle w:val="Hyperlink"/>
              </w:rPr>
              <w:t xml:space="preserve">y to Office 365 </w:t>
            </w:r>
          </w:hyperlink>
        </w:p>
        <w:p w14:paraId="4DBFBF05" w14:textId="65A562C5" w:rsidR="007C5363" w:rsidRDefault="007C5363" w:rsidP="00450AA2">
          <w:pPr>
            <w:pStyle w:val="ListParagraph"/>
            <w:numPr>
              <w:ilvl w:val="3"/>
              <w:numId w:val="25"/>
            </w:numPr>
          </w:pPr>
          <w:r>
            <w:t xml:space="preserve">Give the account a UPN like </w:t>
          </w:r>
          <w:hyperlink r:id="rId26" w:history="1">
            <w:r w:rsidRPr="00CD17ED">
              <w:rPr>
                <w:rStyle w:val="Hyperlink"/>
              </w:rPr>
              <w:t>O365Workflow@domain.com</w:t>
            </w:r>
          </w:hyperlink>
        </w:p>
        <w:p w14:paraId="18351B76" w14:textId="209828F8" w:rsidR="00CB3401" w:rsidRDefault="009E2335" w:rsidP="00450AA2">
          <w:pPr>
            <w:pStyle w:val="ListParagraph"/>
            <w:numPr>
              <w:ilvl w:val="3"/>
              <w:numId w:val="25"/>
            </w:numPr>
          </w:pPr>
          <w:r>
            <w:t>Make sure</w:t>
          </w:r>
          <w:r w:rsidR="00901D96">
            <w:t xml:space="preserve"> it has licenses for Exchange Online, SharePoint Online, Flow</w:t>
          </w:r>
          <w:r w:rsidR="00F170A5">
            <w:t xml:space="preserve"> for Office 365</w:t>
          </w:r>
          <w:r w:rsidR="006C67C1">
            <w:t xml:space="preserve">, </w:t>
          </w:r>
          <w:r w:rsidR="00EB05A0">
            <w:t>PowerApps</w:t>
          </w:r>
          <w:r w:rsidR="006C67C1">
            <w:t xml:space="preserve"> for Office 365, and Microsoft Teams</w:t>
          </w:r>
        </w:p>
        <w:p w14:paraId="086880D9" w14:textId="05A7EF1A" w:rsidR="000F1930" w:rsidRDefault="000F1930" w:rsidP="00450AA2">
          <w:pPr>
            <w:pStyle w:val="ListParagraph"/>
            <w:numPr>
              <w:ilvl w:val="3"/>
              <w:numId w:val="25"/>
            </w:numPr>
          </w:pPr>
          <w:r>
            <w:t>Assign it the “</w:t>
          </w:r>
          <w:r w:rsidR="00737E15">
            <w:t>Global</w:t>
          </w:r>
          <w:r>
            <w:t xml:space="preserve"> administrator” role</w:t>
          </w:r>
        </w:p>
        <w:p w14:paraId="168C7178" w14:textId="511092A8" w:rsidR="00397E9B" w:rsidRDefault="00397E9B" w:rsidP="00450AA2">
          <w:pPr>
            <w:pStyle w:val="ListParagraph"/>
            <w:numPr>
              <w:ilvl w:val="4"/>
              <w:numId w:val="25"/>
            </w:numPr>
          </w:pPr>
          <w:r w:rsidRPr="00397E9B">
            <w:rPr>
              <w:b/>
            </w:rPr>
            <w:t>Note</w:t>
          </w:r>
          <w:r>
            <w:t xml:space="preserve">: this assignment will only be temporary. Later, the admin role </w:t>
          </w:r>
          <w:r w:rsidR="00437687">
            <w:t>should</w:t>
          </w:r>
          <w:r>
            <w:t xml:space="preserve"> be changed to “User management administrator.” The account will need global admin rights to properly approve of using the Azure AD connector in Microsoft Flow later.</w:t>
          </w:r>
        </w:p>
        <w:p w14:paraId="0C682B65" w14:textId="2E60C4EB" w:rsidR="00C0214E" w:rsidRDefault="00C0214E" w:rsidP="00450AA2">
          <w:pPr>
            <w:pStyle w:val="ListParagraph"/>
            <w:numPr>
              <w:ilvl w:val="2"/>
              <w:numId w:val="25"/>
            </w:numPr>
          </w:pPr>
          <w:r>
            <w:t>Add the account to the Azure AD security group of users that can create Office 365 Groups</w:t>
          </w:r>
        </w:p>
        <w:p w14:paraId="6BB35E03" w14:textId="77777777" w:rsidR="00C0214E" w:rsidRDefault="00F659F8" w:rsidP="00450AA2">
          <w:pPr>
            <w:pStyle w:val="ListParagraph"/>
            <w:numPr>
              <w:ilvl w:val="3"/>
              <w:numId w:val="25"/>
            </w:numPr>
          </w:pPr>
          <w:hyperlink r:id="rId27" w:history="1">
            <w:r w:rsidR="00C0214E">
              <w:rPr>
                <w:rStyle w:val="Hyperlink"/>
              </w:rPr>
              <w:t xml:space="preserve">Configure </w:t>
            </w:r>
            <w:r w:rsidR="00C0214E" w:rsidRPr="00B70C19">
              <w:rPr>
                <w:rStyle w:val="Hyperlink"/>
              </w:rPr>
              <w:t>who can create Office 365 Groups</w:t>
            </w:r>
          </w:hyperlink>
        </w:p>
        <w:p w14:paraId="52CC4234" w14:textId="310B7B25" w:rsidR="008F48FD" w:rsidRDefault="007961D4" w:rsidP="008F48FD">
          <w:pPr>
            <w:pStyle w:val="Heading1Numbered"/>
          </w:pPr>
          <w:bookmarkStart w:id="6" w:name="_Toc510644850"/>
          <w:r>
            <w:lastRenderedPageBreak/>
            <w:t>Create a SharePoint List for Requests</w:t>
          </w:r>
          <w:bookmarkEnd w:id="6"/>
        </w:p>
        <w:p w14:paraId="4F5CF9A9" w14:textId="0AB25321" w:rsidR="001B78D3" w:rsidRDefault="00A20F3E" w:rsidP="00FA5D23">
          <w:pPr>
            <w:pStyle w:val="Heading2Numbered"/>
          </w:pPr>
          <w:bookmarkStart w:id="7" w:name="_Toc510644851"/>
          <w:r>
            <w:t>Introduction</w:t>
          </w:r>
          <w:bookmarkEnd w:id="7"/>
        </w:p>
        <w:p w14:paraId="403982F1" w14:textId="44A81314" w:rsidR="00E75D12" w:rsidRDefault="004E2DAE" w:rsidP="00D35F0A">
          <w:r>
            <w:t>The requests for this solution will be stored in a SharePoint List</w:t>
          </w:r>
          <w:r w:rsidR="00CC5E24">
            <w:t>. They could be stored elsewhere, like an on-premises database, a database in Azure, the Common Data Service, etc., but for our pur</w:t>
          </w:r>
          <w:r w:rsidR="00ED2D48">
            <w:t>p</w:t>
          </w:r>
          <w:r w:rsidR="00CC5E24">
            <w:t>oses, SharePoint lists are easy to create and manage.</w:t>
          </w:r>
          <w:r w:rsidR="008374A8">
            <w:t xml:space="preserve"> This list can be created on any existing SharePoint site</w:t>
          </w:r>
          <w:r w:rsidR="00E06AA8">
            <w:t xml:space="preserve"> or a new SharePoint site. However, it is</w:t>
          </w:r>
          <w:r w:rsidR="007F7BC5">
            <w:t xml:space="preserve"> worth considering ahead of time how and where users </w:t>
          </w:r>
          <w:r w:rsidR="00CD05F2">
            <w:t xml:space="preserve">should </w:t>
          </w:r>
          <w:r w:rsidR="007F7BC5">
            <w:t>make the</w:t>
          </w:r>
          <w:r w:rsidR="008F6E87">
            <w:t>ir</w:t>
          </w:r>
          <w:r w:rsidR="007F7BC5">
            <w:t xml:space="preserve"> requests:</w:t>
          </w:r>
        </w:p>
        <w:p w14:paraId="4EC714C1" w14:textId="5E561AF4" w:rsidR="009008BE" w:rsidRDefault="009008BE" w:rsidP="00450AA2">
          <w:pPr>
            <w:pStyle w:val="ListParagraph"/>
            <w:numPr>
              <w:ilvl w:val="0"/>
              <w:numId w:val="22"/>
            </w:numPr>
          </w:pPr>
          <w:r>
            <w:t>A private or public SharePoint site?</w:t>
          </w:r>
        </w:p>
        <w:p w14:paraId="2854D92F" w14:textId="3177F920" w:rsidR="009008BE" w:rsidRDefault="009008BE" w:rsidP="00450AA2">
          <w:pPr>
            <w:pStyle w:val="ListParagraph"/>
            <w:numPr>
              <w:ilvl w:val="1"/>
              <w:numId w:val="22"/>
            </w:numPr>
          </w:pPr>
          <w:r>
            <w:t xml:space="preserve">If private, </w:t>
          </w:r>
          <w:r w:rsidR="00AC48CD">
            <w:t>any requesting user must have permissions to add items to the list</w:t>
          </w:r>
        </w:p>
        <w:p w14:paraId="629D07E2" w14:textId="78B7B767" w:rsidR="00AC48CD" w:rsidRDefault="00AC48CD" w:rsidP="00450AA2">
          <w:pPr>
            <w:pStyle w:val="ListParagraph"/>
            <w:numPr>
              <w:ilvl w:val="0"/>
              <w:numId w:val="22"/>
            </w:numPr>
          </w:pPr>
          <w:r>
            <w:t>Should a user be able to see other requests made?</w:t>
          </w:r>
        </w:p>
        <w:p w14:paraId="71107A00" w14:textId="7D3CF390" w:rsidR="009B559C" w:rsidRDefault="00AC48CD" w:rsidP="00CD05F2">
          <w:pPr>
            <w:pStyle w:val="ListParagraph"/>
            <w:numPr>
              <w:ilvl w:val="1"/>
              <w:numId w:val="22"/>
            </w:numPr>
          </w:pPr>
          <w:r>
            <w:t xml:space="preserve">If </w:t>
          </w:r>
          <w:r w:rsidR="00195128">
            <w:t xml:space="preserve">you want to allow users to only </w:t>
          </w:r>
          <w:r w:rsidR="009B559C">
            <w:t>see their own items, advanced settings must be configured:</w:t>
          </w:r>
          <w:r w:rsidR="00CD05F2">
            <w:br/>
          </w:r>
          <w:r w:rsidR="00005185">
            <w:rPr>
              <w:noProof/>
            </w:rPr>
            <w:drawing>
              <wp:inline distT="0" distB="0" distL="0" distR="0" wp14:anchorId="66C308CF" wp14:editId="5BFCB58C">
                <wp:extent cx="4450845" cy="1268083"/>
                <wp:effectExtent l="0" t="0" r="6985" b="889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vanced Settings - Item-Level Permissions.PNG"/>
                        <pic:cNvPicPr/>
                      </pic:nvPicPr>
                      <pic:blipFill>
                        <a:blip r:embed="rId28">
                          <a:extLst>
                            <a:ext uri="{28A0092B-C50C-407E-A947-70E740481C1C}">
                              <a14:useLocalDpi xmlns:a14="http://schemas.microsoft.com/office/drawing/2010/main" val="0"/>
                            </a:ext>
                          </a:extLst>
                        </a:blip>
                        <a:stretch>
                          <a:fillRect/>
                        </a:stretch>
                      </pic:blipFill>
                      <pic:spPr>
                        <a:xfrm>
                          <a:off x="0" y="0"/>
                          <a:ext cx="4461018" cy="1270981"/>
                        </a:xfrm>
                        <a:prstGeom prst="rect">
                          <a:avLst/>
                        </a:prstGeom>
                      </pic:spPr>
                    </pic:pic>
                  </a:graphicData>
                </a:graphic>
              </wp:inline>
            </w:drawing>
          </w:r>
        </w:p>
        <w:p w14:paraId="5E4A8717" w14:textId="6E8AD79B" w:rsidR="00005185" w:rsidRDefault="00D163AF" w:rsidP="00450AA2">
          <w:pPr>
            <w:pStyle w:val="ListParagraph"/>
            <w:numPr>
              <w:ilvl w:val="0"/>
              <w:numId w:val="22"/>
            </w:numPr>
          </w:pPr>
          <w:r>
            <w:t xml:space="preserve">Should requests be made via </w:t>
          </w:r>
          <w:r w:rsidR="005C30B6">
            <w:t xml:space="preserve">a </w:t>
          </w:r>
          <w:r>
            <w:t>SharePoint List or PowerApps?</w:t>
          </w:r>
        </w:p>
        <w:p w14:paraId="5C344333" w14:textId="37B0CBD0" w:rsidR="00D163AF" w:rsidRDefault="003E1B88" w:rsidP="00450AA2">
          <w:pPr>
            <w:pStyle w:val="ListParagraph"/>
            <w:numPr>
              <w:ilvl w:val="1"/>
              <w:numId w:val="22"/>
            </w:numPr>
          </w:pPr>
          <w:r>
            <w:t>A PowerApp could be created that allows for users to submit requests</w:t>
          </w:r>
        </w:p>
        <w:p w14:paraId="1487CEBF" w14:textId="58E2C880" w:rsidR="003E1B88" w:rsidRDefault="003E1B88" w:rsidP="00450AA2">
          <w:pPr>
            <w:pStyle w:val="ListParagraph"/>
            <w:numPr>
              <w:ilvl w:val="1"/>
              <w:numId w:val="22"/>
            </w:numPr>
          </w:pPr>
          <w:r>
            <w:t>The PowerApp could be added as a web part to a SharePoint site, deployed as an app across the organization, and used on mobile and desktop clients</w:t>
          </w:r>
        </w:p>
        <w:p w14:paraId="0F32C313" w14:textId="593AC466" w:rsidR="003E1B88" w:rsidRDefault="001B78D3" w:rsidP="00450AA2">
          <w:pPr>
            <w:pStyle w:val="ListParagraph"/>
            <w:numPr>
              <w:ilvl w:val="1"/>
              <w:numId w:val="22"/>
            </w:numPr>
          </w:pPr>
          <w:r>
            <w:t xml:space="preserve">Refer to Section </w:t>
          </w:r>
          <w:r w:rsidR="00F80F3A">
            <w:t>7</w:t>
          </w:r>
          <w:r>
            <w:t xml:space="preserve"> for more information on creating a PowerApp for this solution</w:t>
          </w:r>
        </w:p>
        <w:p w14:paraId="2956164A" w14:textId="7172A9B5" w:rsidR="007961D4" w:rsidRPr="00A850AC" w:rsidRDefault="00907F07" w:rsidP="00A850AC">
          <w:pPr>
            <w:pStyle w:val="Heading2Numbered"/>
          </w:pPr>
          <w:bookmarkStart w:id="8" w:name="_Toc510644852"/>
          <w:r>
            <w:t xml:space="preserve">Creation </w:t>
          </w:r>
          <w:r w:rsidR="00FA5D23">
            <w:t>Steps</w:t>
          </w:r>
          <w:bookmarkEnd w:id="8"/>
        </w:p>
        <w:p w14:paraId="678FF581" w14:textId="322D7B20" w:rsidR="009625AE" w:rsidRPr="00DA56AE" w:rsidRDefault="008274A9" w:rsidP="00450AA2">
          <w:pPr>
            <w:numPr>
              <w:ilvl w:val="0"/>
              <w:numId w:val="23"/>
            </w:numPr>
            <w:spacing w:before="0" w:after="0" w:line="240" w:lineRule="auto"/>
            <w:rPr>
              <w:rFonts w:eastAsia="Times New Roman"/>
            </w:rPr>
          </w:pPr>
          <w:r>
            <w:rPr>
              <w:rFonts w:eastAsia="Times New Roman"/>
            </w:rPr>
            <w:t xml:space="preserve">Create a custom SharePoint </w:t>
          </w:r>
          <w:r w:rsidR="008D0005">
            <w:rPr>
              <w:rFonts w:eastAsia="Times New Roman"/>
            </w:rPr>
            <w:t>Li</w:t>
          </w:r>
          <w:r w:rsidR="00E56B8F">
            <w:rPr>
              <w:rFonts w:eastAsia="Times New Roman"/>
            </w:rPr>
            <w:t>st. I named mine “</w:t>
          </w:r>
          <w:r w:rsidR="00BB0DA5">
            <w:rPr>
              <w:rFonts w:eastAsia="Times New Roman"/>
            </w:rPr>
            <w:t xml:space="preserve">Microsoft </w:t>
          </w:r>
          <w:r w:rsidR="00E56B8F">
            <w:rPr>
              <w:rFonts w:eastAsia="Times New Roman"/>
            </w:rPr>
            <w:t>Team</w:t>
          </w:r>
          <w:r w:rsidR="00BB0DA5">
            <w:rPr>
              <w:rFonts w:eastAsia="Times New Roman"/>
            </w:rPr>
            <w:t>s</w:t>
          </w:r>
          <w:r w:rsidR="00E56B8F">
            <w:rPr>
              <w:rFonts w:eastAsia="Times New Roman"/>
            </w:rPr>
            <w:t xml:space="preserve"> Request</w:t>
          </w:r>
          <w:r w:rsidR="00BB0DA5">
            <w:rPr>
              <w:rFonts w:eastAsia="Times New Roman"/>
            </w:rPr>
            <w:t>s</w:t>
          </w:r>
          <w:r w:rsidR="00E56B8F">
            <w:rPr>
              <w:rFonts w:eastAsia="Times New Roman"/>
            </w:rPr>
            <w:t>”</w:t>
          </w:r>
        </w:p>
        <w:p w14:paraId="6936D015" w14:textId="33DC6260" w:rsidR="007961D4" w:rsidRDefault="007961D4" w:rsidP="00450AA2">
          <w:pPr>
            <w:numPr>
              <w:ilvl w:val="0"/>
              <w:numId w:val="23"/>
            </w:numPr>
            <w:spacing w:before="0" w:after="0" w:line="240" w:lineRule="auto"/>
            <w:rPr>
              <w:rFonts w:eastAsia="Times New Roman"/>
            </w:rPr>
          </w:pPr>
          <w:r>
            <w:rPr>
              <w:rFonts w:eastAsia="Times New Roman"/>
            </w:rPr>
            <w:t>Go to List Settings</w:t>
          </w:r>
          <w:r w:rsidR="00322A38">
            <w:rPr>
              <w:rFonts w:eastAsia="Times New Roman"/>
            </w:rPr>
            <w:t>, which can be found under the gear</w:t>
          </w:r>
        </w:p>
        <w:p w14:paraId="02DE8517" w14:textId="77777777" w:rsidR="00262FA4" w:rsidRPr="00262FA4" w:rsidRDefault="00262FA4" w:rsidP="00450AA2">
          <w:pPr>
            <w:numPr>
              <w:ilvl w:val="0"/>
              <w:numId w:val="23"/>
            </w:numPr>
            <w:spacing w:before="0" w:after="0" w:line="240" w:lineRule="auto"/>
            <w:rPr>
              <w:rFonts w:eastAsia="Times New Roman"/>
            </w:rPr>
          </w:pPr>
          <w:r>
            <w:rPr>
              <w:rFonts w:eastAsia="Times New Roman"/>
            </w:rPr>
            <w:t xml:space="preserve">Under </w:t>
          </w:r>
          <w:r>
            <w:rPr>
              <w:rFonts w:eastAsia="Times New Roman"/>
              <w:b/>
            </w:rPr>
            <w:t>General Settings</w:t>
          </w:r>
          <w:r w:rsidRPr="00262FA4">
            <w:rPr>
              <w:rFonts w:eastAsia="Times New Roman"/>
            </w:rPr>
            <w:t>, s</w:t>
          </w:r>
          <w:r>
            <w:rPr>
              <w:rFonts w:eastAsia="Times New Roman"/>
            </w:rPr>
            <w:t xml:space="preserve">elect </w:t>
          </w:r>
          <w:r w:rsidR="007961D4" w:rsidRPr="00262FA4">
            <w:rPr>
              <w:rFonts w:eastAsia="Times New Roman"/>
              <w:b/>
            </w:rPr>
            <w:t>Advanced Settings</w:t>
          </w:r>
        </w:p>
        <w:p w14:paraId="76D99708" w14:textId="73738C05" w:rsidR="007961D4" w:rsidRDefault="00262FA4" w:rsidP="00450AA2">
          <w:pPr>
            <w:numPr>
              <w:ilvl w:val="0"/>
              <w:numId w:val="23"/>
            </w:numPr>
            <w:spacing w:before="0" w:after="0" w:line="240" w:lineRule="auto"/>
            <w:rPr>
              <w:rFonts w:eastAsia="Times New Roman"/>
            </w:rPr>
          </w:pPr>
          <w:r>
            <w:rPr>
              <w:rFonts w:eastAsia="Times New Roman"/>
            </w:rPr>
            <w:t>U</w:t>
          </w:r>
          <w:r w:rsidR="007961D4">
            <w:rPr>
              <w:rFonts w:eastAsia="Times New Roman"/>
            </w:rPr>
            <w:t xml:space="preserve">nder </w:t>
          </w:r>
          <w:r w:rsidR="007961D4" w:rsidRPr="00262FA4">
            <w:rPr>
              <w:rFonts w:eastAsia="Times New Roman"/>
              <w:b/>
            </w:rPr>
            <w:t>Allow Management of content types?</w:t>
          </w:r>
          <w:r>
            <w:rPr>
              <w:rFonts w:eastAsia="Times New Roman"/>
            </w:rPr>
            <w:t xml:space="preserve">, choose </w:t>
          </w:r>
          <w:r>
            <w:rPr>
              <w:rFonts w:eastAsia="Times New Roman"/>
              <w:b/>
            </w:rPr>
            <w:t>Yes,</w:t>
          </w:r>
          <w:r w:rsidR="007961D4">
            <w:rPr>
              <w:rFonts w:eastAsia="Times New Roman"/>
            </w:rPr>
            <w:t xml:space="preserve"> then click </w:t>
          </w:r>
          <w:r>
            <w:rPr>
              <w:rFonts w:eastAsia="Times New Roman"/>
              <w:b/>
            </w:rPr>
            <w:t>OK</w:t>
          </w:r>
        </w:p>
        <w:p w14:paraId="14841335" w14:textId="3BF81B17" w:rsidR="007961D4" w:rsidRDefault="00262FA4" w:rsidP="00450AA2">
          <w:pPr>
            <w:numPr>
              <w:ilvl w:val="0"/>
              <w:numId w:val="23"/>
            </w:numPr>
            <w:spacing w:before="0" w:after="0" w:line="240" w:lineRule="auto"/>
            <w:rPr>
              <w:rFonts w:eastAsia="Times New Roman"/>
            </w:rPr>
          </w:pPr>
          <w:r>
            <w:rPr>
              <w:rFonts w:eastAsia="Times New Roman"/>
            </w:rPr>
            <w:t>U</w:t>
          </w:r>
          <w:r w:rsidR="007961D4">
            <w:rPr>
              <w:rFonts w:eastAsia="Times New Roman"/>
            </w:rPr>
            <w:t xml:space="preserve">nder </w:t>
          </w:r>
          <w:r w:rsidR="007961D4" w:rsidRPr="00262FA4">
            <w:rPr>
              <w:rFonts w:eastAsia="Times New Roman"/>
              <w:b/>
            </w:rPr>
            <w:t>Content Type</w:t>
          </w:r>
          <w:r>
            <w:rPr>
              <w:rFonts w:eastAsia="Times New Roman"/>
            </w:rPr>
            <w:t xml:space="preserve">, select </w:t>
          </w:r>
          <w:r>
            <w:rPr>
              <w:rFonts w:eastAsia="Times New Roman"/>
              <w:b/>
            </w:rPr>
            <w:t>Item</w:t>
          </w:r>
        </w:p>
        <w:p w14:paraId="29E19120" w14:textId="4FEB38C3" w:rsidR="007961D4" w:rsidRDefault="007961D4" w:rsidP="00450AA2">
          <w:pPr>
            <w:pStyle w:val="ListParagraph"/>
            <w:numPr>
              <w:ilvl w:val="1"/>
              <w:numId w:val="23"/>
            </w:numPr>
            <w:spacing w:before="0" w:after="0" w:line="240" w:lineRule="auto"/>
            <w:contextualSpacing w:val="0"/>
            <w:rPr>
              <w:rFonts w:eastAsiaTheme="minorHAnsi"/>
            </w:rPr>
          </w:pPr>
          <w:r>
            <w:t xml:space="preserve">Select </w:t>
          </w:r>
          <w:r w:rsidRPr="00262FA4">
            <w:rPr>
              <w:b/>
            </w:rPr>
            <w:t>Title</w:t>
          </w:r>
          <w:r w:rsidR="00262FA4">
            <w:t>,</w:t>
          </w:r>
          <w:r>
            <w:t xml:space="preserve"> then </w:t>
          </w:r>
          <w:r w:rsidR="00262FA4">
            <w:t>select</w:t>
          </w:r>
          <w:r>
            <w:t xml:space="preserve"> </w:t>
          </w:r>
          <w:r w:rsidRPr="00262FA4">
            <w:rPr>
              <w:b/>
            </w:rPr>
            <w:t>Edit Column</w:t>
          </w:r>
        </w:p>
        <w:p w14:paraId="4D894D4B" w14:textId="0A45EA2C" w:rsidR="007961D4" w:rsidRDefault="007961D4" w:rsidP="00450AA2">
          <w:pPr>
            <w:pStyle w:val="ListParagraph"/>
            <w:numPr>
              <w:ilvl w:val="1"/>
              <w:numId w:val="23"/>
            </w:numPr>
            <w:spacing w:before="0" w:after="0" w:line="240" w:lineRule="auto"/>
            <w:contextualSpacing w:val="0"/>
          </w:pPr>
          <w:r>
            <w:t xml:space="preserve">Rename the column to </w:t>
          </w:r>
          <w:r w:rsidRPr="00262FA4">
            <w:rPr>
              <w:b/>
            </w:rPr>
            <w:t>Team Name</w:t>
          </w:r>
          <w:r w:rsidR="00452DC3">
            <w:t xml:space="preserve">, </w:t>
          </w:r>
          <w:r>
            <w:t xml:space="preserve">click </w:t>
          </w:r>
          <w:r w:rsidRPr="00262FA4">
            <w:rPr>
              <w:b/>
            </w:rPr>
            <w:t>OK</w:t>
          </w:r>
          <w:r w:rsidR="00452DC3">
            <w:t xml:space="preserve">, then </w:t>
          </w:r>
          <w:r w:rsidR="00452DC3" w:rsidRPr="00262FA4">
            <w:rPr>
              <w:b/>
            </w:rPr>
            <w:t>OK</w:t>
          </w:r>
          <w:r w:rsidR="00452DC3">
            <w:t xml:space="preserve"> again</w:t>
          </w:r>
        </w:p>
        <w:p w14:paraId="276719D4" w14:textId="3584F834" w:rsidR="007961D4" w:rsidRPr="00262FA4" w:rsidRDefault="00262FA4" w:rsidP="00450AA2">
          <w:pPr>
            <w:numPr>
              <w:ilvl w:val="0"/>
              <w:numId w:val="23"/>
            </w:numPr>
            <w:spacing w:before="0" w:after="0" w:line="240" w:lineRule="auto"/>
            <w:rPr>
              <w:rFonts w:eastAsia="Times New Roman"/>
              <w:b/>
            </w:rPr>
          </w:pPr>
          <w:r>
            <w:rPr>
              <w:rFonts w:eastAsia="Times New Roman"/>
            </w:rPr>
            <w:t>Select</w:t>
          </w:r>
          <w:r w:rsidR="007961D4">
            <w:rPr>
              <w:rFonts w:eastAsia="Times New Roman"/>
            </w:rPr>
            <w:t xml:space="preserve"> </w:t>
          </w:r>
          <w:r w:rsidR="007961D4" w:rsidRPr="00262FA4">
            <w:rPr>
              <w:rFonts w:eastAsia="Times New Roman"/>
              <w:b/>
            </w:rPr>
            <w:t>Settings</w:t>
          </w:r>
          <w:r w:rsidR="007961D4">
            <w:rPr>
              <w:rFonts w:eastAsia="Times New Roman"/>
            </w:rPr>
            <w:t xml:space="preserve"> in the breadcrumb near the top left of the page to get back to the </w:t>
          </w:r>
          <w:r w:rsidR="007961D4" w:rsidRPr="00262FA4">
            <w:rPr>
              <w:rFonts w:eastAsia="Times New Roman"/>
              <w:b/>
            </w:rPr>
            <w:t>List Settings</w:t>
          </w:r>
        </w:p>
        <w:p w14:paraId="39569CDA" w14:textId="4B081164" w:rsidR="007961D4" w:rsidRDefault="007961D4" w:rsidP="00450AA2">
          <w:pPr>
            <w:numPr>
              <w:ilvl w:val="0"/>
              <w:numId w:val="23"/>
            </w:numPr>
            <w:spacing w:before="0" w:after="0" w:line="240" w:lineRule="auto"/>
            <w:rPr>
              <w:rFonts w:eastAsia="Times New Roman"/>
            </w:rPr>
          </w:pPr>
          <w:r>
            <w:rPr>
              <w:rFonts w:eastAsia="Times New Roman"/>
            </w:rPr>
            <w:lastRenderedPageBreak/>
            <w:t>The list needs the following columns created</w:t>
          </w:r>
          <w:r w:rsidR="006F2036">
            <w:rPr>
              <w:rFonts w:eastAsia="Times New Roman"/>
            </w:rPr>
            <w:t xml:space="preserve"> (Select </w:t>
          </w:r>
          <w:r w:rsidR="006F2036" w:rsidRPr="00262FA4">
            <w:rPr>
              <w:rFonts w:eastAsia="Times New Roman"/>
              <w:b/>
            </w:rPr>
            <w:t>Create Column</w:t>
          </w:r>
          <w:r w:rsidR="006F2036">
            <w:rPr>
              <w:rFonts w:eastAsia="Times New Roman"/>
            </w:rPr>
            <w:t xml:space="preserve"> </w:t>
          </w:r>
          <w:r w:rsidR="00A82838">
            <w:rPr>
              <w:rFonts w:eastAsia="Times New Roman"/>
            </w:rPr>
            <w:t>under the list of columns</w:t>
          </w:r>
          <w:r w:rsidR="00262FA4">
            <w:rPr>
              <w:rFonts w:eastAsia="Times New Roman"/>
            </w:rPr>
            <w:t xml:space="preserve"> to create new ones</w:t>
          </w:r>
          <w:r w:rsidR="006F2036">
            <w:rPr>
              <w:rFonts w:eastAsia="Times New Roman"/>
            </w:rPr>
            <w:t>)</w:t>
          </w:r>
          <w:r>
            <w:rPr>
              <w:rFonts w:eastAsia="Times New Roman"/>
            </w:rPr>
            <w:t>:</w:t>
          </w:r>
        </w:p>
        <w:tbl>
          <w:tblPr>
            <w:tblW w:w="7900" w:type="dxa"/>
            <w:tblInd w:w="360" w:type="dxa"/>
            <w:tblCellMar>
              <w:left w:w="0" w:type="dxa"/>
              <w:right w:w="0" w:type="dxa"/>
            </w:tblCellMar>
            <w:tblLook w:val="04A0" w:firstRow="1" w:lastRow="0" w:firstColumn="1" w:lastColumn="0" w:noHBand="0" w:noVBand="1"/>
          </w:tblPr>
          <w:tblGrid>
            <w:gridCol w:w="2030"/>
            <w:gridCol w:w="1937"/>
            <w:gridCol w:w="2007"/>
            <w:gridCol w:w="1926"/>
          </w:tblGrid>
          <w:tr w:rsidR="007961D4" w14:paraId="25ED0E7A" w14:textId="77777777" w:rsidTr="00907F07">
            <w:tc>
              <w:tcPr>
                <w:tcW w:w="20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CC31EF" w14:textId="77777777" w:rsidR="007961D4" w:rsidRPr="008274A9" w:rsidRDefault="007961D4" w:rsidP="008274A9">
                <w:pPr>
                  <w:ind w:left="360"/>
                  <w:rPr>
                    <w:rFonts w:eastAsiaTheme="minorHAnsi"/>
                    <w:b/>
                    <w:bCs/>
                  </w:rPr>
                </w:pPr>
                <w:r w:rsidRPr="008274A9">
                  <w:rPr>
                    <w:b/>
                    <w:bCs/>
                  </w:rPr>
                  <w:t>Column Name</w:t>
                </w:r>
              </w:p>
            </w:tc>
            <w:tc>
              <w:tcPr>
                <w:tcW w:w="19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A47664" w14:textId="77777777" w:rsidR="007961D4" w:rsidRPr="008274A9" w:rsidRDefault="007961D4" w:rsidP="008274A9">
                <w:pPr>
                  <w:ind w:left="360"/>
                  <w:rPr>
                    <w:b/>
                    <w:bCs/>
                  </w:rPr>
                </w:pPr>
                <w:r w:rsidRPr="008274A9">
                  <w:rPr>
                    <w:b/>
                    <w:bCs/>
                  </w:rPr>
                  <w:t>Column Type</w:t>
                </w:r>
              </w:p>
            </w:tc>
            <w:tc>
              <w:tcPr>
                <w:tcW w:w="20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5EA8A1" w14:textId="77777777" w:rsidR="007961D4" w:rsidRPr="008274A9" w:rsidRDefault="007961D4" w:rsidP="008274A9">
                <w:pPr>
                  <w:ind w:left="360"/>
                  <w:rPr>
                    <w:b/>
                    <w:bCs/>
                  </w:rPr>
                </w:pPr>
                <w:r w:rsidRPr="008274A9">
                  <w:rPr>
                    <w:b/>
                    <w:bCs/>
                  </w:rPr>
                  <w:t>Required?</w:t>
                </w:r>
              </w:p>
            </w:tc>
            <w:tc>
              <w:tcPr>
                <w:tcW w:w="19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77FB35" w14:textId="77777777" w:rsidR="007961D4" w:rsidRPr="008274A9" w:rsidRDefault="007961D4" w:rsidP="008274A9">
                <w:pPr>
                  <w:ind w:left="360"/>
                  <w:rPr>
                    <w:b/>
                    <w:bCs/>
                  </w:rPr>
                </w:pPr>
                <w:r w:rsidRPr="008274A9">
                  <w:rPr>
                    <w:b/>
                    <w:bCs/>
                  </w:rPr>
                  <w:t>Default Value</w:t>
                </w:r>
              </w:p>
            </w:tc>
          </w:tr>
          <w:tr w:rsidR="007961D4" w14:paraId="026033DB"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511938" w14:textId="77777777" w:rsidR="007961D4" w:rsidRDefault="007961D4" w:rsidP="00ED1CC7">
                <w:pPr>
                  <w:ind w:left="360"/>
                </w:pPr>
                <w:r>
                  <w:t>Team Description</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4C4123FA" w14:textId="176E91DA" w:rsidR="007961D4" w:rsidRDefault="007961D4" w:rsidP="00ED1CC7">
                <w:pPr>
                  <w:ind w:left="360"/>
                </w:pPr>
                <w:r>
                  <w:t>Multiple lines of text</w:t>
                </w:r>
                <w:r w:rsidR="0091476F">
                  <w:t xml:space="preserve"> – Plain Text</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7A0E1538"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tcPr>
              <w:p w14:paraId="0950F8A9" w14:textId="77777777" w:rsidR="007961D4" w:rsidRDefault="007961D4" w:rsidP="00ED1CC7">
                <w:pPr>
                  <w:ind w:left="360"/>
                </w:pPr>
              </w:p>
            </w:tc>
          </w:tr>
          <w:tr w:rsidR="007961D4" w14:paraId="2FE077D8"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B1FE79" w14:textId="77777777" w:rsidR="007961D4" w:rsidRDefault="007961D4" w:rsidP="00ED1CC7">
                <w:pPr>
                  <w:ind w:left="360"/>
                </w:pPr>
                <w:r>
                  <w:t>Approved</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2A7C3E5A" w14:textId="77777777" w:rsidR="007961D4" w:rsidRDefault="007961D4" w:rsidP="00ED1CC7">
                <w:pPr>
                  <w:ind w:left="360"/>
                </w:pPr>
                <w:r>
                  <w:t>Yes/No</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7B70DDBB"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14:paraId="33F74360" w14:textId="77777777" w:rsidR="007961D4" w:rsidRDefault="007961D4" w:rsidP="00ED1CC7">
                <w:pPr>
                  <w:ind w:left="360"/>
                </w:pPr>
                <w:r>
                  <w:t>No</w:t>
                </w:r>
              </w:p>
            </w:tc>
          </w:tr>
          <w:tr w:rsidR="007961D4" w14:paraId="4587E03A"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625543" w14:textId="77777777" w:rsidR="007961D4" w:rsidRDefault="007961D4" w:rsidP="00ED1CC7">
                <w:pPr>
                  <w:ind w:left="360"/>
                </w:pPr>
                <w:r>
                  <w:t>Approved Date</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446DC33B" w14:textId="77777777" w:rsidR="007961D4" w:rsidRDefault="007961D4" w:rsidP="00ED1CC7">
                <w:pPr>
                  <w:ind w:left="360"/>
                </w:pPr>
                <w:r>
                  <w:t>Date and Time</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41E78ABF"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tcPr>
              <w:p w14:paraId="6AC292D5" w14:textId="77777777" w:rsidR="007961D4" w:rsidRDefault="007961D4" w:rsidP="00ED1CC7">
                <w:pPr>
                  <w:ind w:left="360"/>
                </w:pPr>
              </w:p>
            </w:tc>
          </w:tr>
          <w:tr w:rsidR="007961D4" w14:paraId="3B013F9C"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B1EBAA" w14:textId="77777777" w:rsidR="007961D4" w:rsidRDefault="007961D4" w:rsidP="00ED1CC7">
                <w:pPr>
                  <w:ind w:left="360"/>
                </w:pPr>
                <w:r>
                  <w:t>Team Created</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2CAA7D06" w14:textId="77777777" w:rsidR="007961D4" w:rsidRDefault="007961D4" w:rsidP="00ED1CC7">
                <w:pPr>
                  <w:ind w:left="360"/>
                </w:pPr>
                <w:r>
                  <w:t>Yes/No</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238B25B9"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14:paraId="2C32FC2E" w14:textId="77777777" w:rsidR="007961D4" w:rsidRDefault="007961D4" w:rsidP="00ED1CC7">
                <w:pPr>
                  <w:ind w:left="360"/>
                </w:pPr>
                <w:r>
                  <w:t>No</w:t>
                </w:r>
              </w:p>
            </w:tc>
          </w:tr>
        </w:tbl>
        <w:p w14:paraId="1342F0C0" w14:textId="193ACA01" w:rsidR="00755D7C" w:rsidRPr="00755D7C" w:rsidRDefault="00755D7C" w:rsidP="00450AA2">
          <w:pPr>
            <w:numPr>
              <w:ilvl w:val="0"/>
              <w:numId w:val="23"/>
            </w:numPr>
            <w:spacing w:before="0" w:after="0" w:line="240" w:lineRule="auto"/>
            <w:rPr>
              <w:rFonts w:ascii="Calibri" w:eastAsia="Times New Roman" w:hAnsi="Calibri" w:cs="Calibri"/>
            </w:rPr>
          </w:pPr>
          <w:r>
            <w:rPr>
              <w:rFonts w:eastAsia="Times New Roman"/>
            </w:rPr>
            <w:t xml:space="preserve">Select </w:t>
          </w:r>
          <w:r w:rsidR="007961D4" w:rsidRPr="00755D7C">
            <w:rPr>
              <w:rFonts w:eastAsia="Times New Roman"/>
              <w:b/>
            </w:rPr>
            <w:t xml:space="preserve">All </w:t>
          </w:r>
          <w:r w:rsidR="0093385B" w:rsidRPr="00755D7C">
            <w:rPr>
              <w:rFonts w:eastAsia="Times New Roman"/>
              <w:b/>
            </w:rPr>
            <w:t>Items</w:t>
          </w:r>
          <w:r w:rsidR="007961D4">
            <w:rPr>
              <w:rFonts w:eastAsia="Times New Roman"/>
            </w:rPr>
            <w:t xml:space="preserve"> </w:t>
          </w:r>
          <w:r>
            <w:rPr>
              <w:rFonts w:eastAsia="Times New Roman"/>
            </w:rPr>
            <w:t xml:space="preserve">under </w:t>
          </w:r>
          <w:r>
            <w:rPr>
              <w:rFonts w:eastAsia="Times New Roman"/>
              <w:b/>
            </w:rPr>
            <w:t>View</w:t>
          </w:r>
          <w:r w:rsidR="007A7ACB">
            <w:rPr>
              <w:rFonts w:eastAsia="Times New Roman"/>
              <w:b/>
            </w:rPr>
            <w:t>s</w:t>
          </w:r>
        </w:p>
        <w:p w14:paraId="39F227C7" w14:textId="51AC95ED" w:rsidR="007961D4" w:rsidRDefault="0070382A" w:rsidP="00450AA2">
          <w:pPr>
            <w:numPr>
              <w:ilvl w:val="0"/>
              <w:numId w:val="23"/>
            </w:numPr>
            <w:spacing w:before="0" w:after="0" w:line="240" w:lineRule="auto"/>
            <w:rPr>
              <w:rFonts w:ascii="Calibri" w:eastAsia="Times New Roman" w:hAnsi="Calibri" w:cs="Calibri"/>
            </w:rPr>
          </w:pPr>
          <w:r>
            <w:rPr>
              <w:rFonts w:eastAsia="Times New Roman"/>
            </w:rPr>
            <w:t>Select and order the</w:t>
          </w:r>
          <w:r w:rsidR="007961D4">
            <w:rPr>
              <w:rFonts w:eastAsia="Times New Roman"/>
            </w:rPr>
            <w:t xml:space="preserve"> columns like in this photo</w:t>
          </w:r>
          <w:r w:rsidR="009A3B84">
            <w:rPr>
              <w:rFonts w:eastAsia="Times New Roman"/>
            </w:rPr>
            <w:t xml:space="preserve">, then click </w:t>
          </w:r>
          <w:r w:rsidR="009A3B84" w:rsidRPr="0070382A">
            <w:rPr>
              <w:rFonts w:eastAsia="Times New Roman"/>
              <w:b/>
            </w:rPr>
            <w:t>OK</w:t>
          </w:r>
          <w:r w:rsidR="007961D4">
            <w:rPr>
              <w:rFonts w:eastAsia="Times New Roman"/>
            </w:rPr>
            <w:t>:</w:t>
          </w:r>
          <w:r w:rsidR="007961D4">
            <w:rPr>
              <w:rFonts w:eastAsia="Times New Roman"/>
            </w:rPr>
            <w:br/>
          </w:r>
          <w:r w:rsidR="007961D4">
            <w:rPr>
              <w:rFonts w:eastAsia="Times New Roman"/>
              <w:noProof/>
            </w:rPr>
            <w:drawing>
              <wp:inline distT="0" distB="0" distL="0" distR="0" wp14:anchorId="2C231AC0" wp14:editId="59C612F0">
                <wp:extent cx="5265420" cy="1607820"/>
                <wp:effectExtent l="0" t="0" r="0" b="0"/>
                <wp:docPr id="3" name="Picture 3" descr="cid:image003.png@01D380B0.A5AC2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380B0.A5AC2C8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265420" cy="1607820"/>
                        </a:xfrm>
                        <a:prstGeom prst="rect">
                          <a:avLst/>
                        </a:prstGeom>
                        <a:noFill/>
                        <a:ln>
                          <a:noFill/>
                        </a:ln>
                      </pic:spPr>
                    </pic:pic>
                  </a:graphicData>
                </a:graphic>
              </wp:inline>
            </w:drawing>
          </w:r>
        </w:p>
        <w:p w14:paraId="4B0FEEF2" w14:textId="21060363" w:rsidR="002B041D" w:rsidRPr="00E84320" w:rsidRDefault="007961D4" w:rsidP="00450AA2">
          <w:pPr>
            <w:numPr>
              <w:ilvl w:val="0"/>
              <w:numId w:val="23"/>
            </w:numPr>
            <w:spacing w:before="0" w:after="240" w:line="240" w:lineRule="auto"/>
            <w:rPr>
              <w:rFonts w:eastAsia="Times New Roman"/>
            </w:rPr>
          </w:pPr>
          <w:r>
            <w:rPr>
              <w:rFonts w:eastAsia="Times New Roman"/>
            </w:rPr>
            <w:t>The list is ready to go!</w:t>
          </w:r>
        </w:p>
        <w:p w14:paraId="17E0519F" w14:textId="0A6D8FF1" w:rsidR="00462FEA" w:rsidRDefault="007961D4" w:rsidP="00EE0C16">
          <w:pPr>
            <w:pStyle w:val="Heading1Numbered"/>
            <w:tabs>
              <w:tab w:val="left" w:pos="1170"/>
            </w:tabs>
          </w:pPr>
          <w:bookmarkStart w:id="9" w:name="_Toc510644853"/>
          <w:r>
            <w:t>Create an Azure Automation Account and Azure Runbook</w:t>
          </w:r>
          <w:bookmarkEnd w:id="9"/>
        </w:p>
        <w:p w14:paraId="2837B784" w14:textId="233870D1" w:rsidR="00A850AC" w:rsidRDefault="00A850AC" w:rsidP="00A850AC">
          <w:pPr>
            <w:pStyle w:val="Heading2Numbered"/>
          </w:pPr>
          <w:bookmarkStart w:id="10" w:name="_Toc510644854"/>
          <w:r>
            <w:t>Introduction</w:t>
          </w:r>
          <w:bookmarkEnd w:id="10"/>
        </w:p>
        <w:p w14:paraId="7823A9CD" w14:textId="18057001" w:rsidR="00312DE3" w:rsidRDefault="00BA6CDA" w:rsidP="007A7ACB">
          <w:r>
            <w:t xml:space="preserve">To automate the Microsoft Teams provisioning process, </w:t>
          </w:r>
          <w:r w:rsidR="008E7469">
            <w:t xml:space="preserve">we will use </w:t>
          </w:r>
          <w:hyperlink r:id="rId31" w:history="1">
            <w:r w:rsidR="008E7469" w:rsidRPr="003A49F2">
              <w:rPr>
                <w:rStyle w:val="Hyperlink"/>
              </w:rPr>
              <w:t>Azure Automation</w:t>
            </w:r>
          </w:hyperlink>
          <w:r w:rsidR="008E7469">
            <w:t xml:space="preserve"> and </w:t>
          </w:r>
          <w:hyperlink r:id="rId32" w:history="1">
            <w:r w:rsidR="008E7469" w:rsidRPr="0019678E">
              <w:rPr>
                <w:rStyle w:val="Hyperlink"/>
              </w:rPr>
              <w:t>Azure Runbooks</w:t>
            </w:r>
          </w:hyperlink>
          <w:r w:rsidR="008E7469">
            <w:t xml:space="preserve">. </w:t>
          </w:r>
          <w:r w:rsidR="006D7C77" w:rsidRPr="0019678E">
            <w:t>Azure Automation</w:t>
          </w:r>
          <w:r w:rsidR="006D7C77">
            <w:t xml:space="preserve"> is a “cloud-based automation and configuration service” which we will </w:t>
          </w:r>
          <w:r w:rsidR="003A49F2">
            <w:t>use for “</w:t>
          </w:r>
          <w:r w:rsidR="00102BB1">
            <w:t>p</w:t>
          </w:r>
          <w:r w:rsidR="003A49F2">
            <w:t>rocess automation”</w:t>
          </w:r>
          <w:r w:rsidR="00595B47">
            <w:t xml:space="preserve"> via </w:t>
          </w:r>
          <w:r w:rsidR="00595B47" w:rsidRPr="0019678E">
            <w:t>Azure Runbooks</w:t>
          </w:r>
          <w:r w:rsidR="00E47379">
            <w:t xml:space="preserve">. </w:t>
          </w:r>
          <w:r w:rsidR="002E3618">
            <w:t>An Azure Runbook</w:t>
          </w:r>
          <w:r w:rsidR="00900014">
            <w:t xml:space="preserve"> </w:t>
          </w:r>
          <w:r w:rsidR="009F7F96">
            <w:t xml:space="preserve">allows </w:t>
          </w:r>
          <w:r w:rsidR="008F3B04">
            <w:t>for PowerShell scripts to be run</w:t>
          </w:r>
          <w:r w:rsidR="0026053A">
            <w:t xml:space="preserve"> </w:t>
          </w:r>
          <w:r w:rsidR="001B1D27">
            <w:t>remotely</w:t>
          </w:r>
          <w:r w:rsidR="00A9336B">
            <w:t xml:space="preserve">. Runbooks </w:t>
          </w:r>
          <w:r w:rsidR="00900014">
            <w:t xml:space="preserve">can be </w:t>
          </w:r>
          <w:r w:rsidR="009F7F96">
            <w:t xml:space="preserve">started </w:t>
          </w:r>
          <w:r w:rsidR="00900014">
            <w:t xml:space="preserve">in </w:t>
          </w:r>
          <w:hyperlink r:id="rId33" w:history="1">
            <w:r w:rsidR="00900014" w:rsidRPr="009F7F96">
              <w:rPr>
                <w:rStyle w:val="Hyperlink"/>
              </w:rPr>
              <w:t>several ways</w:t>
            </w:r>
          </w:hyperlink>
          <w:r w:rsidR="00AD572B">
            <w:t xml:space="preserve">, but for our solution, we will use Microsoft Flow. To utilize runbooks, an Azure Automation account must be </w:t>
          </w:r>
          <w:r w:rsidR="00AD572B">
            <w:lastRenderedPageBreak/>
            <w:t>created</w:t>
          </w:r>
          <w:r w:rsidR="00777E33">
            <w:t xml:space="preserve"> first, and then</w:t>
          </w:r>
          <w:r w:rsidR="00E47379">
            <w:t xml:space="preserve"> </w:t>
          </w:r>
          <w:r w:rsidR="003E3DC7">
            <w:t>a PowerShell runbook can be created.</w:t>
          </w:r>
          <w:r w:rsidR="003B15C3">
            <w:t xml:space="preserve"> Azure A</w:t>
          </w:r>
          <w:r w:rsidR="003E3DC7">
            <w:t xml:space="preserve">utomation has </w:t>
          </w:r>
          <w:hyperlink r:id="rId34" w:anchor="modules-in-powershell-gallery" w:history="1">
            <w:r w:rsidR="002B3376" w:rsidRPr="002B3376">
              <w:rPr>
                <w:rStyle w:val="Hyperlink"/>
              </w:rPr>
              <w:t>existing PowerShell modules</w:t>
            </w:r>
          </w:hyperlink>
          <w:r w:rsidR="002B3376">
            <w:t xml:space="preserve"> from the </w:t>
          </w:r>
          <w:hyperlink r:id="rId35" w:history="1">
            <w:r w:rsidR="00C17D21" w:rsidRPr="004B1676">
              <w:rPr>
                <w:rStyle w:val="Hyperlink"/>
              </w:rPr>
              <w:t>PowerShell Gallery</w:t>
            </w:r>
          </w:hyperlink>
          <w:r w:rsidR="00C31427">
            <w:t xml:space="preserve"> available for use</w:t>
          </w:r>
          <w:r w:rsidR="004B1676">
            <w:t xml:space="preserve">. For our solution, we will need to use the latest version of the </w:t>
          </w:r>
          <w:hyperlink r:id="rId36" w:history="1">
            <w:r w:rsidR="00FA273F">
              <w:rPr>
                <w:rStyle w:val="Hyperlink"/>
              </w:rPr>
              <w:t>Microsoft Teams PowerShell module</w:t>
            </w:r>
          </w:hyperlink>
          <w:r w:rsidR="00FA273F">
            <w:t xml:space="preserve"> from the PowerShell Gallery.</w:t>
          </w:r>
          <w:r w:rsidR="0014165D">
            <w:t xml:space="preserve"> Follow the steps in the next section to create an Azure Automation Account, </w:t>
          </w:r>
          <w:r w:rsidR="00312DE3">
            <w:t xml:space="preserve">import the Microsoft Teams PowerShell Module, and create the </w:t>
          </w:r>
          <w:r w:rsidR="0014165D">
            <w:t>Azure Runbook</w:t>
          </w:r>
          <w:r w:rsidR="00312DE3">
            <w:t>.</w:t>
          </w:r>
        </w:p>
        <w:p w14:paraId="25585CE9" w14:textId="69E051A6" w:rsidR="00312DE3" w:rsidRDefault="00312DE3" w:rsidP="00312DE3">
          <w:pPr>
            <w:pStyle w:val="Heading2Numbered"/>
          </w:pPr>
          <w:bookmarkStart w:id="11" w:name="_Toc510644855"/>
          <w:r>
            <w:t>Creation Steps</w:t>
          </w:r>
          <w:bookmarkEnd w:id="11"/>
        </w:p>
        <w:p w14:paraId="5DA944BD" w14:textId="183B99C6" w:rsidR="00CF318F" w:rsidRPr="00CF318F" w:rsidRDefault="00CF318F" w:rsidP="00F846C6">
          <w:pPr>
            <w:pStyle w:val="Heading3Numbered"/>
          </w:pPr>
          <w:bookmarkStart w:id="12" w:name="_Toc510644856"/>
          <w:r>
            <w:t>Create</w:t>
          </w:r>
          <w:r w:rsidR="00A52C53">
            <w:t xml:space="preserve"> an</w:t>
          </w:r>
          <w:r w:rsidR="00532D19">
            <w:t xml:space="preserve"> Azure Automation Account</w:t>
          </w:r>
          <w:bookmarkEnd w:id="12"/>
          <w:r>
            <w:t xml:space="preserve"> </w:t>
          </w:r>
        </w:p>
        <w:p w14:paraId="6CF618BB" w14:textId="5636315E" w:rsidR="00FB5998" w:rsidRDefault="00B117CE" w:rsidP="00161BDD">
          <w:r>
            <w:rPr>
              <w:noProof/>
            </w:rPr>
            <w:drawing>
              <wp:anchor distT="0" distB="0" distL="114300" distR="114300" simplePos="0" relativeHeight="251659264" behindDoc="0" locked="0" layoutInCell="1" allowOverlap="1" wp14:anchorId="7BA09EAD" wp14:editId="56490116">
                <wp:simplePos x="0" y="0"/>
                <wp:positionH relativeFrom="column">
                  <wp:posOffset>0</wp:posOffset>
                </wp:positionH>
                <wp:positionV relativeFrom="paragraph">
                  <wp:posOffset>639445</wp:posOffset>
                </wp:positionV>
                <wp:extent cx="4983480" cy="2984500"/>
                <wp:effectExtent l="0" t="0" r="762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S Teams PSH Gallery Deploy Button Highlighted.png"/>
                        <pic:cNvPicPr/>
                      </pic:nvPicPr>
                      <pic:blipFill rotWithShape="1">
                        <a:blip r:embed="rId37">
                          <a:extLst>
                            <a:ext uri="{28A0092B-C50C-407E-A947-70E740481C1C}">
                              <a14:useLocalDpi xmlns:a14="http://schemas.microsoft.com/office/drawing/2010/main" val="0"/>
                            </a:ext>
                          </a:extLst>
                        </a:blip>
                        <a:srcRect r="20028" b="34564"/>
                        <a:stretch/>
                      </pic:blipFill>
                      <pic:spPr bwMode="auto">
                        <a:xfrm>
                          <a:off x="0" y="0"/>
                          <a:ext cx="4983480" cy="298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FDE">
            <w:t xml:space="preserve">If you do not have an Azure Automation account already, you can </w:t>
          </w:r>
          <w:r w:rsidR="005341CB">
            <w:t xml:space="preserve">simultaneously </w:t>
          </w:r>
          <w:r w:rsidR="00417420">
            <w:t>create</w:t>
          </w:r>
          <w:r w:rsidR="005341CB">
            <w:t xml:space="preserve"> an account and import the Microsoft Teams PowerShell</w:t>
          </w:r>
          <w:r w:rsidR="000555BC">
            <w:t xml:space="preserve"> module</w:t>
          </w:r>
          <w:r w:rsidR="005341CB">
            <w:t xml:space="preserve"> </w:t>
          </w:r>
          <w:r w:rsidR="00417420">
            <w:t xml:space="preserve">by clicking the </w:t>
          </w:r>
          <w:r w:rsidR="00417420" w:rsidRPr="007137AD">
            <w:rPr>
              <w:b/>
            </w:rPr>
            <w:t xml:space="preserve">Deploy to Azure </w:t>
          </w:r>
          <w:r w:rsidR="00417420" w:rsidRPr="007137AD">
            <w:rPr>
              <w:b/>
            </w:rPr>
            <w:lastRenderedPageBreak/>
            <w:t>Automation</w:t>
          </w:r>
          <w:r w:rsidR="00417420">
            <w:t xml:space="preserve"> button on </w:t>
          </w:r>
          <w:hyperlink r:id="rId38" w:history="1">
            <w:r w:rsidR="00417420" w:rsidRPr="00417420">
              <w:rPr>
                <w:rStyle w:val="Hyperlink"/>
              </w:rPr>
              <w:t>this page</w:t>
            </w:r>
          </w:hyperlink>
          <w:r w:rsidR="00EF5E85">
            <w:t xml:space="preserve"> and going through the import wizard as seen below:</w:t>
          </w:r>
          <w:r w:rsidR="00EF5E85">
            <w:br/>
          </w:r>
          <w:r w:rsidR="00EF5E85">
            <w:rPr>
              <w:noProof/>
            </w:rPr>
            <w:drawing>
              <wp:inline distT="0" distB="0" distL="0" distR="0" wp14:anchorId="657F1271" wp14:editId="79F10AC3">
                <wp:extent cx="4416725" cy="258863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 &amp; Create Automation Account.PNG"/>
                        <pic:cNvPicPr/>
                      </pic:nvPicPr>
                      <pic:blipFill>
                        <a:blip r:embed="rId39">
                          <a:extLst>
                            <a:ext uri="{28A0092B-C50C-407E-A947-70E740481C1C}">
                              <a14:useLocalDpi xmlns:a14="http://schemas.microsoft.com/office/drawing/2010/main" val="0"/>
                            </a:ext>
                          </a:extLst>
                        </a:blip>
                        <a:stretch>
                          <a:fillRect/>
                        </a:stretch>
                      </pic:blipFill>
                      <pic:spPr>
                        <a:xfrm>
                          <a:off x="0" y="0"/>
                          <a:ext cx="4416725" cy="2588632"/>
                        </a:xfrm>
                        <a:prstGeom prst="rect">
                          <a:avLst/>
                        </a:prstGeom>
                      </pic:spPr>
                    </pic:pic>
                  </a:graphicData>
                </a:graphic>
              </wp:inline>
            </w:drawing>
          </w:r>
        </w:p>
        <w:p w14:paraId="320C590B" w14:textId="561E4FBB" w:rsidR="00AA4EB1" w:rsidRPr="00AA4EB1" w:rsidRDefault="00AA4EB1" w:rsidP="00AA4EB1">
          <w:pPr>
            <w:pStyle w:val="ListParagraph"/>
            <w:numPr>
              <w:ilvl w:val="1"/>
              <w:numId w:val="24"/>
            </w:numPr>
          </w:pPr>
          <w:r>
            <w:t xml:space="preserve">Alternatively, learn how to </w:t>
          </w:r>
          <w:hyperlink r:id="rId40" w:history="1">
            <w:r>
              <w:rPr>
                <w:rStyle w:val="Hyperlink"/>
              </w:rPr>
              <w:t>c</w:t>
            </w:r>
            <w:r w:rsidRPr="00220708">
              <w:rPr>
                <w:rStyle w:val="Hyperlink"/>
              </w:rPr>
              <w:t>reate an Azure Automation Account</w:t>
            </w:r>
          </w:hyperlink>
          <w:r>
            <w:t xml:space="preserve"> separately</w:t>
          </w:r>
          <w:r w:rsidR="00F659F8">
            <w:t xml:space="preserve">. The MicrosoftTeams module can be later added. </w:t>
          </w:r>
        </w:p>
        <w:p w14:paraId="325A405F" w14:textId="03FD9366" w:rsidR="0008547C" w:rsidRDefault="0008547C" w:rsidP="00450AA2">
          <w:pPr>
            <w:pStyle w:val="ListParagraph"/>
            <w:numPr>
              <w:ilvl w:val="1"/>
              <w:numId w:val="24"/>
            </w:numPr>
          </w:pPr>
          <w:r w:rsidRPr="000E46F5">
            <w:rPr>
              <w:b/>
              <w:u w:val="single"/>
            </w:rPr>
            <w:t>Note</w:t>
          </w:r>
          <w:r>
            <w:t xml:space="preserve">: </w:t>
          </w:r>
          <w:r w:rsidR="000E46F5">
            <w:t>A</w:t>
          </w:r>
          <w:r w:rsidR="00F45382">
            <w:t xml:space="preserve">n Automation Account will require an Azure subscription, such as </w:t>
          </w:r>
          <w:r w:rsidR="000E46F5">
            <w:t xml:space="preserve">a </w:t>
          </w:r>
          <w:r w:rsidR="00F45382">
            <w:t xml:space="preserve">free trial, Pay-As-You-Go, etc. </w:t>
          </w:r>
          <w:r w:rsidR="00646959">
            <w:t xml:space="preserve">As stated in the </w:t>
          </w:r>
          <w:hyperlink r:id="rId41" w:history="1">
            <w:r w:rsidR="00646959" w:rsidRPr="00646959">
              <w:rPr>
                <w:rStyle w:val="Hyperlink"/>
              </w:rPr>
              <w:t>pricing details</w:t>
            </w:r>
          </w:hyperlink>
          <w:r w:rsidR="00646959">
            <w:t xml:space="preserve">, </w:t>
          </w:r>
          <w:r w:rsidR="0018144B">
            <w:t>“b</w:t>
          </w:r>
          <w:r w:rsidR="0018144B" w:rsidRPr="0018144B">
            <w:t xml:space="preserve">illing for </w:t>
          </w:r>
          <w:r w:rsidR="000E46F5">
            <w:t xml:space="preserve">[runbook] </w:t>
          </w:r>
          <w:r w:rsidR="0018144B" w:rsidRPr="0018144B">
            <w:t>jobs is based on the number of job run time minutes used in the month</w:t>
          </w:r>
          <w:r w:rsidR="0018144B">
            <w:t>.” There are 500 minutes included per month. A charge of $0.002/minute will be incurred for every minute over 500.</w:t>
          </w:r>
          <w:r w:rsidR="005D5965">
            <w:t xml:space="preserve"> Thi</w:t>
          </w:r>
          <w:r w:rsidR="0024306C">
            <w:t xml:space="preserve">s runbook </w:t>
          </w:r>
          <w:r w:rsidR="00A8453B">
            <w:t>should run at most for about 30 seconds, which means about 1,000 runs included</w:t>
          </w:r>
          <w:r w:rsidR="00AA4EB1">
            <w:t>.</w:t>
          </w:r>
        </w:p>
        <w:p w14:paraId="28D8AD48" w14:textId="2EB4341B" w:rsidR="009625AE" w:rsidRDefault="009625AE" w:rsidP="00450AA2">
          <w:pPr>
            <w:pStyle w:val="ListParagraph"/>
            <w:numPr>
              <w:ilvl w:val="0"/>
              <w:numId w:val="24"/>
            </w:numPr>
          </w:pPr>
          <w:r w:rsidRPr="009625AE">
            <w:rPr>
              <w:b/>
            </w:rPr>
            <w:t xml:space="preserve">OPTIONAL: </w:t>
          </w:r>
          <w:r>
            <w:t>Pin Automation Accounts to services blade and dashboard for convenience and quickness later</w:t>
          </w:r>
        </w:p>
        <w:p w14:paraId="75A0A633" w14:textId="7C3E81F4" w:rsidR="009625AE" w:rsidRDefault="009625AE" w:rsidP="00450AA2">
          <w:pPr>
            <w:pStyle w:val="ListParagraph"/>
            <w:numPr>
              <w:ilvl w:val="1"/>
              <w:numId w:val="24"/>
            </w:numPr>
          </w:pPr>
          <w:r>
            <w:t>In the search bar at the top of the page in Azure, search for “automation,” and click on the automation account just created</w:t>
          </w:r>
        </w:p>
        <w:p w14:paraId="050C55CB" w14:textId="452A0531" w:rsidR="009625AE" w:rsidRDefault="009625AE" w:rsidP="00450AA2">
          <w:pPr>
            <w:pStyle w:val="ListParagraph"/>
            <w:numPr>
              <w:ilvl w:val="1"/>
              <w:numId w:val="24"/>
            </w:numPr>
          </w:pPr>
          <w:r>
            <w:t>Click the pin in the top right to pin the blade to the dashboard</w:t>
          </w:r>
        </w:p>
        <w:p w14:paraId="781606C2" w14:textId="45F68B3A" w:rsidR="009625AE" w:rsidRDefault="009625AE" w:rsidP="00450AA2">
          <w:pPr>
            <w:pStyle w:val="ListParagraph"/>
            <w:numPr>
              <w:ilvl w:val="1"/>
              <w:numId w:val="24"/>
            </w:numPr>
          </w:pPr>
          <w:r>
            <w:t xml:space="preserve">In the leftmost blade, </w:t>
          </w:r>
          <w:r w:rsidR="00994102">
            <w:t>select</w:t>
          </w:r>
          <w:r w:rsidR="00B30B57">
            <w:t xml:space="preserve"> </w:t>
          </w:r>
          <w:r w:rsidR="00B30B57">
            <w:rPr>
              <w:b/>
            </w:rPr>
            <w:t>All Services</w:t>
          </w:r>
        </w:p>
        <w:p w14:paraId="30C43AFC" w14:textId="33BA3992" w:rsidR="009625AE" w:rsidRDefault="009625AE" w:rsidP="00450AA2">
          <w:pPr>
            <w:pStyle w:val="ListParagraph"/>
            <w:numPr>
              <w:ilvl w:val="1"/>
              <w:numId w:val="24"/>
            </w:numPr>
          </w:pPr>
          <w:r>
            <w:t>In the filter above, enter “automation”</w:t>
          </w:r>
        </w:p>
        <w:p w14:paraId="0A3F5642" w14:textId="77E06EDB" w:rsidR="009625AE" w:rsidRDefault="009625AE" w:rsidP="00450AA2">
          <w:pPr>
            <w:pStyle w:val="ListParagraph"/>
            <w:numPr>
              <w:ilvl w:val="1"/>
              <w:numId w:val="24"/>
            </w:numPr>
          </w:pPr>
          <w:r>
            <w:t xml:space="preserve">Click the star to add </w:t>
          </w:r>
          <w:r w:rsidR="00994102">
            <w:t xml:space="preserve">it </w:t>
          </w:r>
          <w:r>
            <w:t>to the services blade</w:t>
          </w:r>
          <w:r>
            <w:br/>
          </w:r>
          <w:r>
            <w:rPr>
              <w:noProof/>
            </w:rPr>
            <w:drawing>
              <wp:inline distT="0" distB="0" distL="0" distR="0" wp14:anchorId="7AB8CF17" wp14:editId="5C5E327D">
                <wp:extent cx="2997492" cy="381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 Automation Account.PNG"/>
                        <pic:cNvPicPr/>
                      </pic:nvPicPr>
                      <pic:blipFill>
                        <a:blip r:embed="rId42">
                          <a:extLst>
                            <a:ext uri="{28A0092B-C50C-407E-A947-70E740481C1C}">
                              <a14:useLocalDpi xmlns:a14="http://schemas.microsoft.com/office/drawing/2010/main" val="0"/>
                            </a:ext>
                          </a:extLst>
                        </a:blip>
                        <a:stretch>
                          <a:fillRect/>
                        </a:stretch>
                      </pic:blipFill>
                      <pic:spPr>
                        <a:xfrm>
                          <a:off x="0" y="0"/>
                          <a:ext cx="3017680" cy="383929"/>
                        </a:xfrm>
                        <a:prstGeom prst="rect">
                          <a:avLst/>
                        </a:prstGeom>
                      </pic:spPr>
                    </pic:pic>
                  </a:graphicData>
                </a:graphic>
              </wp:inline>
            </w:drawing>
          </w:r>
        </w:p>
        <w:p w14:paraId="6C93B21D" w14:textId="1BD89CFA" w:rsidR="00C02E32" w:rsidRDefault="001F6908" w:rsidP="00C02E32">
          <w:pPr>
            <w:pStyle w:val="Heading3Numbered"/>
            <w:spacing w:before="0" w:after="0"/>
          </w:pPr>
          <w:bookmarkStart w:id="13" w:name="_Toc510644857"/>
          <w:r>
            <w:t>Create</w:t>
          </w:r>
          <w:r w:rsidR="00A52C53">
            <w:t xml:space="preserve"> a</w:t>
          </w:r>
          <w:r w:rsidR="00C02E32">
            <w:t xml:space="preserve"> Credential</w:t>
          </w:r>
          <w:bookmarkEnd w:id="13"/>
        </w:p>
        <w:p w14:paraId="23E9FF23" w14:textId="2000E25A" w:rsidR="009625AE" w:rsidRDefault="00C02E32" w:rsidP="00994102">
          <w:pPr>
            <w:spacing w:before="0" w:after="0" w:line="240" w:lineRule="auto"/>
            <w:rPr>
              <w:rFonts w:eastAsia="Times New Roman"/>
            </w:rPr>
          </w:pPr>
          <w:r w:rsidRPr="00C02E32">
            <w:rPr>
              <w:rFonts w:eastAsia="Times New Roman"/>
            </w:rPr>
            <w:t>This credential will be used within the Azure Runbook to authenticate to Microsoft Teams, and thus th</w:t>
          </w:r>
          <w:r w:rsidR="009625AE">
            <w:rPr>
              <w:rFonts w:eastAsia="Times New Roman"/>
            </w:rPr>
            <w:t>e user</w:t>
          </w:r>
          <w:r w:rsidRPr="00C02E32">
            <w:rPr>
              <w:rFonts w:eastAsia="Times New Roman"/>
            </w:rPr>
            <w:t xml:space="preserve"> </w:t>
          </w:r>
          <w:r w:rsidR="008D2EA0">
            <w:rPr>
              <w:rFonts w:eastAsia="Times New Roman"/>
            </w:rPr>
            <w:t xml:space="preserve">chosen </w:t>
          </w:r>
          <w:r w:rsidRPr="00C02E32">
            <w:rPr>
              <w:rFonts w:eastAsia="Times New Roman"/>
            </w:rPr>
            <w:t>must be allowed to create Microsoft Team</w:t>
          </w:r>
          <w:r w:rsidR="009625AE">
            <w:rPr>
              <w:rFonts w:eastAsia="Times New Roman"/>
            </w:rPr>
            <w:t>s</w:t>
          </w:r>
          <w:r w:rsidRPr="00C02E32">
            <w:rPr>
              <w:rFonts w:eastAsia="Times New Roman"/>
            </w:rPr>
            <w:t>.</w:t>
          </w:r>
          <w:r w:rsidR="009625AE">
            <w:rPr>
              <w:rFonts w:eastAsia="Times New Roman"/>
            </w:rPr>
            <w:t xml:space="preserve"> I chose </w:t>
          </w:r>
          <w:r w:rsidR="000022B1">
            <w:rPr>
              <w:rFonts w:eastAsia="Times New Roman"/>
            </w:rPr>
            <w:t xml:space="preserve">to use </w:t>
          </w:r>
          <w:r w:rsidR="009625AE">
            <w:rPr>
              <w:rFonts w:eastAsia="Times New Roman"/>
            </w:rPr>
            <w:t>the workflow service account mentioned in Section 2</w:t>
          </w:r>
          <w:r w:rsidR="000022B1">
            <w:rPr>
              <w:rFonts w:eastAsia="Times New Roman"/>
            </w:rPr>
            <w:t xml:space="preserve"> for</w:t>
          </w:r>
          <w:r w:rsidR="009625AE">
            <w:rPr>
              <w:rFonts w:eastAsia="Times New Roman"/>
            </w:rPr>
            <w:t xml:space="preserve"> the credentials. This is useful since anyone that creates a Team is also temporarily added as an owner, and although the script will remove that </w:t>
          </w:r>
          <w:r w:rsidR="009625AE">
            <w:rPr>
              <w:rFonts w:eastAsia="Times New Roman"/>
            </w:rPr>
            <w:lastRenderedPageBreak/>
            <w:t>user from the Team, it does not update immediately in the Teams application</w:t>
          </w:r>
          <w:r w:rsidR="000022B1">
            <w:rPr>
              <w:rFonts w:eastAsia="Times New Roman"/>
            </w:rPr>
            <w:t>, which</w:t>
          </w:r>
          <w:r w:rsidR="009052E5">
            <w:rPr>
              <w:rFonts w:eastAsia="Times New Roman"/>
            </w:rPr>
            <w:t xml:space="preserve"> can add</w:t>
          </w:r>
          <w:r w:rsidR="000022B1">
            <w:rPr>
              <w:rFonts w:eastAsia="Times New Roman"/>
            </w:rPr>
            <w:t xml:space="preserve"> a lot of unwanted Teams in your application.</w:t>
          </w:r>
        </w:p>
        <w:p w14:paraId="1AE3A151" w14:textId="52E74F36" w:rsidR="000022B1" w:rsidRPr="000022B1" w:rsidRDefault="004B7C97" w:rsidP="00450AA2">
          <w:pPr>
            <w:pStyle w:val="ListParagraph"/>
            <w:numPr>
              <w:ilvl w:val="0"/>
              <w:numId w:val="27"/>
            </w:numPr>
            <w:spacing w:before="0" w:after="0" w:line="240" w:lineRule="auto"/>
            <w:rPr>
              <w:rFonts w:eastAsia="Times New Roman"/>
            </w:rPr>
          </w:pPr>
          <w:r>
            <w:rPr>
              <w:rFonts w:eastAsia="Times New Roman"/>
            </w:rPr>
            <w:t xml:space="preserve">Find your Automation </w:t>
          </w:r>
          <w:r w:rsidR="007F7D60">
            <w:rPr>
              <w:rFonts w:eastAsia="Times New Roman"/>
            </w:rPr>
            <w:t>A</w:t>
          </w:r>
          <w:r>
            <w:rPr>
              <w:rFonts w:eastAsia="Times New Roman"/>
            </w:rPr>
            <w:t>ccount and select it</w:t>
          </w:r>
        </w:p>
        <w:p w14:paraId="48CC9487" w14:textId="7AD95B64" w:rsidR="00C02E32" w:rsidRPr="009625AE" w:rsidRDefault="00C02E32" w:rsidP="00450AA2">
          <w:pPr>
            <w:pStyle w:val="ListParagraph"/>
            <w:numPr>
              <w:ilvl w:val="0"/>
              <w:numId w:val="27"/>
            </w:numPr>
            <w:spacing w:before="0" w:after="0" w:line="240" w:lineRule="auto"/>
            <w:rPr>
              <w:rFonts w:eastAsia="Times New Roman"/>
            </w:rPr>
          </w:pPr>
          <w:r>
            <w:t xml:space="preserve">Under </w:t>
          </w:r>
          <w:r w:rsidRPr="007F7D60">
            <w:rPr>
              <w:b/>
            </w:rPr>
            <w:t>Shared Resources</w:t>
          </w:r>
          <w:r w:rsidR="007F7D60">
            <w:t>,</w:t>
          </w:r>
          <w:r>
            <w:t xml:space="preserve"> select </w:t>
          </w:r>
          <w:r w:rsidRPr="007F7D60">
            <w:rPr>
              <w:b/>
            </w:rPr>
            <w:t>Credentials</w:t>
          </w:r>
          <w:r w:rsidR="007F7D60">
            <w:t>,</w:t>
          </w:r>
          <w:r>
            <w:t xml:space="preserve"> then </w:t>
          </w:r>
          <w:r w:rsidR="007F7D60">
            <w:t xml:space="preserve">select </w:t>
          </w:r>
          <w:r w:rsidR="007F7D60" w:rsidRPr="007F7D60">
            <w:rPr>
              <w:b/>
            </w:rPr>
            <w:t>+</w:t>
          </w:r>
          <w:r w:rsidRPr="007F7D60">
            <w:rPr>
              <w:b/>
            </w:rPr>
            <w:t xml:space="preserve"> Add a credential</w:t>
          </w:r>
        </w:p>
        <w:p w14:paraId="0039C34F" w14:textId="3F6B5366" w:rsidR="00C02E32" w:rsidRDefault="00C02E32" w:rsidP="00450AA2">
          <w:pPr>
            <w:numPr>
              <w:ilvl w:val="1"/>
              <w:numId w:val="27"/>
            </w:numPr>
            <w:spacing w:before="0" w:after="0" w:line="240" w:lineRule="auto"/>
            <w:rPr>
              <w:rFonts w:eastAsia="Times New Roman"/>
            </w:rPr>
          </w:pPr>
          <w:r>
            <w:rPr>
              <w:rFonts w:eastAsia="Times New Roman"/>
            </w:rPr>
            <w:t>Enter a name for this credential (I chose “WorkflowService”), then enter the username and password of the user.</w:t>
          </w:r>
          <w:r w:rsidR="00EA0943">
            <w:rPr>
              <w:rFonts w:eastAsia="Times New Roman"/>
            </w:rPr>
            <w:br/>
          </w:r>
          <w:r w:rsidR="00EA0943">
            <w:rPr>
              <w:rFonts w:eastAsia="Times New Roman"/>
              <w:noProof/>
            </w:rPr>
            <w:drawing>
              <wp:inline distT="0" distB="0" distL="0" distR="0" wp14:anchorId="136B4387" wp14:editId="1F6DE601">
                <wp:extent cx="2538095"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Credential.PNG"/>
                        <pic:cNvPicPr/>
                      </pic:nvPicPr>
                      <pic:blipFill>
                        <a:blip r:embed="rId43">
                          <a:extLst>
                            <a:ext uri="{28A0092B-C50C-407E-A947-70E740481C1C}">
                              <a14:useLocalDpi xmlns:a14="http://schemas.microsoft.com/office/drawing/2010/main" val="0"/>
                            </a:ext>
                          </a:extLst>
                        </a:blip>
                        <a:stretch>
                          <a:fillRect/>
                        </a:stretch>
                      </pic:blipFill>
                      <pic:spPr>
                        <a:xfrm>
                          <a:off x="0" y="0"/>
                          <a:ext cx="2538095" cy="3164840"/>
                        </a:xfrm>
                        <a:prstGeom prst="rect">
                          <a:avLst/>
                        </a:prstGeom>
                      </pic:spPr>
                    </pic:pic>
                  </a:graphicData>
                </a:graphic>
              </wp:inline>
            </w:drawing>
          </w:r>
        </w:p>
        <w:p w14:paraId="68EBE4BF" w14:textId="184A5B49" w:rsidR="00C02E32" w:rsidRPr="00C02E32" w:rsidRDefault="00C02E32" w:rsidP="00C02E32"/>
        <w:p w14:paraId="4C19C7BC" w14:textId="648A6AE0" w:rsidR="00C02E32" w:rsidRDefault="00C02E32" w:rsidP="00C02E32">
          <w:pPr>
            <w:pStyle w:val="Heading3Numbered"/>
            <w:spacing w:before="0" w:after="0"/>
          </w:pPr>
          <w:bookmarkStart w:id="14" w:name="_Toc510644858"/>
          <w:r>
            <w:t>Create an Azure “Run as Account”</w:t>
          </w:r>
          <w:bookmarkEnd w:id="14"/>
        </w:p>
        <w:p w14:paraId="0A7B0979" w14:textId="2135FB04" w:rsidR="00C02E32" w:rsidRDefault="000022B1" w:rsidP="00AD62D6">
          <w:pPr>
            <w:spacing w:before="0" w:after="0" w:line="240" w:lineRule="auto"/>
            <w:rPr>
              <w:rFonts w:eastAsia="Times New Roman"/>
            </w:rPr>
          </w:pPr>
          <w:r>
            <w:rPr>
              <w:rFonts w:eastAsia="Times New Roman"/>
            </w:rPr>
            <w:t>A</w:t>
          </w:r>
          <w:r w:rsidR="00C02E32">
            <w:rPr>
              <w:rFonts w:eastAsia="Times New Roman"/>
            </w:rPr>
            <w:t xml:space="preserve">n Azure “Run </w:t>
          </w:r>
          <w:r w:rsidR="00AD62D6">
            <w:rPr>
              <w:rFonts w:eastAsia="Times New Roman"/>
            </w:rPr>
            <w:t>a</w:t>
          </w:r>
          <w:r w:rsidR="00C02E32">
            <w:rPr>
              <w:rFonts w:eastAsia="Times New Roman"/>
            </w:rPr>
            <w:t xml:space="preserve">s Account” </w:t>
          </w:r>
          <w:r>
            <w:rPr>
              <w:rFonts w:eastAsia="Times New Roman"/>
            </w:rPr>
            <w:t>is a service principal that can</w:t>
          </w:r>
          <w:r w:rsidR="00C02E32">
            <w:rPr>
              <w:rFonts w:eastAsia="Times New Roman"/>
            </w:rPr>
            <w:t xml:space="preserve"> perform Azure AD operations</w:t>
          </w:r>
          <w:r>
            <w:rPr>
              <w:rFonts w:eastAsia="Times New Roman"/>
            </w:rPr>
            <w:t>. This account will be used to connect to Azure AD PowerShell</w:t>
          </w:r>
          <w:r w:rsidR="0054781B">
            <w:rPr>
              <w:rFonts w:eastAsia="Times New Roman"/>
            </w:rPr>
            <w:t xml:space="preserve">. It will also </w:t>
          </w:r>
          <w:r>
            <w:rPr>
              <w:rFonts w:eastAsia="Times New Roman"/>
            </w:rPr>
            <w:t>be used later as a connection</w:t>
          </w:r>
          <w:r w:rsidR="0054781B">
            <w:rPr>
              <w:rFonts w:eastAsia="Times New Roman"/>
            </w:rPr>
            <w:t xml:space="preserve"> account</w:t>
          </w:r>
          <w:r>
            <w:rPr>
              <w:rFonts w:eastAsia="Times New Roman"/>
            </w:rPr>
            <w:t xml:space="preserve"> in Microsoft Flow. Using this account is important so that an account tied to a real user is not built</w:t>
          </w:r>
          <w:r w:rsidR="00940071">
            <w:rPr>
              <w:rFonts w:eastAsia="Times New Roman"/>
            </w:rPr>
            <w:t xml:space="preserve"> </w:t>
          </w:r>
          <w:r>
            <w:rPr>
              <w:rFonts w:eastAsia="Times New Roman"/>
            </w:rPr>
            <w:t>into the process.</w:t>
          </w:r>
        </w:p>
        <w:p w14:paraId="772F5125" w14:textId="4836F42C" w:rsidR="000022B1" w:rsidRDefault="004B7C97" w:rsidP="00450AA2">
          <w:pPr>
            <w:pStyle w:val="ListParagraph"/>
            <w:numPr>
              <w:ilvl w:val="0"/>
              <w:numId w:val="28"/>
            </w:numPr>
            <w:spacing w:before="0" w:after="0" w:line="240" w:lineRule="auto"/>
            <w:rPr>
              <w:rFonts w:eastAsia="Times New Roman"/>
            </w:rPr>
          </w:pPr>
          <w:r>
            <w:rPr>
              <w:rFonts w:eastAsia="Times New Roman"/>
            </w:rPr>
            <w:t xml:space="preserve">Find your Automation </w:t>
          </w:r>
          <w:r w:rsidR="00940071">
            <w:rPr>
              <w:rFonts w:eastAsia="Times New Roman"/>
            </w:rPr>
            <w:t>A</w:t>
          </w:r>
          <w:r>
            <w:rPr>
              <w:rFonts w:eastAsia="Times New Roman"/>
            </w:rPr>
            <w:t>ccount and select it</w:t>
          </w:r>
        </w:p>
        <w:p w14:paraId="661330A2" w14:textId="77777777" w:rsidR="00ED0F2D" w:rsidRPr="00ED0F2D" w:rsidRDefault="004B7C97" w:rsidP="00450AA2">
          <w:pPr>
            <w:pStyle w:val="ListParagraph"/>
            <w:numPr>
              <w:ilvl w:val="0"/>
              <w:numId w:val="28"/>
            </w:numPr>
            <w:spacing w:before="0" w:after="0" w:line="240" w:lineRule="auto"/>
            <w:contextualSpacing w:val="0"/>
            <w:rPr>
              <w:rFonts w:eastAsiaTheme="minorHAnsi"/>
            </w:rPr>
          </w:pPr>
          <w:r>
            <w:t xml:space="preserve">Under </w:t>
          </w:r>
          <w:r w:rsidRPr="00940071">
            <w:rPr>
              <w:b/>
            </w:rPr>
            <w:t>Account Settings</w:t>
          </w:r>
          <w:r w:rsidR="00940071">
            <w:t>,</w:t>
          </w:r>
          <w:r>
            <w:t xml:space="preserve"> select </w:t>
          </w:r>
          <w:r w:rsidRPr="00940071">
            <w:rPr>
              <w:b/>
            </w:rPr>
            <w:t>Run as accounts</w:t>
          </w:r>
        </w:p>
        <w:p w14:paraId="7BF9BD14" w14:textId="65D338DB" w:rsidR="004B7C97" w:rsidRPr="0011522E" w:rsidRDefault="00ED0F2D" w:rsidP="00450AA2">
          <w:pPr>
            <w:pStyle w:val="ListParagraph"/>
            <w:numPr>
              <w:ilvl w:val="0"/>
              <w:numId w:val="28"/>
            </w:numPr>
            <w:spacing w:before="0" w:after="0" w:line="240" w:lineRule="auto"/>
            <w:contextualSpacing w:val="0"/>
            <w:rPr>
              <w:rFonts w:eastAsiaTheme="minorHAnsi"/>
            </w:rPr>
          </w:pPr>
          <w:r>
            <w:t>Under</w:t>
          </w:r>
          <w:r w:rsidR="004B7C97">
            <w:t xml:space="preserve"> </w:t>
          </w:r>
          <w:r w:rsidR="004B7C97" w:rsidRPr="00ED0F2D">
            <w:rPr>
              <w:b/>
            </w:rPr>
            <w:t>Azure Run As Account</w:t>
          </w:r>
          <w:r>
            <w:t xml:space="preserve">, select </w:t>
          </w:r>
          <w:r>
            <w:rPr>
              <w:b/>
            </w:rPr>
            <w:t>Create</w:t>
          </w:r>
          <w:r>
            <w:t>, then</w:t>
          </w:r>
          <w:r w:rsidR="004B7C97">
            <w:t xml:space="preserve"> go through the wizard to create a Run As Account</w:t>
          </w:r>
        </w:p>
        <w:p w14:paraId="36D79F07" w14:textId="041C4CE6" w:rsidR="004B7C97" w:rsidRPr="00AD0001" w:rsidRDefault="004B7C97" w:rsidP="00450AA2">
          <w:pPr>
            <w:pStyle w:val="ListParagraph"/>
            <w:numPr>
              <w:ilvl w:val="1"/>
              <w:numId w:val="28"/>
            </w:numPr>
            <w:spacing w:before="0" w:after="0" w:line="240" w:lineRule="auto"/>
            <w:contextualSpacing w:val="0"/>
            <w:rPr>
              <w:rFonts w:eastAsiaTheme="minorHAnsi"/>
            </w:rPr>
          </w:pPr>
          <w:r>
            <w:t xml:space="preserve">Note: </w:t>
          </w:r>
          <w:r w:rsidR="007D67A3">
            <w:t>The</w:t>
          </w:r>
          <w:r>
            <w:t xml:space="preserve"> Azure Run As Account will expire one year from when it was created, so be sure to renew the certificate before it expires</w:t>
          </w:r>
        </w:p>
        <w:p w14:paraId="2D330784" w14:textId="6804F03E" w:rsidR="00C02E32" w:rsidRDefault="004B7C97" w:rsidP="00450AA2">
          <w:pPr>
            <w:pStyle w:val="ListParagraph"/>
            <w:numPr>
              <w:ilvl w:val="0"/>
              <w:numId w:val="28"/>
            </w:numPr>
            <w:spacing w:before="0" w:after="0" w:line="240" w:lineRule="auto"/>
            <w:rPr>
              <w:rFonts w:eastAsia="Times New Roman"/>
            </w:rPr>
          </w:pPr>
          <w:r>
            <w:rPr>
              <w:rFonts w:eastAsia="Times New Roman"/>
            </w:rPr>
            <w:lastRenderedPageBreak/>
            <w:t>After creation, your account is ready to be used within the script.</w:t>
          </w:r>
          <w:r>
            <w:rPr>
              <w:rFonts w:eastAsia="Times New Roman"/>
            </w:rPr>
            <w:br/>
          </w:r>
          <w:r>
            <w:rPr>
              <w:rFonts w:eastAsia="Times New Roman"/>
              <w:noProof/>
            </w:rPr>
            <w:drawing>
              <wp:inline distT="0" distB="0" distL="0" distR="0" wp14:anchorId="0654BE91" wp14:editId="7372E882">
                <wp:extent cx="2600344" cy="1409710"/>
                <wp:effectExtent l="0" t="0" r="9525"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 as Account.PNG"/>
                        <pic:cNvPicPr/>
                      </pic:nvPicPr>
                      <pic:blipFill>
                        <a:blip r:embed="rId44">
                          <a:extLst>
                            <a:ext uri="{28A0092B-C50C-407E-A947-70E740481C1C}">
                              <a14:useLocalDpi xmlns:a14="http://schemas.microsoft.com/office/drawing/2010/main" val="0"/>
                            </a:ext>
                          </a:extLst>
                        </a:blip>
                        <a:stretch>
                          <a:fillRect/>
                        </a:stretch>
                      </pic:blipFill>
                      <pic:spPr>
                        <a:xfrm>
                          <a:off x="0" y="0"/>
                          <a:ext cx="2600344" cy="1409710"/>
                        </a:xfrm>
                        <a:prstGeom prst="rect">
                          <a:avLst/>
                        </a:prstGeom>
                      </pic:spPr>
                    </pic:pic>
                  </a:graphicData>
                </a:graphic>
              </wp:inline>
            </w:drawing>
          </w:r>
        </w:p>
        <w:p w14:paraId="6CC34667" w14:textId="4B431DAA" w:rsidR="004B7C97" w:rsidRPr="004B7C97" w:rsidRDefault="004B7C97" w:rsidP="004B7C97">
          <w:pPr>
            <w:spacing w:before="0" w:after="0" w:line="240" w:lineRule="auto"/>
            <w:ind w:left="360"/>
            <w:rPr>
              <w:rFonts w:eastAsiaTheme="minorHAnsi"/>
            </w:rPr>
          </w:pPr>
          <w:r>
            <w:rPr>
              <w:rFonts w:eastAsiaTheme="minorHAnsi"/>
            </w:rPr>
            <w:t>T</w:t>
          </w:r>
          <w:r w:rsidRPr="004B7C97">
            <w:rPr>
              <w:rFonts w:eastAsiaTheme="minorHAnsi"/>
            </w:rPr>
            <w:t>he service account still</w:t>
          </w:r>
          <w:r>
            <w:rPr>
              <w:rFonts w:eastAsiaTheme="minorHAnsi"/>
            </w:rPr>
            <w:t xml:space="preserve"> needs </w:t>
          </w:r>
          <w:r w:rsidRPr="004B7C97">
            <w:rPr>
              <w:rFonts w:eastAsiaTheme="minorHAnsi"/>
            </w:rPr>
            <w:t xml:space="preserve">permissions to </w:t>
          </w:r>
          <w:r>
            <w:rPr>
              <w:rFonts w:eastAsiaTheme="minorHAnsi"/>
            </w:rPr>
            <w:t>perform Azure AD operations</w:t>
          </w:r>
          <w:r w:rsidR="00922055">
            <w:rPr>
              <w:rFonts w:eastAsiaTheme="minorHAnsi"/>
            </w:rPr>
            <w:t xml:space="preserve"> </w:t>
          </w:r>
          <w:r>
            <w:rPr>
              <w:rFonts w:eastAsiaTheme="minorHAnsi"/>
            </w:rPr>
            <w:t>such as get</w:t>
          </w:r>
          <w:r w:rsidR="00922055">
            <w:rPr>
              <w:rFonts w:eastAsiaTheme="minorHAnsi"/>
            </w:rPr>
            <w:t>ting</w:t>
          </w:r>
          <w:r>
            <w:rPr>
              <w:rFonts w:eastAsiaTheme="minorHAnsi"/>
            </w:rPr>
            <w:t xml:space="preserve"> user and group data, </w:t>
          </w:r>
          <w:r w:rsidR="00F22F03">
            <w:rPr>
              <w:rFonts w:eastAsiaTheme="minorHAnsi"/>
            </w:rPr>
            <w:t xml:space="preserve">and to </w:t>
          </w:r>
          <w:r>
            <w:rPr>
              <w:rFonts w:eastAsiaTheme="minorHAnsi"/>
            </w:rPr>
            <w:t>run the runbook.</w:t>
          </w:r>
        </w:p>
        <w:p w14:paraId="208174A9" w14:textId="7F9A619C" w:rsidR="004B7C97" w:rsidRDefault="004B7C97" w:rsidP="00450AA2">
          <w:pPr>
            <w:pStyle w:val="ListParagraph"/>
            <w:numPr>
              <w:ilvl w:val="0"/>
              <w:numId w:val="28"/>
            </w:numPr>
            <w:spacing w:before="0" w:after="0" w:line="240" w:lineRule="auto"/>
            <w:rPr>
              <w:rFonts w:eastAsia="Times New Roman"/>
            </w:rPr>
          </w:pPr>
          <w:r>
            <w:rPr>
              <w:rFonts w:eastAsia="Times New Roman"/>
            </w:rPr>
            <w:t xml:space="preserve">Select </w:t>
          </w:r>
          <w:r w:rsidRPr="00411E5A">
            <w:rPr>
              <w:rFonts w:eastAsia="Times New Roman"/>
              <w:b/>
            </w:rPr>
            <w:t>Azure Active Directory</w:t>
          </w:r>
          <w:r>
            <w:rPr>
              <w:rFonts w:eastAsia="Times New Roman"/>
            </w:rPr>
            <w:t xml:space="preserve"> from the services list in the leftmost blade</w:t>
          </w:r>
        </w:p>
        <w:p w14:paraId="609F9661" w14:textId="41E8B84E" w:rsidR="004B7C97" w:rsidRDefault="004B7C97" w:rsidP="00450AA2">
          <w:pPr>
            <w:pStyle w:val="ListParagraph"/>
            <w:numPr>
              <w:ilvl w:val="0"/>
              <w:numId w:val="28"/>
            </w:numPr>
            <w:spacing w:before="0" w:after="0" w:line="240" w:lineRule="auto"/>
            <w:rPr>
              <w:rFonts w:eastAsia="Times New Roman"/>
            </w:rPr>
          </w:pPr>
          <w:r>
            <w:rPr>
              <w:rFonts w:eastAsia="Times New Roman"/>
            </w:rPr>
            <w:t xml:space="preserve">Under </w:t>
          </w:r>
          <w:r w:rsidRPr="00411E5A">
            <w:rPr>
              <w:rFonts w:eastAsia="Times New Roman"/>
              <w:b/>
            </w:rPr>
            <w:t>Manage</w:t>
          </w:r>
          <w:r>
            <w:rPr>
              <w:rFonts w:eastAsia="Times New Roman"/>
            </w:rPr>
            <w:t xml:space="preserve">, select </w:t>
          </w:r>
          <w:r w:rsidRPr="00411E5A">
            <w:rPr>
              <w:rFonts w:eastAsia="Times New Roman"/>
              <w:b/>
            </w:rPr>
            <w:t>App registrations</w:t>
          </w:r>
          <w:r w:rsidR="00490971">
            <w:rPr>
              <w:rFonts w:eastAsia="Times New Roman"/>
            </w:rPr>
            <w:t>, make sure “All apps” is chosen from the dropdown, then select the app that starts with the name of your Automation Account followed by a long string of alphanumeric characters</w:t>
          </w:r>
          <w:r w:rsidR="00490971">
            <w:rPr>
              <w:rFonts w:eastAsia="Times New Roman"/>
            </w:rPr>
            <w:br/>
          </w:r>
          <w:r w:rsidR="00490971">
            <w:rPr>
              <w:rFonts w:eastAsia="Times New Roman"/>
              <w:noProof/>
            </w:rPr>
            <w:drawing>
              <wp:inline distT="0" distB="0" distL="0" distR="0" wp14:anchorId="4F8C9C86" wp14:editId="39718D7E">
                <wp:extent cx="5434642" cy="1129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Registration.PNG"/>
                        <pic:cNvPicPr/>
                      </pic:nvPicPr>
                      <pic:blipFill>
                        <a:blip r:embed="rId45">
                          <a:extLst>
                            <a:ext uri="{28A0092B-C50C-407E-A947-70E740481C1C}">
                              <a14:useLocalDpi xmlns:a14="http://schemas.microsoft.com/office/drawing/2010/main" val="0"/>
                            </a:ext>
                          </a:extLst>
                        </a:blip>
                        <a:stretch>
                          <a:fillRect/>
                        </a:stretch>
                      </pic:blipFill>
                      <pic:spPr>
                        <a:xfrm>
                          <a:off x="0" y="0"/>
                          <a:ext cx="5467547" cy="1136505"/>
                        </a:xfrm>
                        <a:prstGeom prst="rect">
                          <a:avLst/>
                        </a:prstGeom>
                      </pic:spPr>
                    </pic:pic>
                  </a:graphicData>
                </a:graphic>
              </wp:inline>
            </w:drawing>
          </w:r>
        </w:p>
        <w:p w14:paraId="66A96106" w14:textId="4923C50B" w:rsidR="004B7C97" w:rsidRDefault="00490971" w:rsidP="00450AA2">
          <w:pPr>
            <w:pStyle w:val="ListParagraph"/>
            <w:numPr>
              <w:ilvl w:val="0"/>
              <w:numId w:val="28"/>
            </w:numPr>
            <w:spacing w:before="0" w:after="0" w:line="240" w:lineRule="auto"/>
            <w:rPr>
              <w:rFonts w:eastAsia="Times New Roman"/>
            </w:rPr>
          </w:pPr>
          <w:r>
            <w:rPr>
              <w:rFonts w:eastAsia="Times New Roman"/>
            </w:rPr>
            <w:t xml:space="preserve">Select </w:t>
          </w:r>
          <w:r w:rsidRPr="00D47830">
            <w:rPr>
              <w:rFonts w:eastAsia="Times New Roman"/>
              <w:b/>
            </w:rPr>
            <w:t>Settings</w:t>
          </w:r>
          <w:r>
            <w:rPr>
              <w:rFonts w:eastAsia="Times New Roman"/>
            </w:rPr>
            <w:t xml:space="preserve"> near the top left of the new page that opens</w:t>
          </w:r>
        </w:p>
        <w:p w14:paraId="0BDE9923" w14:textId="72D3E973" w:rsidR="00F659F8" w:rsidRDefault="00490971" w:rsidP="00F659F8">
          <w:pPr>
            <w:pStyle w:val="ListParagraph"/>
            <w:numPr>
              <w:ilvl w:val="0"/>
              <w:numId w:val="28"/>
            </w:numPr>
            <w:spacing w:before="0" w:after="0" w:line="240" w:lineRule="auto"/>
            <w:rPr>
              <w:rFonts w:eastAsia="Times New Roman"/>
            </w:rPr>
          </w:pPr>
          <w:r w:rsidRPr="00F659F8">
            <w:rPr>
              <w:rFonts w:eastAsia="Times New Roman"/>
            </w:rPr>
            <w:t xml:space="preserve">Select </w:t>
          </w:r>
          <w:r w:rsidR="00F659F8" w:rsidRPr="00F659F8">
            <w:rPr>
              <w:rFonts w:eastAsia="Times New Roman"/>
              <w:b/>
            </w:rPr>
            <w:t>API Permissions</w:t>
          </w:r>
          <w:r w:rsidRPr="00F659F8">
            <w:rPr>
              <w:rFonts w:eastAsia="Times New Roman"/>
            </w:rPr>
            <w:t xml:space="preserve">, </w:t>
          </w:r>
          <w:r w:rsidRPr="00F659F8">
            <w:rPr>
              <w:rFonts w:eastAsia="Times New Roman"/>
              <w:b/>
            </w:rPr>
            <w:t>+ Add</w:t>
          </w:r>
          <w:r w:rsidR="00F659F8" w:rsidRPr="00F659F8">
            <w:rPr>
              <w:rFonts w:eastAsia="Times New Roman"/>
              <w:b/>
            </w:rPr>
            <w:t xml:space="preserve"> a permission</w:t>
          </w:r>
          <w:r w:rsidRPr="00F659F8">
            <w:rPr>
              <w:rFonts w:eastAsia="Times New Roman"/>
            </w:rPr>
            <w:t xml:space="preserve">, and select </w:t>
          </w:r>
          <w:r w:rsidRPr="00F659F8">
            <w:rPr>
              <w:rFonts w:eastAsia="Times New Roman"/>
              <w:b/>
            </w:rPr>
            <w:t>Microsoft Graph</w:t>
          </w:r>
        </w:p>
        <w:p w14:paraId="37D7065E" w14:textId="77777777" w:rsidR="00F659F8" w:rsidRDefault="00490971" w:rsidP="00F659F8">
          <w:pPr>
            <w:pStyle w:val="ListParagraph"/>
            <w:numPr>
              <w:ilvl w:val="0"/>
              <w:numId w:val="28"/>
            </w:numPr>
            <w:spacing w:before="0" w:after="0" w:line="240" w:lineRule="auto"/>
            <w:rPr>
              <w:rFonts w:eastAsia="Times New Roman"/>
            </w:rPr>
          </w:pPr>
          <w:r w:rsidRPr="00F659F8">
            <w:rPr>
              <w:rFonts w:eastAsia="Times New Roman"/>
            </w:rPr>
            <w:t xml:space="preserve">For permissions, select </w:t>
          </w:r>
        </w:p>
        <w:p w14:paraId="0D69143D" w14:textId="1ED4C864" w:rsidR="00490971" w:rsidRDefault="00F659F8" w:rsidP="00F659F8">
          <w:pPr>
            <w:pStyle w:val="ListParagraph"/>
            <w:numPr>
              <w:ilvl w:val="1"/>
              <w:numId w:val="28"/>
            </w:numPr>
            <w:spacing w:before="0" w:after="0" w:line="240" w:lineRule="auto"/>
            <w:rPr>
              <w:rFonts w:eastAsia="Times New Roman"/>
            </w:rPr>
          </w:pPr>
          <w:r>
            <w:rPr>
              <w:rFonts w:eastAsia="Times New Roman"/>
              <w:b/>
            </w:rPr>
            <w:t>Directory &gt; Directory.Read.All</w:t>
          </w:r>
        </w:p>
        <w:p w14:paraId="40A1F17A" w14:textId="36A2E9B4" w:rsidR="00F659F8" w:rsidRPr="00F659F8" w:rsidRDefault="00F659F8" w:rsidP="00F659F8">
          <w:pPr>
            <w:pStyle w:val="ListParagraph"/>
            <w:numPr>
              <w:ilvl w:val="1"/>
              <w:numId w:val="28"/>
            </w:numPr>
            <w:spacing w:before="0" w:after="0" w:line="240" w:lineRule="auto"/>
            <w:rPr>
              <w:rFonts w:eastAsia="Times New Roman"/>
              <w:b/>
              <w:bCs/>
            </w:rPr>
          </w:pPr>
          <w:r w:rsidRPr="00F659F8">
            <w:rPr>
              <w:rFonts w:eastAsia="Times New Roman"/>
              <w:b/>
              <w:bCs/>
            </w:rPr>
            <w:t>Group</w:t>
          </w:r>
          <w:r>
            <w:rPr>
              <w:rFonts w:eastAsia="Times New Roman"/>
            </w:rPr>
            <w:t xml:space="preserve"> &gt; </w:t>
          </w:r>
          <w:r w:rsidRPr="00F659F8">
            <w:rPr>
              <w:rFonts w:eastAsia="Times New Roman"/>
              <w:b/>
              <w:bCs/>
            </w:rPr>
            <w:t>Group.ReadWrite.All</w:t>
          </w:r>
        </w:p>
        <w:p w14:paraId="13B80E32" w14:textId="068204EE" w:rsidR="00F34D61" w:rsidRDefault="00490971" w:rsidP="00450AA2">
          <w:pPr>
            <w:pStyle w:val="ListParagraph"/>
            <w:numPr>
              <w:ilvl w:val="0"/>
              <w:numId w:val="28"/>
            </w:numPr>
            <w:spacing w:before="0" w:after="0" w:line="240" w:lineRule="auto"/>
            <w:rPr>
              <w:rFonts w:eastAsia="Times New Roman"/>
            </w:rPr>
          </w:pPr>
          <w:r>
            <w:rPr>
              <w:rFonts w:eastAsia="Times New Roman"/>
            </w:rPr>
            <w:t xml:space="preserve">Once added, </w:t>
          </w:r>
          <w:r w:rsidR="003E7CD1">
            <w:rPr>
              <w:rFonts w:eastAsia="Times New Roman"/>
            </w:rPr>
            <w:t xml:space="preserve">click </w:t>
          </w:r>
          <w:r w:rsidRPr="003E7CD1">
            <w:rPr>
              <w:rFonts w:eastAsia="Times New Roman"/>
              <w:b/>
            </w:rPr>
            <w:t xml:space="preserve">Grant </w:t>
          </w:r>
          <w:r w:rsidR="00F659F8">
            <w:rPr>
              <w:rFonts w:eastAsia="Times New Roman"/>
              <w:b/>
            </w:rPr>
            <w:t>consent</w:t>
          </w:r>
          <w:r>
            <w:rPr>
              <w:rFonts w:eastAsia="Times New Roman"/>
            </w:rPr>
            <w:t xml:space="preserve"> </w:t>
          </w:r>
          <w:r w:rsidR="00BE71E9">
            <w:rPr>
              <w:rFonts w:eastAsia="Times New Roman"/>
            </w:rPr>
            <w:t>to finish the permission assignment process.</w:t>
          </w:r>
        </w:p>
        <w:p w14:paraId="4503E498" w14:textId="66F3A8DD" w:rsidR="00F659F8" w:rsidRDefault="00F659F8" w:rsidP="00F659F8">
          <w:pPr>
            <w:pStyle w:val="ListParagraph"/>
            <w:numPr>
              <w:ilvl w:val="0"/>
              <w:numId w:val="0"/>
            </w:numPr>
            <w:spacing w:before="0" w:after="0" w:line="240" w:lineRule="auto"/>
            <w:ind w:left="720"/>
            <w:rPr>
              <w:rFonts w:eastAsia="Times New Roman"/>
            </w:rPr>
          </w:pPr>
          <w:r w:rsidRPr="00F659F8">
            <w:rPr>
              <w:rFonts w:eastAsia="Times New Roman"/>
            </w:rPr>
            <w:drawing>
              <wp:inline distT="0" distB="0" distL="0" distR="0" wp14:anchorId="2CA22451" wp14:editId="5419A00C">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5595"/>
                        </a:xfrm>
                        <a:prstGeom prst="rect">
                          <a:avLst/>
                        </a:prstGeom>
                      </pic:spPr>
                    </pic:pic>
                  </a:graphicData>
                </a:graphic>
              </wp:inline>
            </w:drawing>
          </w:r>
        </w:p>
        <w:p w14:paraId="06CAF0B0" w14:textId="77777777" w:rsidR="001B7099" w:rsidRDefault="001B7099" w:rsidP="003B3279">
          <w:pPr>
            <w:spacing w:before="0" w:after="0" w:line="240" w:lineRule="auto"/>
            <w:rPr>
              <w:rFonts w:eastAsia="Times New Roman"/>
            </w:rPr>
          </w:pPr>
        </w:p>
        <w:p w14:paraId="137B87F2" w14:textId="23BDB64D" w:rsidR="004A4929" w:rsidRDefault="005911C0" w:rsidP="003B3279">
          <w:pPr>
            <w:spacing w:before="0" w:after="0" w:line="240" w:lineRule="auto"/>
            <w:rPr>
              <w:rFonts w:eastAsia="Times New Roman"/>
            </w:rPr>
          </w:pPr>
          <w:r>
            <w:rPr>
              <w:rFonts w:eastAsia="Times New Roman"/>
            </w:rPr>
            <w:lastRenderedPageBreak/>
            <w:t>Y</w:t>
          </w:r>
          <w:r w:rsidR="003B3279">
            <w:rPr>
              <w:rFonts w:eastAsia="Times New Roman"/>
            </w:rPr>
            <w:t xml:space="preserve">ou will </w:t>
          </w:r>
          <w:r w:rsidR="008933ED">
            <w:rPr>
              <w:rFonts w:eastAsia="Times New Roman"/>
            </w:rPr>
            <w:t xml:space="preserve">also </w:t>
          </w:r>
          <w:r w:rsidR="003B3279">
            <w:rPr>
              <w:rFonts w:eastAsia="Times New Roman"/>
            </w:rPr>
            <w:t>need to create a client secret key</w:t>
          </w:r>
          <w:r w:rsidR="00901FA8">
            <w:rPr>
              <w:rFonts w:eastAsia="Times New Roman"/>
            </w:rPr>
            <w:t xml:space="preserve">, </w:t>
          </w:r>
          <w:r w:rsidR="004A4929">
            <w:rPr>
              <w:rFonts w:eastAsia="Times New Roman"/>
            </w:rPr>
            <w:t xml:space="preserve">record it somewhere safe </w:t>
          </w:r>
          <w:r w:rsidR="003B3279">
            <w:rPr>
              <w:rFonts w:eastAsia="Times New Roman"/>
            </w:rPr>
            <w:t>to be used later</w:t>
          </w:r>
          <w:r w:rsidR="00901FA8">
            <w:rPr>
              <w:rFonts w:eastAsia="Times New Roman"/>
            </w:rPr>
            <w:t xml:space="preserve">, and record the client/application ID and </w:t>
          </w:r>
          <w:r w:rsidR="00D7513D">
            <w:rPr>
              <w:rFonts w:eastAsia="Times New Roman"/>
            </w:rPr>
            <w:t>tenant/directory ID</w:t>
          </w:r>
          <w:r w:rsidR="004A4929">
            <w:rPr>
              <w:rFonts w:eastAsia="Times New Roman"/>
            </w:rPr>
            <w:t>.</w:t>
          </w:r>
        </w:p>
        <w:p w14:paraId="58F50203" w14:textId="73274FE1" w:rsidR="00571B8C" w:rsidRDefault="00A90FF7" w:rsidP="00450AA2">
          <w:pPr>
            <w:pStyle w:val="ListParagraph"/>
            <w:numPr>
              <w:ilvl w:val="0"/>
              <w:numId w:val="28"/>
            </w:numPr>
            <w:spacing w:before="0" w:after="0" w:line="240" w:lineRule="auto"/>
            <w:rPr>
              <w:rFonts w:eastAsia="Times New Roman"/>
            </w:rPr>
          </w:pPr>
          <w:r>
            <w:rPr>
              <w:rFonts w:eastAsia="Times New Roman"/>
            </w:rPr>
            <w:t xml:space="preserve">Under </w:t>
          </w:r>
          <w:r w:rsidR="00F659F8">
            <w:rPr>
              <w:rFonts w:eastAsia="Times New Roman"/>
              <w:b/>
            </w:rPr>
            <w:t>Certificates &amp; Secrets</w:t>
          </w:r>
          <w:r>
            <w:rPr>
              <w:rFonts w:eastAsia="Times New Roman"/>
            </w:rPr>
            <w:t xml:space="preserve">, </w:t>
          </w:r>
          <w:r w:rsidR="00F659F8">
            <w:rPr>
              <w:rFonts w:eastAsia="Times New Roman"/>
            </w:rPr>
            <w:t>click</w:t>
          </w:r>
          <w:r>
            <w:rPr>
              <w:rFonts w:eastAsia="Times New Roman"/>
            </w:rPr>
            <w:t xml:space="preserve"> </w:t>
          </w:r>
          <w:r w:rsidR="00F659F8">
            <w:rPr>
              <w:rFonts w:eastAsia="Times New Roman"/>
              <w:b/>
            </w:rPr>
            <w:t>New client secret</w:t>
          </w:r>
        </w:p>
        <w:p w14:paraId="56CC89FB" w14:textId="77777777" w:rsidR="00571B8C" w:rsidRDefault="00571B8C" w:rsidP="00450AA2">
          <w:pPr>
            <w:pStyle w:val="ListParagraph"/>
            <w:numPr>
              <w:ilvl w:val="0"/>
              <w:numId w:val="28"/>
            </w:numPr>
            <w:spacing w:before="0" w:after="0" w:line="240" w:lineRule="auto"/>
            <w:rPr>
              <w:rFonts w:eastAsia="Times New Roman"/>
            </w:rPr>
          </w:pPr>
          <w:r>
            <w:rPr>
              <w:rFonts w:eastAsia="Times New Roman"/>
            </w:rPr>
            <w:t>Type a name for the key (e.g. “ClientSecret”)</w:t>
          </w:r>
        </w:p>
        <w:p w14:paraId="22B35626" w14:textId="77777777" w:rsidR="00571B8C" w:rsidRDefault="00571B8C" w:rsidP="00450AA2">
          <w:pPr>
            <w:pStyle w:val="ListParagraph"/>
            <w:numPr>
              <w:ilvl w:val="0"/>
              <w:numId w:val="28"/>
            </w:numPr>
            <w:spacing w:before="0" w:after="0" w:line="240" w:lineRule="auto"/>
            <w:rPr>
              <w:rFonts w:eastAsia="Times New Roman"/>
            </w:rPr>
          </w:pPr>
          <w:r>
            <w:rPr>
              <w:rFonts w:eastAsia="Times New Roman"/>
            </w:rPr>
            <w:t>Select an expiration time</w:t>
          </w:r>
        </w:p>
        <w:p w14:paraId="3D1ADA67" w14:textId="42792891" w:rsidR="00727EE6" w:rsidRDefault="00571B8C" w:rsidP="00450AA2">
          <w:pPr>
            <w:pStyle w:val="ListParagraph"/>
            <w:numPr>
              <w:ilvl w:val="0"/>
              <w:numId w:val="28"/>
            </w:numPr>
            <w:spacing w:before="0" w:after="0" w:line="240" w:lineRule="auto"/>
            <w:rPr>
              <w:rFonts w:eastAsia="Times New Roman"/>
            </w:rPr>
          </w:pPr>
          <w:r>
            <w:rPr>
              <w:rFonts w:eastAsia="Times New Roman"/>
            </w:rPr>
            <w:t xml:space="preserve">Click the </w:t>
          </w:r>
          <w:r w:rsidR="00F659F8">
            <w:rPr>
              <w:rFonts w:eastAsia="Times New Roman"/>
              <w:b/>
            </w:rPr>
            <w:t>Add</w:t>
          </w:r>
          <w:r>
            <w:rPr>
              <w:rFonts w:eastAsia="Times New Roman"/>
            </w:rPr>
            <w:t xml:space="preserve"> button</w:t>
          </w:r>
        </w:p>
        <w:p w14:paraId="676461A7" w14:textId="0872C91E" w:rsidR="00745F67" w:rsidRDefault="00727EE6" w:rsidP="00450AA2">
          <w:pPr>
            <w:pStyle w:val="ListParagraph"/>
            <w:numPr>
              <w:ilvl w:val="0"/>
              <w:numId w:val="28"/>
            </w:numPr>
            <w:spacing w:before="0" w:after="0" w:line="240" w:lineRule="auto"/>
            <w:rPr>
              <w:rFonts w:eastAsia="Times New Roman"/>
            </w:rPr>
          </w:pPr>
          <w:r>
            <w:rPr>
              <w:rFonts w:eastAsia="Times New Roman"/>
            </w:rPr>
            <w:t xml:space="preserve">Copy the key value and record it somewhere safe. </w:t>
          </w:r>
          <w:r w:rsidRPr="00F659F8">
            <w:rPr>
              <w:rFonts w:eastAsia="Times New Roman"/>
              <w:b/>
              <w:bCs/>
              <w:color w:val="FF0000"/>
            </w:rPr>
            <w:t>Do not share this key</w:t>
          </w:r>
          <w:r>
            <w:rPr>
              <w:rFonts w:eastAsia="Times New Roman"/>
            </w:rPr>
            <w:t>.</w:t>
          </w:r>
        </w:p>
        <w:p w14:paraId="369A2C70" w14:textId="022E5995" w:rsidR="00F659F8" w:rsidRDefault="00F659F8" w:rsidP="00F659F8">
          <w:pPr>
            <w:pStyle w:val="ListParagraph"/>
            <w:numPr>
              <w:ilvl w:val="0"/>
              <w:numId w:val="0"/>
            </w:numPr>
            <w:spacing w:before="0" w:after="0" w:line="240" w:lineRule="auto"/>
            <w:ind w:left="720"/>
            <w:rPr>
              <w:rFonts w:eastAsia="Times New Roman"/>
            </w:rPr>
          </w:pPr>
          <w:r w:rsidRPr="00F659F8">
            <w:rPr>
              <w:rFonts w:eastAsia="Times New Roman"/>
            </w:rPr>
            <w:drawing>
              <wp:inline distT="0" distB="0" distL="0" distR="0" wp14:anchorId="472F6299" wp14:editId="05D59033">
                <wp:extent cx="5943600" cy="18332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33245"/>
                        </a:xfrm>
                        <a:prstGeom prst="rect">
                          <a:avLst/>
                        </a:prstGeom>
                      </pic:spPr>
                    </pic:pic>
                  </a:graphicData>
                </a:graphic>
              </wp:inline>
            </w:drawing>
          </w:r>
        </w:p>
        <w:p w14:paraId="401B5334" w14:textId="36D1178F" w:rsidR="00901FA8" w:rsidRDefault="008417FA" w:rsidP="00450AA2">
          <w:pPr>
            <w:pStyle w:val="ListParagraph"/>
            <w:numPr>
              <w:ilvl w:val="0"/>
              <w:numId w:val="28"/>
            </w:numPr>
            <w:spacing w:before="0" w:after="0" w:line="240" w:lineRule="auto"/>
            <w:rPr>
              <w:rFonts w:eastAsia="Times New Roman"/>
            </w:rPr>
          </w:pPr>
          <w:r>
            <w:rPr>
              <w:rFonts w:eastAsia="Times New Roman"/>
            </w:rPr>
            <w:t>To</w:t>
          </w:r>
          <w:r w:rsidR="00AA0469">
            <w:rPr>
              <w:rFonts w:eastAsia="Times New Roman"/>
            </w:rPr>
            <w:t xml:space="preserve"> get the client/application ID</w:t>
          </w:r>
          <w:r w:rsidR="004E6A87">
            <w:rPr>
              <w:rFonts w:eastAsia="Times New Roman"/>
            </w:rPr>
            <w:t xml:space="preserve">, </w:t>
          </w:r>
          <w:r w:rsidR="00F659F8">
            <w:rPr>
              <w:rFonts w:eastAsia="Times New Roman"/>
            </w:rPr>
            <w:t xml:space="preserve">click on </w:t>
          </w:r>
          <w:r w:rsidR="00F659F8">
            <w:rPr>
              <w:rFonts w:eastAsia="Times New Roman"/>
              <w:b/>
              <w:bCs/>
            </w:rPr>
            <w:t>Overview</w:t>
          </w:r>
        </w:p>
        <w:p w14:paraId="73EB1CD2" w14:textId="2EBB53F5" w:rsidR="00911A33" w:rsidRPr="00F659F8" w:rsidRDefault="00AC47F6" w:rsidP="00F659F8">
          <w:pPr>
            <w:pStyle w:val="ListParagraph"/>
            <w:numPr>
              <w:ilvl w:val="0"/>
              <w:numId w:val="28"/>
            </w:numPr>
            <w:spacing w:before="0" w:after="0" w:line="240" w:lineRule="auto"/>
            <w:rPr>
              <w:rFonts w:eastAsia="Times New Roman"/>
            </w:rPr>
          </w:pPr>
          <w:r>
            <w:rPr>
              <w:rFonts w:eastAsia="Times New Roman"/>
            </w:rPr>
            <w:t xml:space="preserve">Copy and record the </w:t>
          </w:r>
          <w:r w:rsidR="00AE32E2" w:rsidRPr="00AE32E2">
            <w:rPr>
              <w:rFonts w:eastAsia="Times New Roman"/>
              <w:b/>
            </w:rPr>
            <w:t>Application ID</w:t>
          </w:r>
          <w:r w:rsidR="00F659F8">
            <w:rPr>
              <w:rFonts w:eastAsia="Times New Roman"/>
              <w:b/>
            </w:rPr>
            <w:t xml:space="preserve"> </w:t>
          </w:r>
          <w:r w:rsidR="00F659F8">
            <w:rPr>
              <w:rFonts w:eastAsia="Times New Roman"/>
              <w:bCs/>
            </w:rPr>
            <w:t xml:space="preserve">and </w:t>
          </w:r>
          <w:r w:rsidR="00F659F8">
            <w:rPr>
              <w:rFonts w:eastAsia="Times New Roman"/>
              <w:b/>
            </w:rPr>
            <w:t>Directory (tenant) ID</w:t>
          </w:r>
          <w:r w:rsidR="00911A33" w:rsidRPr="00F659F8">
            <w:rPr>
              <w:rFonts w:eastAsia="Times New Roman"/>
            </w:rPr>
            <w:t xml:space="preserve"> </w:t>
          </w:r>
        </w:p>
        <w:p w14:paraId="0F82A49A" w14:textId="77777777" w:rsidR="005911C0" w:rsidRDefault="005911C0" w:rsidP="005911C0">
          <w:pPr>
            <w:spacing w:before="0" w:after="0" w:line="240" w:lineRule="auto"/>
            <w:rPr>
              <w:rFonts w:eastAsia="Times New Roman"/>
            </w:rPr>
          </w:pPr>
        </w:p>
        <w:p w14:paraId="4D02BA84" w14:textId="45A71A0E" w:rsidR="00727EE6" w:rsidRDefault="005911C0" w:rsidP="005911C0">
          <w:pPr>
            <w:spacing w:before="0" w:after="0" w:line="240" w:lineRule="auto"/>
            <w:rPr>
              <w:rFonts w:eastAsia="Times New Roman"/>
            </w:rPr>
          </w:pPr>
          <w:r>
            <w:rPr>
              <w:rFonts w:eastAsia="Times New Roman"/>
            </w:rPr>
            <w:t>Finally, you will need to add the AzureAD PowerShell module for use by the runbook</w:t>
          </w:r>
          <w:r w:rsidR="00727EE6">
            <w:rPr>
              <w:rFonts w:eastAsia="Times New Roman"/>
            </w:rPr>
            <w:t xml:space="preserve">. This will let the script </w:t>
          </w:r>
          <w:r w:rsidR="005301E0">
            <w:rPr>
              <w:rFonts w:eastAsia="Times New Roman"/>
            </w:rPr>
            <w:t>find and modify Azure AD groups and users.</w:t>
          </w:r>
        </w:p>
        <w:p w14:paraId="62256C77" w14:textId="77777777" w:rsidR="0069256B" w:rsidRDefault="0069256B" w:rsidP="00450AA2">
          <w:pPr>
            <w:pStyle w:val="ListParagraph"/>
            <w:numPr>
              <w:ilvl w:val="0"/>
              <w:numId w:val="28"/>
            </w:numPr>
            <w:spacing w:before="0" w:after="0" w:line="240" w:lineRule="auto"/>
            <w:rPr>
              <w:rFonts w:eastAsia="Times New Roman"/>
            </w:rPr>
          </w:pPr>
          <w:r>
            <w:rPr>
              <w:rFonts w:eastAsia="Times New Roman"/>
            </w:rPr>
            <w:t>Find your Automation account and select it</w:t>
          </w:r>
        </w:p>
        <w:p w14:paraId="2D32AE63" w14:textId="3C9AEBEE" w:rsidR="00BF400B" w:rsidRDefault="0069256B" w:rsidP="00450AA2">
          <w:pPr>
            <w:pStyle w:val="ListParagraph"/>
            <w:numPr>
              <w:ilvl w:val="0"/>
              <w:numId w:val="28"/>
            </w:numPr>
            <w:spacing w:before="0" w:after="0" w:line="240" w:lineRule="auto"/>
            <w:rPr>
              <w:rFonts w:eastAsia="Times New Roman"/>
            </w:rPr>
          </w:pPr>
          <w:r>
            <w:rPr>
              <w:rFonts w:eastAsia="Times New Roman"/>
            </w:rPr>
            <w:t xml:space="preserve">Under </w:t>
          </w:r>
          <w:r w:rsidRPr="00947A62">
            <w:rPr>
              <w:rFonts w:eastAsia="Times New Roman"/>
              <w:b/>
            </w:rPr>
            <w:t>Shared Resources</w:t>
          </w:r>
          <w:r>
            <w:rPr>
              <w:rFonts w:eastAsia="Times New Roman"/>
            </w:rPr>
            <w:t xml:space="preserve">, select </w:t>
          </w:r>
          <w:r w:rsidRPr="00947A62">
            <w:rPr>
              <w:rFonts w:eastAsia="Times New Roman"/>
              <w:b/>
            </w:rPr>
            <w:t>Module Gallery</w:t>
          </w:r>
        </w:p>
        <w:p w14:paraId="38FF0406" w14:textId="7B320CD0" w:rsidR="00F659F8" w:rsidRDefault="00F659F8" w:rsidP="00450AA2">
          <w:pPr>
            <w:pStyle w:val="ListParagraph"/>
            <w:numPr>
              <w:ilvl w:val="0"/>
              <w:numId w:val="28"/>
            </w:numPr>
            <w:spacing w:before="0" w:after="0" w:line="240" w:lineRule="auto"/>
            <w:rPr>
              <w:rFonts w:eastAsia="Times New Roman"/>
            </w:rPr>
          </w:pPr>
          <w:r>
            <w:rPr>
              <w:rFonts w:eastAsia="Times New Roman"/>
            </w:rPr>
            <w:t>Search for “</w:t>
          </w:r>
          <w:r w:rsidRPr="00B34EAC">
            <w:rPr>
              <w:rFonts w:eastAsia="Times New Roman"/>
              <w:b/>
              <w:bCs/>
            </w:rPr>
            <w:t>MicrosoftTeams</w:t>
          </w:r>
          <w:r>
            <w:rPr>
              <w:rFonts w:eastAsia="Times New Roman"/>
            </w:rPr>
            <w:t>”</w:t>
          </w:r>
          <w:r w:rsidR="00B34EAC">
            <w:rPr>
              <w:rFonts w:eastAsia="Times New Roman"/>
            </w:rPr>
            <w:t xml:space="preserve">, </w:t>
          </w:r>
          <w:r w:rsidR="00B34EAC" w:rsidRPr="00B34EAC">
            <w:rPr>
              <w:rFonts w:eastAsia="Times New Roman"/>
              <w:b/>
              <w:bCs/>
            </w:rPr>
            <w:t>Select</w:t>
          </w:r>
          <w:r w:rsidR="00B34EAC">
            <w:rPr>
              <w:rFonts w:eastAsia="Times New Roman"/>
            </w:rPr>
            <w:t xml:space="preserve">, and </w:t>
          </w:r>
          <w:r w:rsidR="00B34EAC" w:rsidRPr="00B34EAC">
            <w:rPr>
              <w:rFonts w:eastAsia="Times New Roman"/>
              <w:b/>
              <w:bCs/>
            </w:rPr>
            <w:t>Import</w:t>
          </w:r>
        </w:p>
        <w:p w14:paraId="4A2274BC" w14:textId="75D145CD" w:rsidR="00B34EAC" w:rsidRDefault="00B34EAC" w:rsidP="00B34EAC">
          <w:pPr>
            <w:pStyle w:val="ListParagraph"/>
            <w:numPr>
              <w:ilvl w:val="0"/>
              <w:numId w:val="0"/>
            </w:numPr>
            <w:spacing w:before="0" w:after="0" w:line="240" w:lineRule="auto"/>
            <w:ind w:left="720"/>
            <w:rPr>
              <w:rFonts w:eastAsia="Times New Roman"/>
            </w:rPr>
          </w:pPr>
          <w:r w:rsidRPr="00B34EAC">
            <w:rPr>
              <w:rFonts w:eastAsia="Times New Roman"/>
            </w:rPr>
            <w:drawing>
              <wp:inline distT="0" distB="0" distL="0" distR="0" wp14:anchorId="786FBBA9" wp14:editId="48A887B2">
                <wp:extent cx="5943600" cy="11601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60145"/>
                        </a:xfrm>
                        <a:prstGeom prst="rect">
                          <a:avLst/>
                        </a:prstGeom>
                      </pic:spPr>
                    </pic:pic>
                  </a:graphicData>
                </a:graphic>
              </wp:inline>
            </w:drawing>
          </w:r>
        </w:p>
        <w:p w14:paraId="6959A788" w14:textId="154849A9" w:rsidR="00BF400B" w:rsidRDefault="00BF400B" w:rsidP="00450AA2">
          <w:pPr>
            <w:pStyle w:val="ListParagraph"/>
            <w:numPr>
              <w:ilvl w:val="0"/>
              <w:numId w:val="28"/>
            </w:numPr>
            <w:spacing w:before="0" w:after="0" w:line="240" w:lineRule="auto"/>
            <w:rPr>
              <w:rFonts w:eastAsia="Times New Roman"/>
            </w:rPr>
          </w:pPr>
          <w:r>
            <w:rPr>
              <w:rFonts w:eastAsia="Times New Roman"/>
            </w:rPr>
            <w:t>Search for “</w:t>
          </w:r>
          <w:r w:rsidRPr="00B34EAC">
            <w:rPr>
              <w:rFonts w:eastAsia="Times New Roman"/>
              <w:b/>
              <w:bCs/>
            </w:rPr>
            <w:t>AzureAD</w:t>
          </w:r>
          <w:r w:rsidR="00947A62">
            <w:rPr>
              <w:rFonts w:eastAsia="Times New Roman"/>
            </w:rPr>
            <w:t>,</w:t>
          </w:r>
          <w:r>
            <w:rPr>
              <w:rFonts w:eastAsia="Times New Roman"/>
            </w:rPr>
            <w:t>”</w:t>
          </w:r>
          <w:r w:rsidR="00947A62">
            <w:rPr>
              <w:rFonts w:eastAsia="Times New Roman"/>
            </w:rPr>
            <w:t xml:space="preserve"> </w:t>
          </w:r>
          <w:r>
            <w:rPr>
              <w:rFonts w:eastAsia="Times New Roman"/>
            </w:rPr>
            <w:t xml:space="preserve">then </w:t>
          </w:r>
          <w:r w:rsidRPr="00B34EAC">
            <w:rPr>
              <w:rFonts w:eastAsia="Times New Roman"/>
              <w:b/>
              <w:bCs/>
            </w:rPr>
            <w:t>select</w:t>
          </w:r>
          <w:r>
            <w:rPr>
              <w:rFonts w:eastAsia="Times New Roman"/>
            </w:rPr>
            <w:t xml:space="preserve"> it</w:t>
          </w:r>
          <w:r w:rsidR="00B34EAC">
            <w:rPr>
              <w:rFonts w:eastAsia="Times New Roman"/>
            </w:rPr>
            <w:t xml:space="preserve">, and </w:t>
          </w:r>
          <w:r w:rsidR="00B34EAC" w:rsidRPr="00B34EAC">
            <w:rPr>
              <w:rFonts w:eastAsia="Times New Roman"/>
              <w:b/>
              <w:bCs/>
            </w:rPr>
            <w:t>Import</w:t>
          </w:r>
          <w:r w:rsidR="00B34EAC" w:rsidRPr="00B34EAC">
            <w:rPr>
              <w:rFonts w:eastAsia="Times New Roman"/>
              <w:b/>
              <w:bCs/>
            </w:rPr>
            <w:drawing>
              <wp:inline distT="0" distB="0" distL="0" distR="0" wp14:anchorId="113E8C06" wp14:editId="3F4CE77F">
                <wp:extent cx="5943600" cy="12439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3965"/>
                        </a:xfrm>
                        <a:prstGeom prst="rect">
                          <a:avLst/>
                        </a:prstGeom>
                      </pic:spPr>
                    </pic:pic>
                  </a:graphicData>
                </a:graphic>
              </wp:inline>
            </w:drawing>
          </w:r>
        </w:p>
        <w:p w14:paraId="05652FFE" w14:textId="6F72CE61" w:rsidR="00490971" w:rsidRPr="00727EE6" w:rsidRDefault="000F707C" w:rsidP="00B34EAC">
          <w:pPr>
            <w:pStyle w:val="ListParagraph"/>
            <w:numPr>
              <w:ilvl w:val="0"/>
              <w:numId w:val="0"/>
            </w:numPr>
            <w:spacing w:before="0" w:after="0" w:line="240" w:lineRule="auto"/>
            <w:ind w:left="720"/>
            <w:rPr>
              <w:rFonts w:eastAsia="Times New Roman"/>
            </w:rPr>
          </w:pPr>
          <w:r w:rsidRPr="00727EE6">
            <w:rPr>
              <w:rFonts w:eastAsia="Times New Roman"/>
            </w:rPr>
            <w:br/>
          </w:r>
        </w:p>
        <w:p w14:paraId="751F0DF4" w14:textId="7E877F49" w:rsidR="00C02E32" w:rsidRDefault="00C02E32" w:rsidP="00C02E32">
          <w:pPr>
            <w:pStyle w:val="Heading3Numbered"/>
            <w:spacing w:before="0" w:after="0"/>
          </w:pPr>
          <w:bookmarkStart w:id="15" w:name="_Toc510644859"/>
          <w:r>
            <w:lastRenderedPageBreak/>
            <w:t xml:space="preserve">Create an </w:t>
          </w:r>
          <w:r w:rsidR="001F6908">
            <w:t>Azure Runbook</w:t>
          </w:r>
          <w:bookmarkEnd w:id="15"/>
        </w:p>
        <w:p w14:paraId="2F2B06B0" w14:textId="13492001" w:rsidR="000F707C" w:rsidRPr="000F707C" w:rsidRDefault="001810AD" w:rsidP="000F707C">
          <w:r>
            <w:t>The Azure Runbook is the heart of this solution. Azure Automation allows us to call this runbook using REST APIs/webhooks, but in this solution, the process is made simpler by using Microsoft Flow to start the runbook. Here is</w:t>
          </w:r>
          <w:r w:rsidR="00D637AF">
            <w:t xml:space="preserve"> an</w:t>
          </w:r>
          <w:r>
            <w:t xml:space="preserve"> </w:t>
          </w:r>
          <w:hyperlink r:id="rId50" w:history="1">
            <w:r w:rsidRPr="001810AD">
              <w:rPr>
                <w:rStyle w:val="Hyperlink"/>
              </w:rPr>
              <w:t>introduction to Azure Automation</w:t>
            </w:r>
          </w:hyperlink>
          <w:r>
            <w:t xml:space="preserve"> if interested. The PowerShell script that creates the Microsoft Team will be within a runbook.</w:t>
          </w:r>
          <w:r w:rsidR="00DA56AE" w:rsidRPr="000F707C">
            <w:t xml:space="preserve"> </w:t>
          </w:r>
        </w:p>
        <w:p w14:paraId="785AFA02" w14:textId="29E76B5A" w:rsidR="00DA56AE" w:rsidRDefault="00DA56AE" w:rsidP="00450AA2">
          <w:pPr>
            <w:numPr>
              <w:ilvl w:val="0"/>
              <w:numId w:val="26"/>
            </w:numPr>
            <w:spacing w:before="100" w:beforeAutospacing="1" w:after="100" w:afterAutospacing="1" w:line="240" w:lineRule="auto"/>
            <w:rPr>
              <w:rFonts w:eastAsia="Times New Roman" w:cs="Segoe UI"/>
              <w:color w:val="222222"/>
            </w:rPr>
          </w:pPr>
          <w:r>
            <w:rPr>
              <w:rFonts w:cs="Segoe UI"/>
              <w:color w:val="222222"/>
            </w:rPr>
            <w:t xml:space="preserve">In the Azure portal, open your Automation </w:t>
          </w:r>
          <w:r w:rsidR="00B67119">
            <w:rPr>
              <w:rFonts w:cs="Segoe UI"/>
              <w:color w:val="222222"/>
            </w:rPr>
            <w:t>A</w:t>
          </w:r>
          <w:r>
            <w:rPr>
              <w:rFonts w:cs="Segoe UI"/>
              <w:color w:val="222222"/>
            </w:rPr>
            <w:t>ccount</w:t>
          </w:r>
        </w:p>
        <w:p w14:paraId="55362572" w14:textId="1328C1AC"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From the Hub, select </w:t>
          </w:r>
          <w:r>
            <w:rPr>
              <w:rStyle w:val="Strong"/>
              <w:rFonts w:ascii="Helvetica" w:hAnsi="Helvetica" w:cs="Helvetica"/>
              <w:color w:val="222222"/>
            </w:rPr>
            <w:t>Runbooks</w:t>
          </w:r>
          <w:r>
            <w:rPr>
              <w:rFonts w:cs="Segoe UI"/>
              <w:color w:val="222222"/>
            </w:rPr>
            <w:t xml:space="preserve"> to open the list of runbooks</w:t>
          </w:r>
        </w:p>
        <w:p w14:paraId="19477709" w14:textId="0274538F"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Click on the </w:t>
          </w:r>
          <w:r w:rsidR="00752278">
            <w:rPr>
              <w:rStyle w:val="Strong"/>
              <w:rFonts w:ascii="Helvetica" w:hAnsi="Helvetica" w:cs="Helvetica"/>
              <w:color w:val="222222"/>
            </w:rPr>
            <w:t>Import</w:t>
          </w:r>
          <w:r>
            <w:rPr>
              <w:rStyle w:val="Strong"/>
              <w:rFonts w:ascii="Helvetica" w:hAnsi="Helvetica" w:cs="Helvetica"/>
              <w:color w:val="222222"/>
            </w:rPr>
            <w:t xml:space="preserve"> a runbook</w:t>
          </w:r>
          <w:r>
            <w:rPr>
              <w:rFonts w:cs="Segoe UI"/>
              <w:color w:val="222222"/>
            </w:rPr>
            <w:t xml:space="preserve"> button </w:t>
          </w:r>
        </w:p>
        <w:p w14:paraId="7907311F" w14:textId="63A00175" w:rsidR="00CC4093" w:rsidRPr="00CC4093" w:rsidRDefault="00DA56AE" w:rsidP="00BD0032">
          <w:pPr>
            <w:numPr>
              <w:ilvl w:val="1"/>
              <w:numId w:val="26"/>
            </w:numPr>
            <w:spacing w:before="100" w:beforeAutospacing="1" w:after="100" w:afterAutospacing="1" w:line="240" w:lineRule="auto"/>
            <w:rPr>
              <w:rFonts w:cs="Segoe UI"/>
              <w:color w:val="222222"/>
            </w:rPr>
          </w:pPr>
          <w:r>
            <w:t>Download the</w:t>
          </w:r>
          <w:r w:rsidR="00B83E49">
            <w:t xml:space="preserve"> ZIP from this</w:t>
          </w:r>
          <w:r>
            <w:t xml:space="preserve"> link: </w:t>
          </w:r>
          <w:hyperlink r:id="rId51" w:history="1">
            <w:r w:rsidR="00F562EA">
              <w:rPr>
                <w:rStyle w:val="Hyperlink"/>
              </w:rPr>
              <w:t>https://github.com/soyalejolopez/provision-ms-team/blob/master/Provision%20MS%20Team%20Files.zip</w:t>
            </w:r>
          </w:hyperlink>
        </w:p>
        <w:p w14:paraId="3B45A973" w14:textId="78C6ADD1" w:rsidR="00B83E49" w:rsidRPr="00037BBF" w:rsidRDefault="00B83E49" w:rsidP="00BD0032">
          <w:pPr>
            <w:numPr>
              <w:ilvl w:val="1"/>
              <w:numId w:val="26"/>
            </w:numPr>
            <w:spacing w:before="100" w:beforeAutospacing="1" w:after="100" w:afterAutospacing="1" w:line="240" w:lineRule="auto"/>
            <w:rPr>
              <w:rFonts w:cs="Segoe UI"/>
              <w:color w:val="222222"/>
            </w:rPr>
          </w:pPr>
          <w:r>
            <w:t>Extract the</w:t>
          </w:r>
          <w:r w:rsidR="004A4BEE">
            <w:t xml:space="preserve"> two files, one being the PowerShell script for the runbook</w:t>
          </w:r>
          <w:r>
            <w:t xml:space="preserve"> </w:t>
          </w:r>
        </w:p>
        <w:p w14:paraId="65AE47F8" w14:textId="725BA989"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Click </w:t>
          </w:r>
          <w:r>
            <w:rPr>
              <w:rStyle w:val="Strong"/>
              <w:rFonts w:ascii="Helvetica" w:hAnsi="Helvetica" w:cs="Helvetica"/>
              <w:color w:val="222222"/>
            </w:rPr>
            <w:t>Runbook file</w:t>
          </w:r>
          <w:r>
            <w:rPr>
              <w:rFonts w:cs="Segoe UI"/>
              <w:color w:val="222222"/>
            </w:rPr>
            <w:t xml:space="preserve"> and select the script just downloaded</w:t>
          </w:r>
        </w:p>
        <w:p w14:paraId="6A0BDBAB" w14:textId="2EB8D48C"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If the </w:t>
          </w:r>
          <w:r>
            <w:rPr>
              <w:rStyle w:val="Strong"/>
              <w:rFonts w:ascii="Helvetica" w:hAnsi="Helvetica" w:cs="Helvetica"/>
              <w:color w:val="222222"/>
            </w:rPr>
            <w:t>Name</w:t>
          </w:r>
          <w:r>
            <w:rPr>
              <w:rFonts w:cs="Segoe UI"/>
              <w:color w:val="222222"/>
            </w:rPr>
            <w:t xml:space="preserve"> field is enabled, then you have the option to change it. The runbook name must start with a letter and can have letters, numbers, underscores, and dashes</w:t>
          </w:r>
        </w:p>
        <w:p w14:paraId="63F72282" w14:textId="3DC0323E"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The </w:t>
          </w:r>
          <w:hyperlink r:id="rId52" w:history="1">
            <w:r>
              <w:rPr>
                <w:rStyle w:val="Hyperlink"/>
                <w:rFonts w:cs="Segoe UI"/>
                <w:color w:val="0050C5"/>
                <w:u w:val="none"/>
              </w:rPr>
              <w:t>runbook type</w:t>
            </w:r>
          </w:hyperlink>
          <w:r>
            <w:rPr>
              <w:rFonts w:cs="Segoe UI"/>
              <w:color w:val="222222"/>
            </w:rPr>
            <w:t xml:space="preserve"> is automatically selected, but you can change the type after taking the applicable restrictions into account. The type should be </w:t>
          </w:r>
          <w:r>
            <w:rPr>
              <w:rFonts w:cs="Segoe UI"/>
              <w:b/>
              <w:color w:val="222222"/>
            </w:rPr>
            <w:t>PowerShell</w:t>
          </w:r>
        </w:p>
        <w:p w14:paraId="1AF3CAF1" w14:textId="53682973"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The new runbook appears in the list of runbooks for the Automation Account</w:t>
          </w:r>
        </w:p>
        <w:p w14:paraId="56B3818E" w14:textId="5B28FC19" w:rsidR="002B041D" w:rsidRDefault="00DA56AE" w:rsidP="00DA56AE">
          <w:pPr>
            <w:spacing w:before="0" w:after="0" w:line="240" w:lineRule="auto"/>
            <w:rPr>
              <w:rFonts w:eastAsia="Times New Roman"/>
              <w:b/>
            </w:rPr>
          </w:pPr>
          <w:r w:rsidRPr="00DA56AE">
            <w:rPr>
              <w:rFonts w:eastAsia="Times New Roman"/>
              <w:b/>
            </w:rPr>
            <w:t>Note</w:t>
          </w:r>
          <w:r>
            <w:rPr>
              <w:rFonts w:eastAsia="Times New Roman"/>
            </w:rPr>
            <w:t xml:space="preserve">: </w:t>
          </w:r>
          <w:r w:rsidR="007961D4" w:rsidRPr="00DA56AE">
            <w:rPr>
              <w:rFonts w:eastAsia="Times New Roman"/>
            </w:rPr>
            <w:t>If you chose a name for the credential other than “</w:t>
          </w:r>
          <w:r>
            <w:rPr>
              <w:rFonts w:eastAsia="Times New Roman"/>
            </w:rPr>
            <w:t>WorkflowService</w:t>
          </w:r>
          <w:r w:rsidR="007961D4" w:rsidRPr="00DA56AE">
            <w:rPr>
              <w:rFonts w:eastAsia="Times New Roman"/>
            </w:rPr>
            <w:t xml:space="preserve">,” </w:t>
          </w:r>
          <w:r>
            <w:rPr>
              <w:rFonts w:eastAsia="Times New Roman"/>
            </w:rPr>
            <w:t>you must</w:t>
          </w:r>
          <w:r w:rsidR="007961D4" w:rsidRPr="00DA56AE">
            <w:rPr>
              <w:rFonts w:eastAsia="Times New Roman"/>
            </w:rPr>
            <w:t xml:space="preserve"> edit the runbook</w:t>
          </w:r>
          <w:r>
            <w:rPr>
              <w:rFonts w:eastAsia="Times New Roman"/>
            </w:rPr>
            <w:t xml:space="preserve"> and </w:t>
          </w:r>
          <w:r w:rsidR="007961D4" w:rsidRPr="00DA56AE">
            <w:rPr>
              <w:rFonts w:eastAsia="Times New Roman"/>
            </w:rPr>
            <w:t xml:space="preserve">update the “-Name” parameter on line 11, then </w:t>
          </w:r>
          <w:r w:rsidR="004C2568">
            <w:rPr>
              <w:rFonts w:eastAsia="Times New Roman"/>
            </w:rPr>
            <w:t>click</w:t>
          </w:r>
          <w:r w:rsidR="007961D4" w:rsidRPr="00DA56AE">
            <w:rPr>
              <w:rFonts w:eastAsia="Times New Roman"/>
            </w:rPr>
            <w:t xml:space="preserve"> </w:t>
          </w:r>
          <w:r>
            <w:rPr>
              <w:rFonts w:eastAsia="Times New Roman"/>
              <w:b/>
            </w:rPr>
            <w:t>Publish</w:t>
          </w:r>
        </w:p>
        <w:p w14:paraId="2DBEDFFE" w14:textId="37C0820D" w:rsidR="00DA56AE" w:rsidRPr="00DA56AE" w:rsidRDefault="00DA56AE" w:rsidP="00DA56AE">
          <w:pPr>
            <w:spacing w:before="0" w:after="0" w:line="240" w:lineRule="auto"/>
            <w:rPr>
              <w:rFonts w:eastAsia="Times New Roman"/>
              <w:b/>
            </w:rPr>
          </w:pPr>
          <w:r>
            <w:rPr>
              <w:rFonts w:eastAsia="Times New Roman"/>
              <w:b/>
              <w:noProof/>
            </w:rPr>
            <w:drawing>
              <wp:inline distT="0" distB="0" distL="0" distR="0" wp14:anchorId="6F4A067C" wp14:editId="47A5A00D">
                <wp:extent cx="5943600" cy="3843655"/>
                <wp:effectExtent l="0" t="0" r="0" b="4445"/>
                <wp:docPr id="29" name="Picture 2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H Runbook.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713AA2D0" w14:textId="7E39C149" w:rsidR="00923158" w:rsidRDefault="007961D4" w:rsidP="00923158">
          <w:pPr>
            <w:pStyle w:val="Heading1Numbered"/>
          </w:pPr>
          <w:bookmarkStart w:id="16" w:name="_Toc510644860"/>
          <w:r>
            <w:lastRenderedPageBreak/>
            <w:t>Create the Microsoft Flow for Approval and Provision Kickoff</w:t>
          </w:r>
          <w:bookmarkEnd w:id="16"/>
        </w:p>
        <w:p w14:paraId="08B9191D" w14:textId="61188A28" w:rsidR="00A9738B" w:rsidRDefault="00825858" w:rsidP="00825858">
          <w:pPr>
            <w:pStyle w:val="Heading2Numbered"/>
          </w:pPr>
          <w:bookmarkStart w:id="17" w:name="_Toc510644861"/>
          <w:r>
            <w:t>Introduction</w:t>
          </w:r>
          <w:bookmarkEnd w:id="17"/>
        </w:p>
        <w:p w14:paraId="05790EFB" w14:textId="655F3457" w:rsidR="00825858" w:rsidRPr="00825858" w:rsidRDefault="00143369" w:rsidP="00143369">
          <w:r>
            <w:t>From</w:t>
          </w:r>
          <w:r w:rsidR="00E9744A">
            <w:t xml:space="preserve"> </w:t>
          </w:r>
          <w:hyperlink r:id="rId54" w:anchor="step-1" w:history="1">
            <w:r w:rsidR="00E9744A" w:rsidRPr="00E9744A">
              <w:rPr>
                <w:rStyle w:val="Hyperlink"/>
              </w:rPr>
              <w:t>MS Flow - Guided Learning</w:t>
            </w:r>
          </w:hyperlink>
          <w:r w:rsidR="00E9744A">
            <w:t xml:space="preserve"> documentation</w:t>
          </w:r>
          <w:r w:rsidR="00F345FB">
            <w:t>, “</w:t>
          </w:r>
          <w:r w:rsidR="00F345FB" w:rsidRPr="00F345FB">
            <w:t xml:space="preserve">Microsoft Flow is an online </w:t>
          </w:r>
          <w:r w:rsidR="00F345FB" w:rsidRPr="00F345FB">
            <w:rPr>
              <w:b/>
              <w:bCs/>
            </w:rPr>
            <w:t>workflow service</w:t>
          </w:r>
          <w:r w:rsidR="00F345FB" w:rsidRPr="00F345FB">
            <w:t xml:space="preserve"> that enables you to work smarter and more efficiently by </w:t>
          </w:r>
          <w:r w:rsidR="00F345FB" w:rsidRPr="00F345FB">
            <w:rPr>
              <w:b/>
              <w:bCs/>
            </w:rPr>
            <w:t>automating workflows</w:t>
          </w:r>
          <w:r w:rsidR="00F345FB" w:rsidRPr="00F345FB">
            <w:t xml:space="preserve"> across the most common apps and services.</w:t>
          </w:r>
          <w:r w:rsidR="00F345FB">
            <w:t>” In this solution</w:t>
          </w:r>
          <w:r w:rsidR="002A29F5">
            <w:t>, our Flow will start whenever an item is added to the SharePoint list</w:t>
          </w:r>
          <w:r w:rsidR="00D949F1">
            <w:t xml:space="preserve">. </w:t>
          </w:r>
          <w:r w:rsidR="0096641C">
            <w:t>It will then perform the actions necessary to request approval</w:t>
          </w:r>
          <w:r w:rsidR="00BE1FC7">
            <w:t xml:space="preserve">, </w:t>
          </w:r>
          <w:r w:rsidR="0096641C">
            <w:t xml:space="preserve">and upon approval, </w:t>
          </w:r>
          <w:r w:rsidR="00B20900">
            <w:t>call the Azure Runbook</w:t>
          </w:r>
          <w:r w:rsidR="00BE1FC7">
            <w:t>,</w:t>
          </w:r>
          <w:r w:rsidR="00B20900">
            <w:t xml:space="preserve"> which will do the heavy lifting of creating the Microsoft Team. </w:t>
          </w:r>
          <w:r w:rsidR="009B3291">
            <w:t>Follow the steps below to create the Flow</w:t>
          </w:r>
          <w:r w:rsidR="00955752">
            <w:t>.</w:t>
          </w:r>
        </w:p>
        <w:p w14:paraId="18B61F3F" w14:textId="0CDD813A" w:rsidR="00825858" w:rsidRDefault="00825858" w:rsidP="00825858">
          <w:pPr>
            <w:pStyle w:val="Heading2Numbered"/>
          </w:pPr>
          <w:bookmarkStart w:id="18" w:name="_Toc510644862"/>
          <w:r>
            <w:t>Creation Steps</w:t>
          </w:r>
          <w:bookmarkEnd w:id="18"/>
        </w:p>
        <w:p w14:paraId="28B35434" w14:textId="49529A37" w:rsidR="00F2302B" w:rsidRPr="00F2302B" w:rsidRDefault="00DE4203" w:rsidP="00DE4203">
          <w:pPr>
            <w:pStyle w:val="Heading3Numbered"/>
          </w:pPr>
          <w:bookmarkStart w:id="19" w:name="_Toc510644863"/>
          <w:r>
            <w:t>Import the Microsoft Flow package</w:t>
          </w:r>
          <w:bookmarkEnd w:id="19"/>
        </w:p>
        <w:p w14:paraId="422C63A3" w14:textId="5E65F1BD" w:rsidR="009B7EA4" w:rsidRDefault="00725D44" w:rsidP="00450AA2">
          <w:pPr>
            <w:pStyle w:val="ListParagraph"/>
            <w:numPr>
              <w:ilvl w:val="0"/>
              <w:numId w:val="29"/>
            </w:numPr>
          </w:pPr>
          <w:r>
            <w:t xml:space="preserve">Go to </w:t>
          </w:r>
          <w:hyperlink r:id="rId55" w:history="1">
            <w:r w:rsidRPr="00F04AC9">
              <w:rPr>
                <w:rStyle w:val="Hyperlink"/>
              </w:rPr>
              <w:t>https://flow.microsoft.com</w:t>
            </w:r>
          </w:hyperlink>
        </w:p>
        <w:p w14:paraId="07F7C052" w14:textId="5B88C736" w:rsidR="00725D44" w:rsidRDefault="00AE1A1F" w:rsidP="00450AA2">
          <w:pPr>
            <w:pStyle w:val="ListParagraph"/>
            <w:numPr>
              <w:ilvl w:val="0"/>
              <w:numId w:val="29"/>
            </w:numPr>
          </w:pPr>
          <w:r>
            <w:t xml:space="preserve">Select </w:t>
          </w:r>
          <w:r>
            <w:rPr>
              <w:b/>
            </w:rPr>
            <w:t>My Flows</w:t>
          </w:r>
          <w:r>
            <w:t xml:space="preserve"> on the navigation bar</w:t>
          </w:r>
        </w:p>
        <w:p w14:paraId="109A95C0" w14:textId="2ADBF4B5" w:rsidR="00AE1A1F" w:rsidRDefault="00BE1FC7" w:rsidP="00450AA2">
          <w:pPr>
            <w:pStyle w:val="ListParagraph"/>
            <w:numPr>
              <w:ilvl w:val="0"/>
              <w:numId w:val="29"/>
            </w:numPr>
          </w:pPr>
          <w:r>
            <w:t>Click</w:t>
          </w:r>
          <w:r w:rsidR="00CA3EAF">
            <w:t xml:space="preserve"> the </w:t>
          </w:r>
          <w:r w:rsidR="00CA3EAF">
            <w:rPr>
              <w:b/>
            </w:rPr>
            <w:t>Import</w:t>
          </w:r>
          <w:r w:rsidR="00CA3EAF">
            <w:t xml:space="preserve"> button</w:t>
          </w:r>
          <w:r w:rsidR="00B14439">
            <w:t xml:space="preserve"> </w:t>
          </w:r>
          <w:r w:rsidR="00B14439">
            <w:rPr>
              <w:noProof/>
            </w:rPr>
            <w:drawing>
              <wp:inline distT="0" distB="0" distL="0" distR="0" wp14:anchorId="7553C329" wp14:editId="3D025B60">
                <wp:extent cx="5305425" cy="3276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710" cy="328851"/>
                        </a:xfrm>
                        <a:prstGeom prst="rect">
                          <a:avLst/>
                        </a:prstGeom>
                        <a:noFill/>
                        <a:ln>
                          <a:noFill/>
                        </a:ln>
                      </pic:spPr>
                    </pic:pic>
                  </a:graphicData>
                </a:graphic>
              </wp:inline>
            </w:drawing>
          </w:r>
        </w:p>
        <w:p w14:paraId="47396786" w14:textId="7613722A" w:rsidR="008A1CF2" w:rsidRDefault="00B447FA" w:rsidP="00450AA2">
          <w:pPr>
            <w:pStyle w:val="ListParagraph"/>
            <w:numPr>
              <w:ilvl w:val="0"/>
              <w:numId w:val="29"/>
            </w:numPr>
          </w:pPr>
          <w:r>
            <w:t xml:space="preserve">Find the .zip package downloaded from GitHub earlier. There is another .zip package inside </w:t>
          </w:r>
          <w:r w:rsidR="00B516C7">
            <w:t xml:space="preserve">name </w:t>
          </w:r>
          <w:r w:rsidR="0083180E" w:rsidRPr="00B516C7">
            <w:rPr>
              <w:b/>
            </w:rPr>
            <w:t>ApproveAndAutomateProvisioningMicrosoftTeam_Package</w:t>
          </w:r>
          <w:r w:rsidR="00B516C7" w:rsidRPr="00B516C7">
            <w:rPr>
              <w:b/>
            </w:rPr>
            <w:t>.zip</w:t>
          </w:r>
          <w:r w:rsidR="00B516C7">
            <w:t xml:space="preserve"> </w:t>
          </w:r>
          <w:r w:rsidR="009D3FA0">
            <w:t>-</w:t>
          </w:r>
          <w:r w:rsidR="002219A4">
            <w:t xml:space="preserve"> Upload that file</w:t>
          </w:r>
        </w:p>
        <w:p w14:paraId="503AF899" w14:textId="030ADEE3" w:rsidR="008A1CF2" w:rsidRDefault="007647C3" w:rsidP="00450AA2">
          <w:pPr>
            <w:pStyle w:val="ListParagraph"/>
            <w:numPr>
              <w:ilvl w:val="0"/>
              <w:numId w:val="29"/>
            </w:numPr>
            <w:rPr>
              <w:noProof/>
            </w:rPr>
          </w:pPr>
          <w:r>
            <w:lastRenderedPageBreak/>
            <w:t>After upload, you should see the following:</w:t>
          </w:r>
          <w:r w:rsidR="00DE4203">
            <w:br/>
          </w:r>
          <w:r w:rsidR="00DE4203">
            <w:rPr>
              <w:noProof/>
            </w:rPr>
            <w:drawing>
              <wp:inline distT="0" distB="0" distL="0" distR="0" wp14:anchorId="712217C3" wp14:editId="43F68163">
                <wp:extent cx="5766177" cy="4054415"/>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69935" cy="4057057"/>
                        </a:xfrm>
                        <a:prstGeom prst="rect">
                          <a:avLst/>
                        </a:prstGeom>
                        <a:noFill/>
                        <a:ln>
                          <a:noFill/>
                        </a:ln>
                      </pic:spPr>
                    </pic:pic>
                  </a:graphicData>
                </a:graphic>
              </wp:inline>
            </w:drawing>
          </w:r>
        </w:p>
        <w:p w14:paraId="208F4587" w14:textId="142F6E1D" w:rsidR="00DE4203" w:rsidRDefault="00DE4203" w:rsidP="00DE4203">
          <w:pPr>
            <w:pStyle w:val="Heading3Numbered"/>
            <w:rPr>
              <w:noProof/>
            </w:rPr>
          </w:pPr>
          <w:bookmarkStart w:id="20" w:name="_Toc510644864"/>
          <w:r>
            <w:rPr>
              <w:noProof/>
            </w:rPr>
            <w:t>Set up connections</w:t>
          </w:r>
          <w:bookmarkEnd w:id="20"/>
        </w:p>
        <w:p w14:paraId="5B271AE0" w14:textId="0E652C8B" w:rsidR="00652D7A" w:rsidRPr="00DE4203" w:rsidRDefault="0057060A" w:rsidP="00DE4203">
          <w:r>
            <w:t xml:space="preserve">Each trigger and action of a Microsoft Flow workflow requires a connection. A connection is essentially a configuration of permissions to access </w:t>
          </w:r>
          <w:r w:rsidR="006C39EF">
            <w:t>some resourc</w:t>
          </w:r>
          <w:r w:rsidR="004256C4">
            <w:t>e (e.g.</w:t>
          </w:r>
          <w:r w:rsidR="006C39EF">
            <w:t xml:space="preserve"> Outlook, SharePoint, Azure AD, etc.</w:t>
          </w:r>
          <w:r w:rsidR="004256C4">
            <w:t>).</w:t>
          </w:r>
          <w:r w:rsidR="006C39EF">
            <w:t xml:space="preserve"> Actions run in the context of the connection/user. With that said, it is important to decide early on </w:t>
          </w:r>
          <w:r w:rsidR="005C460E">
            <w:t xml:space="preserve">whose context to use for these connections so that </w:t>
          </w:r>
          <w:r w:rsidR="00652D7A">
            <w:t>as the workflow operates, it does not seem like you are personally performing the actions, such as emailing users, modifying SharePoint list items, etc.</w:t>
          </w:r>
        </w:p>
        <w:p w14:paraId="73E505C4" w14:textId="7C1BF0F4" w:rsidR="00FB47D0" w:rsidRDefault="00FB47D0" w:rsidP="00450AA2">
          <w:pPr>
            <w:pStyle w:val="ListParagraph"/>
            <w:numPr>
              <w:ilvl w:val="0"/>
              <w:numId w:val="30"/>
            </w:numPr>
          </w:pPr>
          <w:r>
            <w:t xml:space="preserve">Select any of the </w:t>
          </w:r>
          <w:r w:rsidRPr="00D85A32">
            <w:rPr>
              <w:b/>
            </w:rPr>
            <w:t>Select during import</w:t>
          </w:r>
          <w:r>
            <w:t xml:space="preserve"> links</w:t>
          </w:r>
        </w:p>
        <w:p w14:paraId="6D9AB999" w14:textId="641D2FCC" w:rsidR="000A1179" w:rsidRPr="000A1179" w:rsidRDefault="00C55DF6" w:rsidP="00450AA2">
          <w:pPr>
            <w:pStyle w:val="ListParagraph"/>
            <w:numPr>
              <w:ilvl w:val="0"/>
              <w:numId w:val="30"/>
            </w:numPr>
          </w:pPr>
          <w:r>
            <w:t>Click</w:t>
          </w:r>
          <w:r w:rsidR="000A1179">
            <w:t xml:space="preserve"> </w:t>
          </w:r>
          <w:r w:rsidR="000A1179">
            <w:rPr>
              <w:b/>
            </w:rPr>
            <w:t>+ Create New</w:t>
          </w:r>
        </w:p>
        <w:p w14:paraId="35C5B087" w14:textId="3906B286" w:rsidR="000A1179" w:rsidRDefault="000A1179" w:rsidP="00450AA2">
          <w:pPr>
            <w:pStyle w:val="ListParagraph"/>
            <w:numPr>
              <w:ilvl w:val="0"/>
              <w:numId w:val="30"/>
            </w:numPr>
          </w:pPr>
          <w:r>
            <w:lastRenderedPageBreak/>
            <w:t>You should see the following assuming you have no connections in Microsoft Flow</w:t>
          </w:r>
          <w:r>
            <w:br/>
          </w:r>
          <w:r>
            <w:rPr>
              <w:noProof/>
            </w:rPr>
            <w:drawing>
              <wp:inline distT="0" distB="0" distL="0" distR="0" wp14:anchorId="6AD3C8F1" wp14:editId="36465BFE">
                <wp:extent cx="5934710" cy="1768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710" cy="1768475"/>
                        </a:xfrm>
                        <a:prstGeom prst="rect">
                          <a:avLst/>
                        </a:prstGeom>
                        <a:noFill/>
                        <a:ln>
                          <a:noFill/>
                        </a:ln>
                      </pic:spPr>
                    </pic:pic>
                  </a:graphicData>
                </a:graphic>
              </wp:inline>
            </w:drawing>
          </w:r>
        </w:p>
        <w:p w14:paraId="50FB80EA" w14:textId="127FD287" w:rsidR="000A1179" w:rsidRDefault="00C55DF6" w:rsidP="00450AA2">
          <w:pPr>
            <w:pStyle w:val="ListParagraph"/>
            <w:numPr>
              <w:ilvl w:val="0"/>
              <w:numId w:val="30"/>
            </w:numPr>
          </w:pPr>
          <w:r>
            <w:t>Click</w:t>
          </w:r>
          <w:r w:rsidR="000A1179">
            <w:t xml:space="preserve"> </w:t>
          </w:r>
          <w:r w:rsidR="000A1179">
            <w:rPr>
              <w:b/>
            </w:rPr>
            <w:t>Create a connection</w:t>
          </w:r>
          <w:r w:rsidR="007E051F">
            <w:rPr>
              <w:b/>
            </w:rPr>
            <w:t xml:space="preserve"> </w:t>
          </w:r>
          <w:r w:rsidR="007E051F">
            <w:t xml:space="preserve">or </w:t>
          </w:r>
          <w:r w:rsidR="007E051F">
            <w:rPr>
              <w:b/>
            </w:rPr>
            <w:t>+ New Connection</w:t>
          </w:r>
        </w:p>
        <w:p w14:paraId="3FD4DE28" w14:textId="08979132" w:rsidR="000A1179" w:rsidRDefault="00340481" w:rsidP="00450AA2">
          <w:pPr>
            <w:pStyle w:val="ListParagraph"/>
            <w:numPr>
              <w:ilvl w:val="0"/>
              <w:numId w:val="30"/>
            </w:numPr>
          </w:pPr>
          <w:r>
            <w:t>Search</w:t>
          </w:r>
          <w:r w:rsidR="00C24420">
            <w:t xml:space="preserve"> for</w:t>
          </w:r>
          <w:r>
            <w:t xml:space="preserve"> </w:t>
          </w:r>
          <w:r w:rsidR="00C24420">
            <w:t>“</w:t>
          </w:r>
          <w:r>
            <w:t>Outlook</w:t>
          </w:r>
          <w:r w:rsidR="00C24420">
            <w:t>”</w:t>
          </w:r>
          <w:r>
            <w:t xml:space="preserve"> and</w:t>
          </w:r>
          <w:r w:rsidR="00C55DF6">
            <w:t xml:space="preserve"> select</w:t>
          </w:r>
          <w:r>
            <w:t xml:space="preserve"> the </w:t>
          </w:r>
          <w:r>
            <w:rPr>
              <w:b/>
            </w:rPr>
            <w:t>Office 365 Outlook</w:t>
          </w:r>
          <w:r>
            <w:t xml:space="preserve"> connection</w:t>
          </w:r>
          <w:r>
            <w:br/>
          </w:r>
          <w:r>
            <w:rPr>
              <w:noProof/>
            </w:rPr>
            <w:drawing>
              <wp:inline distT="0" distB="0" distL="0" distR="0" wp14:anchorId="5045A00B" wp14:editId="4F4DED63">
                <wp:extent cx="5934710" cy="698500"/>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710" cy="698500"/>
                        </a:xfrm>
                        <a:prstGeom prst="rect">
                          <a:avLst/>
                        </a:prstGeom>
                        <a:noFill/>
                        <a:ln>
                          <a:noFill/>
                        </a:ln>
                      </pic:spPr>
                    </pic:pic>
                  </a:graphicData>
                </a:graphic>
              </wp:inline>
            </w:drawing>
          </w:r>
        </w:p>
        <w:p w14:paraId="51F60AE8" w14:textId="28F94DB2" w:rsidR="000E786B" w:rsidRDefault="000E786B" w:rsidP="00450AA2">
          <w:pPr>
            <w:pStyle w:val="ListParagraph"/>
            <w:numPr>
              <w:ilvl w:val="0"/>
              <w:numId w:val="30"/>
            </w:numPr>
          </w:pPr>
          <w:r>
            <w:t xml:space="preserve">Select </w:t>
          </w:r>
          <w:r>
            <w:rPr>
              <w:b/>
            </w:rPr>
            <w:t>Create</w:t>
          </w:r>
          <w:r w:rsidR="00292139">
            <w:t xml:space="preserve"> and </w:t>
          </w:r>
          <w:r w:rsidR="00B24886">
            <w:t xml:space="preserve">this </w:t>
          </w:r>
          <w:r w:rsidR="00292139">
            <w:t>window should appear</w:t>
          </w:r>
          <w:r>
            <w:br/>
          </w:r>
          <w:r>
            <w:rPr>
              <w:noProof/>
            </w:rPr>
            <w:drawing>
              <wp:inline distT="0" distB="0" distL="0" distR="0" wp14:anchorId="771E7A98" wp14:editId="69A94002">
                <wp:extent cx="2837393" cy="354545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40601" cy="3549465"/>
                        </a:xfrm>
                        <a:prstGeom prst="rect">
                          <a:avLst/>
                        </a:prstGeom>
                        <a:noFill/>
                        <a:ln>
                          <a:noFill/>
                        </a:ln>
                      </pic:spPr>
                    </pic:pic>
                  </a:graphicData>
                </a:graphic>
              </wp:inline>
            </w:drawing>
          </w:r>
        </w:p>
        <w:p w14:paraId="6DC6AAE7" w14:textId="3DF7D43F" w:rsidR="00292139" w:rsidRDefault="00292139" w:rsidP="00450AA2">
          <w:pPr>
            <w:pStyle w:val="ListParagraph"/>
            <w:numPr>
              <w:ilvl w:val="0"/>
              <w:numId w:val="30"/>
            </w:numPr>
          </w:pPr>
          <w:r>
            <w:t xml:space="preserve">For this connection, I recommend using the workflow service account </w:t>
          </w:r>
          <w:r w:rsidR="00F2242F">
            <w:t xml:space="preserve">created earlier within Office 365. Enter the credentials for that account. All emails sent in the workflow will </w:t>
          </w:r>
          <w:r w:rsidR="0094320E">
            <w:t>use</w:t>
          </w:r>
          <w:r w:rsidR="00F2242F">
            <w:t xml:space="preserve"> this account as the sender.</w:t>
          </w:r>
        </w:p>
        <w:p w14:paraId="27FFCBCA" w14:textId="369FC5D9" w:rsidR="00C21740" w:rsidRPr="002D2F4B" w:rsidRDefault="00B426AC" w:rsidP="00450AA2">
          <w:pPr>
            <w:pStyle w:val="ListParagraph"/>
            <w:numPr>
              <w:ilvl w:val="0"/>
              <w:numId w:val="30"/>
            </w:numPr>
          </w:pPr>
          <w:r>
            <w:t xml:space="preserve">Repeat </w:t>
          </w:r>
          <w:r w:rsidR="00944593">
            <w:t>steps 4-6</w:t>
          </w:r>
          <w:r w:rsidR="00510D90">
            <w:t xml:space="preserve"> for the other connections</w:t>
          </w:r>
          <w:r w:rsidR="003C6B12">
            <w:t>, searching by connection name</w:t>
          </w:r>
          <w:r w:rsidR="00510D90">
            <w:t>. Refer to this table to decide which account to use for sign-in</w:t>
          </w:r>
        </w:p>
        <w:tbl>
          <w:tblPr>
            <w:tblW w:w="0" w:type="auto"/>
            <w:tblInd w:w="792" w:type="dxa"/>
            <w:tblCellMar>
              <w:left w:w="0" w:type="dxa"/>
              <w:right w:w="0" w:type="dxa"/>
            </w:tblCellMar>
            <w:tblLook w:val="04A0" w:firstRow="1" w:lastRow="0" w:firstColumn="1" w:lastColumn="0" w:noHBand="0" w:noVBand="1"/>
          </w:tblPr>
          <w:tblGrid>
            <w:gridCol w:w="3590"/>
            <w:gridCol w:w="3590"/>
          </w:tblGrid>
          <w:tr w:rsidR="00C21740" w14:paraId="17E7AA99" w14:textId="77777777" w:rsidTr="00C21740">
            <w:tc>
              <w:tcPr>
                <w:tcW w:w="35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39DCE0" w14:textId="77777777" w:rsidR="00C21740" w:rsidRDefault="00C21740" w:rsidP="008A1CF2">
                <w:pPr>
                  <w:ind w:left="360"/>
                </w:pPr>
                <w:r w:rsidRPr="008A1CF2">
                  <w:rPr>
                    <w:b/>
                    <w:bCs/>
                  </w:rPr>
                  <w:lastRenderedPageBreak/>
                  <w:t>Connection</w:t>
                </w:r>
                <w:r>
                  <w:t xml:space="preserve"> </w:t>
                </w:r>
                <w:r w:rsidRPr="008A1CF2">
                  <w:rPr>
                    <w:b/>
                    <w:bCs/>
                  </w:rPr>
                  <w:t>Name</w:t>
                </w:r>
              </w:p>
            </w:tc>
            <w:tc>
              <w:tcPr>
                <w:tcW w:w="35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DB44B6" w14:textId="77777777" w:rsidR="00C21740" w:rsidRPr="008A1CF2" w:rsidRDefault="00C21740" w:rsidP="008A1CF2">
                <w:pPr>
                  <w:ind w:left="360"/>
                  <w:rPr>
                    <w:b/>
                    <w:bCs/>
                  </w:rPr>
                </w:pPr>
                <w:r w:rsidRPr="008A1CF2">
                  <w:rPr>
                    <w:b/>
                    <w:bCs/>
                  </w:rPr>
                  <w:t>Account to Use</w:t>
                </w:r>
              </w:p>
            </w:tc>
          </w:tr>
          <w:tr w:rsidR="00C21740" w14:paraId="7DADD774"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887711" w14:textId="77777777" w:rsidR="00C21740" w:rsidRDefault="00C21740" w:rsidP="008A1CF2">
                <w:pPr>
                  <w:ind w:left="360"/>
                </w:pPr>
                <w:r>
                  <w:t>Azure AD</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4C8597" w14:textId="77777777" w:rsidR="00C21740" w:rsidRDefault="00C21740" w:rsidP="008A1CF2">
                <w:pPr>
                  <w:ind w:left="360"/>
                </w:pPr>
                <w:r>
                  <w:t>Flow service account</w:t>
                </w:r>
              </w:p>
            </w:tc>
          </w:tr>
          <w:tr w:rsidR="00C21740" w14:paraId="533B55C8"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2F8909" w14:textId="77777777" w:rsidR="00C21740" w:rsidRDefault="00C21740" w:rsidP="008A1CF2">
                <w:pPr>
                  <w:ind w:left="360"/>
                </w:pPr>
                <w:r>
                  <w:t>Azure Automation</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A8D68A" w14:textId="4906EF0E" w:rsidR="00C21740" w:rsidRDefault="00C21740" w:rsidP="008A1CF2">
                <w:pPr>
                  <w:ind w:left="360"/>
                </w:pPr>
                <w:r>
                  <w:t xml:space="preserve">Your admin account </w:t>
                </w:r>
              </w:p>
            </w:tc>
          </w:tr>
          <w:tr w:rsidR="00C21740" w14:paraId="2DEE8E3B"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1120D7" w14:textId="77777777" w:rsidR="00C21740" w:rsidRDefault="00C21740" w:rsidP="008A1CF2">
                <w:pPr>
                  <w:ind w:left="360"/>
                </w:pPr>
                <w:r>
                  <w:t>Office 365 Users</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25BDC8" w14:textId="77777777" w:rsidR="00C21740" w:rsidRDefault="00C21740" w:rsidP="008A1CF2">
                <w:pPr>
                  <w:ind w:left="360"/>
                </w:pPr>
                <w:r>
                  <w:t>Flow service account</w:t>
                </w:r>
              </w:p>
            </w:tc>
          </w:tr>
          <w:tr w:rsidR="00C21740" w14:paraId="02842FC7"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D3287A" w14:textId="77777777" w:rsidR="00C21740" w:rsidRDefault="00C21740" w:rsidP="008A1CF2">
                <w:pPr>
                  <w:ind w:left="360"/>
                </w:pPr>
                <w:r>
                  <w:t>SharePoint</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46C4AF41" w14:textId="1EA465A0" w:rsidR="00C21740" w:rsidRDefault="00C21740" w:rsidP="008A1CF2">
                <w:pPr>
                  <w:ind w:left="360"/>
                </w:pPr>
                <w:r>
                  <w:t>Flow service account (</w:t>
                </w:r>
                <w:r w:rsidR="003C6B12">
                  <w:t>also</w:t>
                </w:r>
                <w:r>
                  <w:t xml:space="preserve"> must be member of SharePoint site of the list</w:t>
                </w:r>
                <w:r w:rsidR="003C6B12">
                  <w:t xml:space="preserve"> being used</w:t>
                </w:r>
                <w:r>
                  <w:t>)</w:t>
                </w:r>
              </w:p>
            </w:tc>
          </w:tr>
        </w:tbl>
        <w:p w14:paraId="2865FFB6" w14:textId="1C75E3EA" w:rsidR="0061388A" w:rsidRDefault="00196F2C" w:rsidP="00450AA2">
          <w:pPr>
            <w:pStyle w:val="ListParagraph"/>
            <w:numPr>
              <w:ilvl w:val="0"/>
              <w:numId w:val="30"/>
            </w:numPr>
          </w:pPr>
          <w:r>
            <w:rPr>
              <w:noProof/>
            </w:rPr>
            <w:drawing>
              <wp:anchor distT="0" distB="0" distL="114300" distR="114300" simplePos="0" relativeHeight="251660288" behindDoc="0" locked="0" layoutInCell="1" allowOverlap="1" wp14:anchorId="09DA5E01" wp14:editId="524483DF">
                <wp:simplePos x="0" y="0"/>
                <wp:positionH relativeFrom="column">
                  <wp:posOffset>396240</wp:posOffset>
                </wp:positionH>
                <wp:positionV relativeFrom="paragraph">
                  <wp:posOffset>488950</wp:posOffset>
                </wp:positionV>
                <wp:extent cx="5943600" cy="1673225"/>
                <wp:effectExtent l="0" t="0" r="0"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anchor>
            </w:drawing>
          </w:r>
          <w:r w:rsidR="00704996">
            <w:t xml:space="preserve">This is </w:t>
          </w:r>
          <w:r w:rsidR="00A7444D">
            <w:t>final list of connections you should have (Note: in my case, I chose my admin account for the Azure AD connection, but I still recommend using the service account)</w:t>
          </w:r>
        </w:p>
        <w:p w14:paraId="61D8E52E" w14:textId="2481A3CE" w:rsidR="00A7444D" w:rsidRDefault="0050634A" w:rsidP="00450AA2">
          <w:pPr>
            <w:pStyle w:val="ListParagraph"/>
            <w:numPr>
              <w:ilvl w:val="0"/>
              <w:numId w:val="30"/>
            </w:numPr>
          </w:pPr>
          <w:r>
            <w:t>Go back to the previous tab where the Flow import is still being configured</w:t>
          </w:r>
        </w:p>
        <w:p w14:paraId="033ED0F7" w14:textId="78A75608" w:rsidR="0050634A" w:rsidRPr="00463FA5" w:rsidRDefault="00196F2C" w:rsidP="00450AA2">
          <w:pPr>
            <w:pStyle w:val="ListParagraph"/>
            <w:numPr>
              <w:ilvl w:val="0"/>
              <w:numId w:val="30"/>
            </w:numPr>
          </w:pPr>
          <w:r>
            <w:lastRenderedPageBreak/>
            <w:t>Click</w:t>
          </w:r>
          <w:r w:rsidR="00463FA5">
            <w:t xml:space="preserve"> each </w:t>
          </w:r>
          <w:r w:rsidR="00463FA5">
            <w:rPr>
              <w:b/>
            </w:rPr>
            <w:t>Select during import</w:t>
          </w:r>
          <w:r w:rsidR="00463FA5">
            <w:t xml:space="preserve"> link, refresh the list if necessary, and select the connection in the list, then click </w:t>
          </w:r>
          <w:r>
            <w:rPr>
              <w:b/>
            </w:rPr>
            <w:t>S</w:t>
          </w:r>
          <w:r w:rsidR="00463FA5" w:rsidRPr="00463FA5">
            <w:rPr>
              <w:b/>
            </w:rPr>
            <w:t>ave</w:t>
          </w:r>
          <w:r w:rsidR="00626C9B">
            <w:rPr>
              <w:b/>
            </w:rPr>
            <w:br/>
          </w:r>
          <w:r w:rsidR="00626C9B">
            <w:rPr>
              <w:b/>
              <w:noProof/>
            </w:rPr>
            <w:drawing>
              <wp:inline distT="0" distB="0" distL="0" distR="0" wp14:anchorId="6D57DCB9" wp14:editId="1809CE4E">
                <wp:extent cx="5934710" cy="3407410"/>
                <wp:effectExtent l="0" t="0" r="889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a:graphicData>
                </a:graphic>
              </wp:inline>
            </w:drawing>
          </w:r>
        </w:p>
        <w:p w14:paraId="4360D3D3" w14:textId="7C4A3791" w:rsidR="00463FA5" w:rsidRDefault="00A52CB4" w:rsidP="00450AA2">
          <w:pPr>
            <w:pStyle w:val="ListParagraph"/>
            <w:numPr>
              <w:ilvl w:val="0"/>
              <w:numId w:val="30"/>
            </w:numPr>
          </w:pPr>
          <w:r>
            <w:t xml:space="preserve">Once all the connections are selected, click the </w:t>
          </w:r>
          <w:r>
            <w:rPr>
              <w:b/>
            </w:rPr>
            <w:t>Import</w:t>
          </w:r>
          <w:r>
            <w:t xml:space="preserve"> button at the bottom of the page. If successful, the result should be this:</w:t>
          </w:r>
          <w:r>
            <w:br/>
          </w:r>
          <w:r>
            <w:rPr>
              <w:noProof/>
            </w:rPr>
            <w:drawing>
              <wp:inline distT="0" distB="0" distL="0" distR="0" wp14:anchorId="268B03CA" wp14:editId="49AD89CA">
                <wp:extent cx="3696717" cy="940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3872" cy="942100"/>
                        </a:xfrm>
                        <a:prstGeom prst="rect">
                          <a:avLst/>
                        </a:prstGeom>
                        <a:noFill/>
                        <a:ln>
                          <a:noFill/>
                        </a:ln>
                      </pic:spPr>
                    </pic:pic>
                  </a:graphicData>
                </a:graphic>
              </wp:inline>
            </w:drawing>
          </w:r>
        </w:p>
        <w:p w14:paraId="4642A505" w14:textId="2E0DF99B" w:rsidR="00A52CB4" w:rsidRDefault="001F4717" w:rsidP="00450AA2">
          <w:pPr>
            <w:pStyle w:val="ListParagraph"/>
            <w:numPr>
              <w:ilvl w:val="0"/>
              <w:numId w:val="30"/>
            </w:numPr>
          </w:pPr>
          <w:r>
            <w:t>Click</w:t>
          </w:r>
          <w:r w:rsidR="00FD64DC">
            <w:t xml:space="preserve"> the</w:t>
          </w:r>
          <w:r w:rsidR="00A52CB4">
            <w:t xml:space="preserve"> </w:t>
          </w:r>
          <w:r w:rsidR="00A52CB4">
            <w:rPr>
              <w:b/>
            </w:rPr>
            <w:t>Open flow</w:t>
          </w:r>
          <w:r w:rsidR="00A52CB4">
            <w:t xml:space="preserve"> </w:t>
          </w:r>
          <w:r w:rsidR="00FD64DC">
            <w:t xml:space="preserve">link </w:t>
          </w:r>
          <w:r w:rsidR="00A52CB4">
            <w:t>to start modifying the Flow</w:t>
          </w:r>
        </w:p>
        <w:p w14:paraId="7C9B49D5" w14:textId="30853319" w:rsidR="00DA256B" w:rsidRDefault="008804AA" w:rsidP="008804AA">
          <w:pPr>
            <w:pStyle w:val="Heading3Numbered"/>
          </w:pPr>
          <w:bookmarkStart w:id="21" w:name="_Toc510644865"/>
          <w:r>
            <w:t>Update the Flow</w:t>
          </w:r>
          <w:bookmarkEnd w:id="21"/>
        </w:p>
        <w:p w14:paraId="01061BBB" w14:textId="01C3688B" w:rsidR="008804AA" w:rsidRPr="00C10CFE" w:rsidRDefault="008804AA" w:rsidP="008804AA">
          <w:r>
            <w:t>After import</w:t>
          </w:r>
          <w:r w:rsidR="00113834">
            <w:t xml:space="preserve">, it is </w:t>
          </w:r>
          <w:r w:rsidR="00FD64DC">
            <w:t>essential</w:t>
          </w:r>
          <w:r w:rsidR="00113834">
            <w:t xml:space="preserve"> to go through the workflow and review the trigger and each action for accuracy and errors</w:t>
          </w:r>
          <w:r w:rsidR="004B417F">
            <w:t>. C</w:t>
          </w:r>
          <w:r w:rsidR="00113834">
            <w:t xml:space="preserve">onfigure them to suit your own needs if necessary. </w:t>
          </w:r>
          <w:r w:rsidR="00387945">
            <w:t xml:space="preserve">Not all the actions in the Flow are absolutely </w:t>
          </w:r>
          <w:r w:rsidR="004B417F">
            <w:t>necessary</w:t>
          </w:r>
          <w:r w:rsidR="00BB1DC9">
            <w:t>,</w:t>
          </w:r>
          <w:r w:rsidR="004B417F">
            <w:t xml:space="preserve"> but</w:t>
          </w:r>
          <w:r w:rsidR="00387945">
            <w:t xml:space="preserve"> </w:t>
          </w:r>
          <w:r w:rsidR="00BB1DC9">
            <w:t xml:space="preserve">they </w:t>
          </w:r>
          <w:r w:rsidR="00387945">
            <w:t>are</w:t>
          </w:r>
          <w:r w:rsidR="00B34C20">
            <w:t xml:space="preserve"> still</w:t>
          </w:r>
          <w:r w:rsidR="00387945">
            <w:t xml:space="preserve"> </w:t>
          </w:r>
          <w:r w:rsidR="00B34C20">
            <w:t>convenient</w:t>
          </w:r>
          <w:r w:rsidR="00387945">
            <w:t xml:space="preserve">. </w:t>
          </w:r>
          <w:r w:rsidR="003F68CC">
            <w:t xml:space="preserve">Any actions like </w:t>
          </w:r>
          <w:r w:rsidR="00B74E19">
            <w:t>this will say “</w:t>
          </w:r>
          <w:r w:rsidR="00B74E19">
            <w:rPr>
              <w:b/>
            </w:rPr>
            <w:t>[OPTIONAL]</w:t>
          </w:r>
          <w:r w:rsidR="00B74E19">
            <w:t xml:space="preserve">” in the section title and could be removed from the Flow if desired. </w:t>
          </w:r>
          <w:r w:rsidR="00387945">
            <w:t>In the next sections</w:t>
          </w:r>
          <w:r w:rsidR="00680B9D">
            <w:t xml:space="preserve">, the Flow trigger and actions’ </w:t>
          </w:r>
          <w:r w:rsidR="00B44443">
            <w:t>behaviors</w:t>
          </w:r>
          <w:r w:rsidR="00680B9D">
            <w:t xml:space="preserve"> </w:t>
          </w:r>
          <w:r w:rsidR="00F0077D">
            <w:t>are explained</w:t>
          </w:r>
          <w:r w:rsidR="00296CB1">
            <w:t>, and any actions that need remediation are discussed.</w:t>
          </w:r>
          <w:r w:rsidR="00C10CFE">
            <w:t xml:space="preserve"> Please review the </w:t>
          </w:r>
          <w:r w:rsidR="00C10CFE">
            <w:rPr>
              <w:b/>
            </w:rPr>
            <w:t>Action Needed</w:t>
          </w:r>
          <w:r w:rsidR="00C10CFE">
            <w:t xml:space="preserve"> </w:t>
          </w:r>
          <w:r w:rsidR="00077062">
            <w:t>in each section.</w:t>
          </w:r>
        </w:p>
        <w:p w14:paraId="50D2D399" w14:textId="4C60D287" w:rsidR="00923158" w:rsidRDefault="009B7EA4" w:rsidP="00255CEB">
          <w:pPr>
            <w:pStyle w:val="Heading3Numbered"/>
          </w:pPr>
          <w:bookmarkStart w:id="22" w:name="_Toc510644866"/>
          <w:r>
            <w:lastRenderedPageBreak/>
            <w:t>Trigger – When an item is created</w:t>
          </w:r>
          <w:bookmarkEnd w:id="22"/>
        </w:p>
        <w:p w14:paraId="22EB67F7" w14:textId="77777777" w:rsidR="004424F8" w:rsidRDefault="004424F8" w:rsidP="009B7EA4">
          <w:r w:rsidRPr="004424F8">
            <w:rPr>
              <w:b/>
              <w:u w:val="single"/>
            </w:rPr>
            <w:t>Description:</w:t>
          </w:r>
          <w:r>
            <w:t xml:space="preserve"> </w:t>
          </w:r>
          <w:r w:rsidR="004B6442">
            <w:t xml:space="preserve">This workflow will trigger whenever an item is created in a </w:t>
          </w:r>
          <w:r w:rsidR="00F8232D">
            <w:t xml:space="preserve">SharePoint list of your choosing. For your workflow, you must select the site address and corresponding list being used for this solution that was created earlier. </w:t>
          </w:r>
        </w:p>
        <w:p w14:paraId="397951EC" w14:textId="375A17E9" w:rsidR="009B7EA4" w:rsidRPr="009B7EA4" w:rsidRDefault="004424F8" w:rsidP="009B7EA4">
          <w:r w:rsidRPr="004424F8">
            <w:rPr>
              <w:b/>
              <w:u w:val="single"/>
            </w:rPr>
            <w:t>Action Needed</w:t>
          </w:r>
          <w:r>
            <w:rPr>
              <w:b/>
              <w:u w:val="single"/>
            </w:rPr>
            <w:t>:</w:t>
          </w:r>
          <w:r w:rsidRPr="004424F8">
            <w:t xml:space="preserve"> C</w:t>
          </w:r>
          <w:r>
            <w:t>lear the current site address and list name of the trigger and choose yours instead.</w:t>
          </w:r>
        </w:p>
        <w:p w14:paraId="53EC29FC" w14:textId="1FA7BF90" w:rsidR="00B123A1" w:rsidRDefault="009B7EA4" w:rsidP="004D6859">
          <w:pPr>
            <w:rPr>
              <w:rFonts w:eastAsia="Times New Roman"/>
            </w:rPr>
          </w:pPr>
          <w:r>
            <w:rPr>
              <w:noProof/>
            </w:rPr>
            <w:drawing>
              <wp:inline distT="0" distB="0" distL="0" distR="0" wp14:anchorId="2A595152" wp14:editId="3E4BB99D">
                <wp:extent cx="4910026" cy="1199071"/>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3954" cy="1200030"/>
                        </a:xfrm>
                        <a:prstGeom prst="rect">
                          <a:avLst/>
                        </a:prstGeom>
                        <a:noFill/>
                        <a:ln>
                          <a:noFill/>
                        </a:ln>
                      </pic:spPr>
                    </pic:pic>
                  </a:graphicData>
                </a:graphic>
              </wp:inline>
            </w:drawing>
          </w:r>
        </w:p>
        <w:p w14:paraId="016CBA27" w14:textId="49448E17" w:rsidR="007110A5" w:rsidRDefault="007110A5" w:rsidP="007110A5">
          <w:pPr>
            <w:pStyle w:val="Heading3Numbered"/>
          </w:pPr>
          <w:bookmarkStart w:id="23" w:name="_Toc510644867"/>
          <w:r>
            <w:t xml:space="preserve">Action </w:t>
          </w:r>
          <w:r w:rsidR="007E1C53">
            <w:t xml:space="preserve">1 </w:t>
          </w:r>
          <w:r>
            <w:t>– Initialize approver variable</w:t>
          </w:r>
          <w:bookmarkEnd w:id="23"/>
        </w:p>
        <w:p w14:paraId="6F02C6B5" w14:textId="12C12E31" w:rsidR="007110A5" w:rsidRPr="00203394" w:rsidRDefault="00203394" w:rsidP="007110A5">
          <w:r w:rsidRPr="00203394">
            <w:rPr>
              <w:b/>
              <w:u w:val="single"/>
            </w:rPr>
            <w:t>Description:</w:t>
          </w:r>
          <w:r>
            <w:t xml:space="preserve"> </w:t>
          </w:r>
          <w:r w:rsidR="0052117C">
            <w:t xml:space="preserve">This action creates a variable which should contain the email address of the mailbox where approval requests should go. </w:t>
          </w:r>
          <w:r w:rsidR="00605581">
            <w:t>The variable is used in many of the email actions later in the workflow, so this action is meant to serve as a convenient place to set the value once.</w:t>
          </w:r>
        </w:p>
        <w:p w14:paraId="6D8A0939" w14:textId="438B24AF" w:rsidR="0052117C" w:rsidRPr="00F440C0" w:rsidRDefault="00203394" w:rsidP="007110A5">
          <w:r>
            <w:rPr>
              <w:b/>
              <w:u w:val="single"/>
            </w:rPr>
            <w:t>Action Needed</w:t>
          </w:r>
          <w:r w:rsidR="00F440C0">
            <w:rPr>
              <w:b/>
              <w:u w:val="single"/>
            </w:rPr>
            <w:t>:</w:t>
          </w:r>
          <w:r w:rsidR="00F440C0">
            <w:t xml:space="preserve"> Change the value of this variable to an email address</w:t>
          </w:r>
          <w:r w:rsidR="00446F07">
            <w:t xml:space="preserve"> where</w:t>
          </w:r>
          <w:r w:rsidR="00F440C0">
            <w:t xml:space="preserve"> you want approval requests to go.</w:t>
          </w:r>
        </w:p>
        <w:p w14:paraId="3E55B67D" w14:textId="5DEDD90E" w:rsidR="00203394" w:rsidRDefault="0052117C" w:rsidP="007110A5">
          <w:pPr>
            <w:rPr>
              <w:b/>
              <w:u w:val="single"/>
            </w:rPr>
          </w:pPr>
          <w:r>
            <w:rPr>
              <w:noProof/>
            </w:rPr>
            <w:drawing>
              <wp:inline distT="0" distB="0" distL="0" distR="0" wp14:anchorId="611CF03A" wp14:editId="1C7C8E21">
                <wp:extent cx="4733785" cy="1431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7764" cy="1436214"/>
                        </a:xfrm>
                        <a:prstGeom prst="rect">
                          <a:avLst/>
                        </a:prstGeom>
                        <a:noFill/>
                        <a:ln>
                          <a:noFill/>
                        </a:ln>
                      </pic:spPr>
                    </pic:pic>
                  </a:graphicData>
                </a:graphic>
              </wp:inline>
            </w:drawing>
          </w:r>
        </w:p>
        <w:p w14:paraId="08ACE886" w14:textId="0DDEF800" w:rsidR="00836D5F" w:rsidRDefault="003868A8" w:rsidP="003868A8">
          <w:pPr>
            <w:pStyle w:val="Heading3Numbered"/>
          </w:pPr>
          <w:bookmarkStart w:id="24" w:name="_Toc510644868"/>
          <w:r>
            <w:t xml:space="preserve">Action </w:t>
          </w:r>
          <w:r w:rsidR="007E1C53">
            <w:t xml:space="preserve">2 </w:t>
          </w:r>
          <w:r>
            <w:t>– Send approval email</w:t>
          </w:r>
          <w:bookmarkEnd w:id="24"/>
        </w:p>
        <w:p w14:paraId="26B21D8D" w14:textId="5D00B8EF" w:rsidR="003868A8" w:rsidRPr="003868A8" w:rsidRDefault="003868A8" w:rsidP="003868A8">
          <w:r>
            <w:rPr>
              <w:b/>
              <w:u w:val="single"/>
            </w:rPr>
            <w:t>Description:</w:t>
          </w:r>
          <w:r>
            <w:t xml:space="preserve"> </w:t>
          </w:r>
          <w:r w:rsidR="0000058F">
            <w:t xml:space="preserve">This action </w:t>
          </w:r>
          <w:r w:rsidR="00A0355F">
            <w:t xml:space="preserve">sends an email to the approver email listed earlier. The receiving user can choose “approve” or “reject.” </w:t>
          </w:r>
        </w:p>
        <w:p w14:paraId="145A6A76" w14:textId="163E2210" w:rsidR="003868A8" w:rsidRPr="006E50E6" w:rsidRDefault="003868A8" w:rsidP="003868A8">
          <w:r>
            <w:rPr>
              <w:b/>
              <w:u w:val="single"/>
            </w:rPr>
            <w:t>Action Needed</w:t>
          </w:r>
          <w:r w:rsidR="006E50E6">
            <w:rPr>
              <w:b/>
              <w:u w:val="single"/>
            </w:rPr>
            <w:t xml:space="preserve"> (Optional)</w:t>
          </w:r>
          <w:r>
            <w:rPr>
              <w:b/>
              <w:u w:val="single"/>
            </w:rPr>
            <w:t>:</w:t>
          </w:r>
          <w:r w:rsidR="006E50E6">
            <w:t xml:space="preserve"> Update the subject and/or body of the email to read as you want</w:t>
          </w:r>
          <w:r w:rsidR="00357775">
            <w:t>.</w:t>
          </w:r>
        </w:p>
        <w:p w14:paraId="7B172A8A" w14:textId="023A5070" w:rsidR="003868A8" w:rsidRDefault="003868A8" w:rsidP="003868A8">
          <w:r>
            <w:rPr>
              <w:noProof/>
            </w:rPr>
            <w:lastRenderedPageBreak/>
            <w:drawing>
              <wp:inline distT="0" distB="0" distL="0" distR="0" wp14:anchorId="59E40CA9" wp14:editId="338FCDEA">
                <wp:extent cx="4721359" cy="341606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6366" cy="3419682"/>
                        </a:xfrm>
                        <a:prstGeom prst="rect">
                          <a:avLst/>
                        </a:prstGeom>
                        <a:noFill/>
                        <a:ln>
                          <a:noFill/>
                        </a:ln>
                      </pic:spPr>
                    </pic:pic>
                  </a:graphicData>
                </a:graphic>
              </wp:inline>
            </w:drawing>
          </w:r>
        </w:p>
        <w:p w14:paraId="122C7D41" w14:textId="5C7A4683" w:rsidR="00357775" w:rsidRDefault="00357775" w:rsidP="00357775">
          <w:pPr>
            <w:pStyle w:val="Heading3Numbered"/>
          </w:pPr>
          <w:bookmarkStart w:id="25" w:name="_Toc510644869"/>
          <w:r>
            <w:t>Condition – Check if approved</w:t>
          </w:r>
          <w:bookmarkEnd w:id="25"/>
        </w:p>
        <w:p w14:paraId="59EFEBC0" w14:textId="16504B72" w:rsidR="00357775" w:rsidRDefault="00357775" w:rsidP="00357775">
          <w:r>
            <w:rPr>
              <w:b/>
              <w:u w:val="single"/>
            </w:rPr>
            <w:t>Description:</w:t>
          </w:r>
          <w:r>
            <w:t xml:space="preserve"> </w:t>
          </w:r>
          <w:r w:rsidR="00521432">
            <w:t>This condition will check if the response from the approval email is equal to “Approve”</w:t>
          </w:r>
          <w:r w:rsidR="00521432">
            <w:br/>
          </w:r>
          <w:r w:rsidR="00521432">
            <w:rPr>
              <w:noProof/>
            </w:rPr>
            <w:drawing>
              <wp:inline distT="0" distB="0" distL="0" distR="0" wp14:anchorId="3B1F9DEE" wp14:editId="134089C2">
                <wp:extent cx="4963193" cy="13802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8883" cy="1384589"/>
                        </a:xfrm>
                        <a:prstGeom prst="rect">
                          <a:avLst/>
                        </a:prstGeom>
                        <a:noFill/>
                        <a:ln>
                          <a:noFill/>
                        </a:ln>
                      </pic:spPr>
                    </pic:pic>
                  </a:graphicData>
                </a:graphic>
              </wp:inline>
            </w:drawing>
          </w:r>
        </w:p>
        <w:p w14:paraId="216B074B" w14:textId="594DD745" w:rsidR="00521432" w:rsidRDefault="00F57877" w:rsidP="00357775">
          <w:r>
            <w:rPr>
              <w:b/>
              <w:u w:val="single"/>
            </w:rPr>
            <w:t>If yes:</w:t>
          </w:r>
          <w:r>
            <w:t xml:space="preserve"> continue the workflow</w:t>
          </w:r>
        </w:p>
        <w:p w14:paraId="1A484E9B" w14:textId="09DDC331" w:rsidR="00F57877" w:rsidRDefault="00F57877" w:rsidP="00357775">
          <w:r>
            <w:rPr>
              <w:b/>
              <w:u w:val="single"/>
            </w:rPr>
            <w:t>If no:</w:t>
          </w:r>
          <w:r>
            <w:t xml:space="preserve"> </w:t>
          </w:r>
          <w:r w:rsidR="00DC7863">
            <w:t>Send an email to the requesting user</w:t>
          </w:r>
        </w:p>
        <w:p w14:paraId="1B95E2E1" w14:textId="3B20279D" w:rsidR="00DC7863" w:rsidRDefault="003437FC" w:rsidP="003437FC">
          <w:pPr>
            <w:pStyle w:val="Heading3Numbered"/>
          </w:pPr>
          <w:bookmarkStart w:id="26" w:name="_Toc510644870"/>
          <w:r>
            <w:t>Condition Fail – Action</w:t>
          </w:r>
          <w:r w:rsidR="007E1C53">
            <w:t xml:space="preserve"> 3B</w:t>
          </w:r>
          <w:r>
            <w:t xml:space="preserve"> – Send a “request denied” email to requesting user</w:t>
          </w:r>
          <w:r w:rsidR="00310326">
            <w:t xml:space="preserve"> [OPTIONAL]</w:t>
          </w:r>
          <w:bookmarkEnd w:id="26"/>
        </w:p>
        <w:p w14:paraId="5FD2E100" w14:textId="33CEECC7" w:rsidR="00310326" w:rsidRPr="00310326" w:rsidRDefault="00310326" w:rsidP="003437FC">
          <w:r>
            <w:rPr>
              <w:b/>
              <w:u w:val="single"/>
            </w:rPr>
            <w:t>Note:</w:t>
          </w:r>
          <w:r>
            <w:t xml:space="preserve"> This action is not absolutely necessary but is nice to have so a user can know if the</w:t>
          </w:r>
          <w:r w:rsidR="00BF64E4">
            <w:t xml:space="preserve">ir </w:t>
          </w:r>
          <w:r>
            <w:t>request for a Team was denied.</w:t>
          </w:r>
        </w:p>
        <w:p w14:paraId="73B8A02A" w14:textId="3D2122C5" w:rsidR="003437FC" w:rsidRPr="00310326" w:rsidRDefault="003437FC" w:rsidP="003437FC">
          <w:r>
            <w:rPr>
              <w:b/>
              <w:u w:val="single"/>
            </w:rPr>
            <w:t>Description:</w:t>
          </w:r>
          <w:r w:rsidR="00310326">
            <w:t xml:space="preserve"> This action will send an email to the user who created the original request list item</w:t>
          </w:r>
          <w:r w:rsidR="008808D5">
            <w:t>. It will mention their request has been denied.</w:t>
          </w:r>
        </w:p>
        <w:p w14:paraId="23AAB177" w14:textId="77777777" w:rsidR="00E467EE" w:rsidRDefault="003437FC" w:rsidP="003437FC">
          <w:r>
            <w:rPr>
              <w:b/>
              <w:u w:val="single"/>
            </w:rPr>
            <w:lastRenderedPageBreak/>
            <w:t>Action Needed:</w:t>
          </w:r>
          <w:r w:rsidR="008808D5">
            <w:t xml:space="preserve"> </w:t>
          </w:r>
          <w:r w:rsidR="00E467EE">
            <w:t>Within the body of the email, replace “&lt;email here&gt;” with an email of your choosing, or remove it entirely.</w:t>
          </w:r>
        </w:p>
        <w:p w14:paraId="7012FC48" w14:textId="7FE4F3BD" w:rsidR="003437FC" w:rsidRDefault="000A26D6" w:rsidP="003437FC">
          <w:r>
            <w:rPr>
              <w:b/>
              <w:u w:val="single"/>
            </w:rPr>
            <w:t>Action Needed (Optional)</w:t>
          </w:r>
          <w:r>
            <w:t>: Update the subject and body to read as you want.</w:t>
          </w:r>
          <w:r w:rsidR="008808D5">
            <w:br/>
          </w:r>
          <w:r w:rsidR="008808D5">
            <w:rPr>
              <w:noProof/>
            </w:rPr>
            <w:drawing>
              <wp:inline distT="0" distB="0" distL="0" distR="0" wp14:anchorId="572395F3" wp14:editId="714F553F">
                <wp:extent cx="4313208" cy="35315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4892" cy="3532902"/>
                        </a:xfrm>
                        <a:prstGeom prst="rect">
                          <a:avLst/>
                        </a:prstGeom>
                        <a:noFill/>
                        <a:ln>
                          <a:noFill/>
                        </a:ln>
                      </pic:spPr>
                    </pic:pic>
                  </a:graphicData>
                </a:graphic>
              </wp:inline>
            </w:drawing>
          </w:r>
        </w:p>
        <w:p w14:paraId="0D67839D" w14:textId="18AB9D71" w:rsidR="000A26D6" w:rsidRDefault="00A033C5" w:rsidP="000A26D6">
          <w:pPr>
            <w:pStyle w:val="Heading3Numbered"/>
          </w:pPr>
          <w:bookmarkStart w:id="27" w:name="_Toc510644871"/>
          <w:r>
            <w:t xml:space="preserve">Action </w:t>
          </w:r>
          <w:r w:rsidR="007E1C53">
            <w:t xml:space="preserve">3A </w:t>
          </w:r>
          <w:r>
            <w:t>– Get user profile (V1)</w:t>
          </w:r>
          <w:bookmarkEnd w:id="27"/>
        </w:p>
        <w:p w14:paraId="0B9B2392" w14:textId="0A4A37A8" w:rsidR="00A033C5" w:rsidRPr="00E32E24" w:rsidRDefault="00A033C5" w:rsidP="00A033C5">
          <w:r>
            <w:rPr>
              <w:b/>
              <w:u w:val="single"/>
            </w:rPr>
            <w:t>Description:</w:t>
          </w:r>
          <w:r w:rsidR="00245AC2">
            <w:rPr>
              <w:b/>
              <w:u w:val="single"/>
            </w:rPr>
            <w:t xml:space="preserve"> </w:t>
          </w:r>
          <w:r w:rsidR="00245AC2">
            <w:t>This action will get the user profile information for the user that created the request. It will us</w:t>
          </w:r>
          <w:r w:rsidR="00E32E24">
            <w:t xml:space="preserve">e their email address to find their info. Their </w:t>
          </w:r>
          <w:r w:rsidR="00E32E24">
            <w:rPr>
              <w:b/>
            </w:rPr>
            <w:t>User id</w:t>
          </w:r>
          <w:r w:rsidR="00E32E24">
            <w:t xml:space="preserve"> </w:t>
          </w:r>
          <w:r w:rsidR="00DB23C0">
            <w:t xml:space="preserve">is </w:t>
          </w:r>
          <w:r w:rsidR="00E32E24">
            <w:t>used later</w:t>
          </w:r>
          <w:r w:rsidR="007B648D">
            <w:t>.</w:t>
          </w:r>
        </w:p>
        <w:p w14:paraId="16617FFB" w14:textId="75634A8D" w:rsidR="00A033C5" w:rsidRDefault="00245AC2" w:rsidP="00A033C5">
          <w:pPr>
            <w:rPr>
              <w:b/>
              <w:u w:val="single"/>
            </w:rPr>
          </w:pPr>
          <w:r>
            <w:rPr>
              <w:b/>
              <w:noProof/>
              <w:u w:val="single"/>
            </w:rPr>
            <w:drawing>
              <wp:inline distT="0" distB="0" distL="0" distR="0" wp14:anchorId="687D2E4C" wp14:editId="33A8AECB">
                <wp:extent cx="4565890" cy="854016"/>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1987" cy="858897"/>
                        </a:xfrm>
                        <a:prstGeom prst="rect">
                          <a:avLst/>
                        </a:prstGeom>
                        <a:noFill/>
                        <a:ln>
                          <a:noFill/>
                        </a:ln>
                      </pic:spPr>
                    </pic:pic>
                  </a:graphicData>
                </a:graphic>
              </wp:inline>
            </w:drawing>
          </w:r>
        </w:p>
        <w:p w14:paraId="7D2FFF60" w14:textId="11FCC000" w:rsidR="007B648D" w:rsidRDefault="007B648D" w:rsidP="007B648D">
          <w:pPr>
            <w:pStyle w:val="Heading3Numbered"/>
          </w:pPr>
          <w:bookmarkStart w:id="28" w:name="_Toc510644872"/>
          <w:r>
            <w:t>Action</w:t>
          </w:r>
          <w:r w:rsidR="007E1C53">
            <w:t xml:space="preserve"> 4A</w:t>
          </w:r>
          <w:r>
            <w:t xml:space="preserve"> – Create O365 Group</w:t>
          </w:r>
          <w:bookmarkEnd w:id="28"/>
        </w:p>
        <w:p w14:paraId="2C1CC224" w14:textId="433957F9" w:rsidR="007B648D" w:rsidRPr="00FC1C8C" w:rsidRDefault="007B648D" w:rsidP="007B648D">
          <w:r>
            <w:rPr>
              <w:b/>
              <w:u w:val="single"/>
            </w:rPr>
            <w:t>Description:</w:t>
          </w:r>
          <w:r w:rsidR="00FC1C8C">
            <w:t xml:space="preserve"> This action will create an Office 365 Group </w:t>
          </w:r>
          <w:r w:rsidR="00CC580E">
            <w:t xml:space="preserve">in Azure Active Directory. This group will later be referred to when creating the Microsoft Team. </w:t>
          </w:r>
          <w:r w:rsidR="00592FD5">
            <w:t>It will use the name and description supplied from the SharePoint list item. For the mail nickname, expressions</w:t>
          </w:r>
          <w:r w:rsidR="00DC5706">
            <w:t>, which are like functions,</w:t>
          </w:r>
          <w:r w:rsidR="00592FD5">
            <w:t xml:space="preserve"> </w:t>
          </w:r>
          <w:r w:rsidR="00617849">
            <w:t xml:space="preserve">are used </w:t>
          </w:r>
          <w:r w:rsidR="00592FD5">
            <w:t xml:space="preserve">to remove any spaces from the given name to create </w:t>
          </w:r>
          <w:r w:rsidR="002C1831">
            <w:t xml:space="preserve">a valid mail nickname. </w:t>
          </w:r>
        </w:p>
        <w:p w14:paraId="749B09B0" w14:textId="5897ED8E" w:rsidR="007B648D" w:rsidRDefault="007B648D" w:rsidP="007B648D">
          <w:r>
            <w:rPr>
              <w:b/>
              <w:u w:val="single"/>
            </w:rPr>
            <w:t>Action Needed:</w:t>
          </w:r>
          <w:r w:rsidR="002C1831">
            <w:t xml:space="preserve"> Because the workflow service account now has a connection setup </w:t>
          </w:r>
          <w:r w:rsidR="00786E1B">
            <w:t>for Azure AD, it no longer need</w:t>
          </w:r>
          <w:r w:rsidR="00DC5706">
            <w:t>s</w:t>
          </w:r>
          <w:r w:rsidR="00786E1B">
            <w:t xml:space="preserve"> Global Admin permissions</w:t>
          </w:r>
          <w:r w:rsidR="00DC5706">
            <w:t>. C</w:t>
          </w:r>
          <w:r w:rsidR="00786E1B">
            <w:t xml:space="preserve">hanging the service account’s permissions to </w:t>
          </w:r>
          <w:r w:rsidR="00786E1B">
            <w:lastRenderedPageBreak/>
            <w:t xml:space="preserve">“User management administrator,” which can be done from the </w:t>
          </w:r>
          <w:hyperlink r:id="rId70" w:history="1">
            <w:r w:rsidR="00786E1B" w:rsidRPr="00B0122F">
              <w:rPr>
                <w:rStyle w:val="Hyperlink"/>
              </w:rPr>
              <w:t>O365 Admin Center</w:t>
            </w:r>
          </w:hyperlink>
          <w:r w:rsidR="00786E1B">
            <w:t xml:space="preserve">, </w:t>
          </w:r>
          <w:hyperlink r:id="rId71" w:history="1">
            <w:r w:rsidR="00786E1B" w:rsidRPr="00EE21B1">
              <w:rPr>
                <w:rStyle w:val="Hyperlink"/>
              </w:rPr>
              <w:t>PowerShell</w:t>
            </w:r>
          </w:hyperlink>
          <w:r w:rsidR="00786E1B">
            <w:t xml:space="preserve">, or </w:t>
          </w:r>
          <w:hyperlink r:id="rId72" w:history="1">
            <w:r w:rsidR="00786E1B" w:rsidRPr="003F3AE1">
              <w:rPr>
                <w:rStyle w:val="Hyperlink"/>
              </w:rPr>
              <w:t>Azure AD</w:t>
            </w:r>
          </w:hyperlink>
          <w:r w:rsidR="00786E1B">
            <w:t>.</w:t>
          </w:r>
          <w:r w:rsidR="00786E1B">
            <w:br/>
          </w:r>
          <w:r w:rsidR="00DB2BD7">
            <w:rPr>
              <w:noProof/>
            </w:rPr>
            <w:drawing>
              <wp:inline distT="0" distB="0" distL="0" distR="0" wp14:anchorId="29F35146" wp14:editId="7D18E1EC">
                <wp:extent cx="4855280" cy="2562046"/>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0743" cy="2564929"/>
                        </a:xfrm>
                        <a:prstGeom prst="rect">
                          <a:avLst/>
                        </a:prstGeom>
                        <a:noFill/>
                        <a:ln>
                          <a:noFill/>
                        </a:ln>
                      </pic:spPr>
                    </pic:pic>
                  </a:graphicData>
                </a:graphic>
              </wp:inline>
            </w:drawing>
          </w:r>
        </w:p>
        <w:p w14:paraId="765420BE" w14:textId="64F70F2F" w:rsidR="005E56AC" w:rsidRDefault="00DB2BD7" w:rsidP="00DB2BD7">
          <w:pPr>
            <w:pStyle w:val="Heading3Numbered"/>
          </w:pPr>
          <w:bookmarkStart w:id="29" w:name="_Toc510644873"/>
          <w:r>
            <w:t xml:space="preserve">Action </w:t>
          </w:r>
          <w:r w:rsidR="007E1C53">
            <w:t>5</w:t>
          </w:r>
          <w:r w:rsidR="007E5D8A">
            <w:t>AB</w:t>
          </w:r>
          <w:r w:rsidR="005E56AC">
            <w:t xml:space="preserve"> – Delete request item if creation failed</w:t>
          </w:r>
          <w:r w:rsidR="00A372AA">
            <w:t xml:space="preserve"> [OPTIONAL]</w:t>
          </w:r>
          <w:bookmarkEnd w:id="29"/>
        </w:p>
        <w:p w14:paraId="0374DB00" w14:textId="72632C3A" w:rsidR="007B648D" w:rsidRPr="00A372AA" w:rsidRDefault="00DB2BD7" w:rsidP="00A372AA">
          <w:r>
            <w:t xml:space="preserve"> </w:t>
          </w:r>
          <w:r w:rsidR="00A372AA">
            <w:rPr>
              <w:b/>
              <w:u w:val="single"/>
            </w:rPr>
            <w:t>Description:</w:t>
          </w:r>
          <w:r w:rsidR="00A372AA">
            <w:t xml:space="preserve"> This action will </w:t>
          </w:r>
          <w:r w:rsidR="007C4762">
            <w:t>run only if the previous action (4A) failed, meaning it will run only if there was a problem creating the Office 365 Group. If there is a failure, the SharePoint list item will be deleted.</w:t>
          </w:r>
        </w:p>
        <w:p w14:paraId="53121AEE" w14:textId="07384E5B" w:rsidR="00464136" w:rsidRDefault="00A372AA" w:rsidP="00AE3575">
          <w:pPr>
            <w:rPr>
              <w:rFonts w:eastAsiaTheme="minorHAnsi"/>
              <w:color w:val="008AC8"/>
              <w:sz w:val="28"/>
              <w:szCs w:val="28"/>
              <w:highlight w:val="lightGray"/>
              <w14:scene3d>
                <w14:camera w14:prst="orthographicFront"/>
                <w14:lightRig w14:rig="threePt" w14:dir="t">
                  <w14:rot w14:lat="0" w14:lon="0" w14:rev="0"/>
                </w14:lightRig>
              </w14:scene3d>
            </w:rPr>
          </w:pPr>
          <w:r>
            <w:rPr>
              <w:b/>
              <w:u w:val="single"/>
            </w:rPr>
            <w:t>Action needed:</w:t>
          </w:r>
          <w:r w:rsidR="007C4762">
            <w:t xml:space="preserve"> Decide if this functionality is necessary for you</w:t>
          </w:r>
          <w:r w:rsidR="00E475F5">
            <w:t>. If so, then update the site address and list name to yours.</w:t>
          </w:r>
          <w:r w:rsidR="00E475F5">
            <w:br/>
          </w:r>
          <w:r w:rsidR="00E475F5">
            <w:rPr>
              <w:noProof/>
            </w:rPr>
            <w:drawing>
              <wp:inline distT="0" distB="0" distL="0" distR="0" wp14:anchorId="04BD324B" wp14:editId="52D5EBE4">
                <wp:extent cx="3821502" cy="1669078"/>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42256" cy="1678143"/>
                        </a:xfrm>
                        <a:prstGeom prst="rect">
                          <a:avLst/>
                        </a:prstGeom>
                        <a:noFill/>
                        <a:ln>
                          <a:noFill/>
                        </a:ln>
                      </pic:spPr>
                    </pic:pic>
                  </a:graphicData>
                </a:graphic>
              </wp:inline>
            </w:drawing>
          </w:r>
          <w:r w:rsidR="00464136">
            <w:rPr>
              <w:highlight w:val="lightGray"/>
              <w14:scene3d>
                <w14:camera w14:prst="orthographicFront"/>
                <w14:lightRig w14:rig="threePt" w14:dir="t">
                  <w14:rot w14:lat="0" w14:lon="0" w14:rev="0"/>
                </w14:lightRig>
              </w14:scene3d>
            </w:rPr>
            <w:br w:type="page"/>
          </w:r>
        </w:p>
        <w:p w14:paraId="0812A864" w14:textId="20400525" w:rsidR="00E475F5" w:rsidRDefault="00EA1E31" w:rsidP="007C23E1">
          <w:pPr>
            <w:pStyle w:val="Heading3Numbered"/>
          </w:pPr>
          <w:bookmarkStart w:id="30" w:name="_Toc510644874"/>
          <w:r>
            <w:lastRenderedPageBreak/>
            <w:t>Action 6AB – Send a “creation failed” email to requesting user [OPTIONAL]</w:t>
          </w:r>
          <w:bookmarkEnd w:id="30"/>
        </w:p>
        <w:p w14:paraId="023AE122" w14:textId="23020D5A" w:rsidR="00EA1E31" w:rsidRPr="00EA1E31" w:rsidRDefault="00EA1E31" w:rsidP="00EA1E31">
          <w:r>
            <w:rPr>
              <w:b/>
              <w:u w:val="single"/>
            </w:rPr>
            <w:t>Description:</w:t>
          </w:r>
          <w:r>
            <w:t xml:space="preserve"> </w:t>
          </w:r>
          <w:r w:rsidR="00DA5EFA">
            <w:t>This action will send an email to the user the made the request describing that there was a problem creating their Team and options for what to do next.</w:t>
          </w:r>
        </w:p>
        <w:p w14:paraId="741E47C2" w14:textId="77777777" w:rsidR="007C23E1" w:rsidRDefault="00EA1E31" w:rsidP="007C23E1">
          <w:r>
            <w:rPr>
              <w:b/>
              <w:u w:val="single"/>
            </w:rPr>
            <w:t>Action needed:</w:t>
          </w:r>
          <w:r w:rsidR="000B5325">
            <w:t xml:space="preserve"> Decide if this action is necessary. If so, review the subject and body and update as necessary.</w:t>
          </w:r>
        </w:p>
        <w:p w14:paraId="0F696746" w14:textId="4118DED0" w:rsidR="00EA1E31" w:rsidRDefault="00DA58AE" w:rsidP="007C23E1">
          <w:pPr>
            <w:jc w:val="center"/>
          </w:pPr>
          <w:r>
            <w:br/>
          </w:r>
          <w:r>
            <w:rPr>
              <w:noProof/>
            </w:rPr>
            <w:drawing>
              <wp:inline distT="0" distB="0" distL="0" distR="0" wp14:anchorId="43D5FC7E" wp14:editId="2E2E8256">
                <wp:extent cx="3959225" cy="4476115"/>
                <wp:effectExtent l="0" t="0" r="317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59225" cy="4476115"/>
                        </a:xfrm>
                        <a:prstGeom prst="rect">
                          <a:avLst/>
                        </a:prstGeom>
                        <a:noFill/>
                        <a:ln>
                          <a:noFill/>
                        </a:ln>
                      </pic:spPr>
                    </pic:pic>
                  </a:graphicData>
                </a:graphic>
              </wp:inline>
            </w:drawing>
          </w:r>
        </w:p>
        <w:p w14:paraId="0B92D96A" w14:textId="202516AD" w:rsidR="00DA58AE" w:rsidRDefault="00DA58AE" w:rsidP="00DA58AE">
          <w:pPr>
            <w:pStyle w:val="Heading3Numbered"/>
          </w:pPr>
          <w:bookmarkStart w:id="31" w:name="_Toc510644875"/>
          <w:r>
            <w:t xml:space="preserve">Action 5AA </w:t>
          </w:r>
          <w:r w:rsidR="00A34A04">
            <w:t>–</w:t>
          </w:r>
          <w:r>
            <w:t xml:space="preserve"> </w:t>
          </w:r>
          <w:r w:rsidR="00A34A04">
            <w:t>Update Approved Column to ‘Yes’</w:t>
          </w:r>
          <w:r w:rsidR="003E1360">
            <w:t xml:space="preserve"> [OPTIONAL]</w:t>
          </w:r>
          <w:bookmarkEnd w:id="31"/>
        </w:p>
        <w:p w14:paraId="71553269" w14:textId="415C9891" w:rsidR="00A34A04" w:rsidRPr="00A34A04" w:rsidRDefault="00A34A04" w:rsidP="00A34A04">
          <w:r>
            <w:rPr>
              <w:b/>
              <w:u w:val="single"/>
            </w:rPr>
            <w:t>Description:</w:t>
          </w:r>
          <w:r>
            <w:t xml:space="preserve"> This action will update the Approved Column to “Yes” </w:t>
          </w:r>
          <w:r w:rsidR="003E1360">
            <w:t>in the SharePoint list and set the approved date to the current date.</w:t>
          </w:r>
        </w:p>
        <w:p w14:paraId="4281BAB9" w14:textId="3BDE056C" w:rsidR="00A34A04" w:rsidRDefault="00A34A04" w:rsidP="00A34A04">
          <w:r>
            <w:rPr>
              <w:b/>
              <w:u w:val="single"/>
            </w:rPr>
            <w:t>Action needed:</w:t>
          </w:r>
          <w:r w:rsidR="003E1360">
            <w:t xml:space="preserve"> </w:t>
          </w:r>
          <w:r w:rsidR="00644173">
            <w:t>Decide if this functionality is necessary. If so, update the site address and list name to yours.</w:t>
          </w:r>
        </w:p>
        <w:p w14:paraId="4F82D02F" w14:textId="7D33EB89" w:rsidR="00C46EFD" w:rsidRDefault="00C46EFD" w:rsidP="007C23E1">
          <w:pPr>
            <w:jc w:val="center"/>
          </w:pPr>
          <w:r>
            <w:rPr>
              <w:noProof/>
            </w:rPr>
            <w:lastRenderedPageBreak/>
            <w:drawing>
              <wp:inline distT="0" distB="0" distL="0" distR="0" wp14:anchorId="499438F2" wp14:editId="2D3CDAC0">
                <wp:extent cx="4969076" cy="3450566"/>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6587" cy="3455782"/>
                        </a:xfrm>
                        <a:prstGeom prst="rect">
                          <a:avLst/>
                        </a:prstGeom>
                        <a:noFill/>
                        <a:ln>
                          <a:noFill/>
                        </a:ln>
                      </pic:spPr>
                    </pic:pic>
                  </a:graphicData>
                </a:graphic>
              </wp:inline>
            </w:drawing>
          </w:r>
        </w:p>
        <w:p w14:paraId="4BDFD60A" w14:textId="29433AB3" w:rsidR="00C46EFD" w:rsidRDefault="00C46EFD" w:rsidP="00C46EFD">
          <w:pPr>
            <w:pStyle w:val="Heading3Numbered"/>
          </w:pPr>
          <w:bookmarkStart w:id="32" w:name="_Toc510644876"/>
          <w:r>
            <w:t>Action 6AA – Add user to O365 Group</w:t>
          </w:r>
          <w:bookmarkEnd w:id="32"/>
        </w:p>
        <w:p w14:paraId="132FBB33" w14:textId="194D28AB" w:rsidR="00C46EFD" w:rsidRPr="00C46EFD" w:rsidRDefault="00C46EFD" w:rsidP="00C46EFD">
          <w:r>
            <w:rPr>
              <w:b/>
              <w:u w:val="single"/>
            </w:rPr>
            <w:t>Description:</w:t>
          </w:r>
          <w:r>
            <w:t xml:space="preserve"> </w:t>
          </w:r>
          <w:r w:rsidR="00F35F04">
            <w:t>This action will add the user requesting the Microsoft Team as a member to the Office 365 Group</w:t>
          </w:r>
          <w:r w:rsidR="006B1FB8">
            <w:t xml:space="preserve"> using their user ID.</w:t>
          </w:r>
        </w:p>
        <w:p w14:paraId="2012A3E2" w14:textId="631A3AC1" w:rsidR="00C46EFD" w:rsidRDefault="00C46EFD" w:rsidP="007C23E1">
          <w:r>
            <w:t>No action needed</w:t>
          </w:r>
          <w:r w:rsidR="006B1FB8">
            <w:t>.</w:t>
          </w:r>
          <w:r>
            <w:br/>
          </w:r>
          <w:r>
            <w:rPr>
              <w:noProof/>
            </w:rPr>
            <w:drawing>
              <wp:inline distT="0" distB="0" distL="0" distR="0" wp14:anchorId="2672CF2A" wp14:editId="29DE483C">
                <wp:extent cx="5021471" cy="125945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3092" cy="1269896"/>
                        </a:xfrm>
                        <a:prstGeom prst="rect">
                          <a:avLst/>
                        </a:prstGeom>
                        <a:noFill/>
                        <a:ln>
                          <a:noFill/>
                        </a:ln>
                      </pic:spPr>
                    </pic:pic>
                  </a:graphicData>
                </a:graphic>
              </wp:inline>
            </w:drawing>
          </w:r>
        </w:p>
        <w:p w14:paraId="004CFA59" w14:textId="13D1F1DB" w:rsidR="006B1FB8" w:rsidRDefault="006B1FB8" w:rsidP="006B1FB8">
          <w:pPr>
            <w:pStyle w:val="Heading3Numbered"/>
          </w:pPr>
          <w:bookmarkStart w:id="33" w:name="_Toc510644877"/>
          <w:r>
            <w:t>Action 7AA – Delay</w:t>
          </w:r>
          <w:bookmarkEnd w:id="33"/>
        </w:p>
        <w:p w14:paraId="65C51DF2" w14:textId="26EFE400" w:rsidR="006B1FB8" w:rsidRDefault="00C266A4" w:rsidP="006B1FB8">
          <w:r>
            <w:rPr>
              <w:b/>
              <w:u w:val="single"/>
            </w:rPr>
            <w:t>Description:</w:t>
          </w:r>
          <w:r>
            <w:t xml:space="preserve"> This action will </w:t>
          </w:r>
          <w:r w:rsidR="009A5A90">
            <w:t>pause the workflow for 30 seconds. This allows the recently Office 365 Group to populate throughout the services so that when Microsoft Teams refers to it later, it can successfully find the group</w:t>
          </w:r>
          <w:r w:rsidR="004F6EDF">
            <w:t>.</w:t>
          </w:r>
        </w:p>
        <w:p w14:paraId="5C0A9B8E" w14:textId="064A67BA" w:rsidR="004F6EDF" w:rsidRDefault="004F6EDF" w:rsidP="006B1FB8">
          <w:r>
            <w:lastRenderedPageBreak/>
            <w:t>No action needed. Feel free to experiment with the delay time. 30 seconds was arbitrary but helped avoid errors later.</w:t>
          </w:r>
          <w:r>
            <w:br/>
          </w:r>
          <w:r>
            <w:rPr>
              <w:noProof/>
            </w:rPr>
            <w:drawing>
              <wp:inline distT="0" distB="0" distL="0" distR="0" wp14:anchorId="17872537" wp14:editId="7F9B2737">
                <wp:extent cx="4403359" cy="10610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1892" cy="1063106"/>
                        </a:xfrm>
                        <a:prstGeom prst="rect">
                          <a:avLst/>
                        </a:prstGeom>
                        <a:noFill/>
                        <a:ln>
                          <a:noFill/>
                        </a:ln>
                      </pic:spPr>
                    </pic:pic>
                  </a:graphicData>
                </a:graphic>
              </wp:inline>
            </w:drawing>
          </w:r>
        </w:p>
        <w:p w14:paraId="6F7A034A" w14:textId="4BED7832" w:rsidR="004F6EDF" w:rsidRDefault="00F876EF" w:rsidP="00F876EF">
          <w:pPr>
            <w:pStyle w:val="Heading3Numbered"/>
          </w:pPr>
          <w:bookmarkStart w:id="34" w:name="_Toc510644878"/>
          <w:r>
            <w:t>Action 8AA – Create ProvisionMSTeam Runbook Job</w:t>
          </w:r>
          <w:bookmarkEnd w:id="34"/>
        </w:p>
        <w:p w14:paraId="7028E68F" w14:textId="2C785CA6" w:rsidR="00F876EF" w:rsidRPr="00F876EF" w:rsidRDefault="00F876EF" w:rsidP="00F876EF">
          <w:r>
            <w:rPr>
              <w:b/>
              <w:u w:val="single"/>
            </w:rPr>
            <w:t>Description:</w:t>
          </w:r>
          <w:r>
            <w:t xml:space="preserve"> This </w:t>
          </w:r>
          <w:r w:rsidR="004F27F0">
            <w:t xml:space="preserve">is the most important action of the Flow. The action will create a new job to run the </w:t>
          </w:r>
          <w:r w:rsidR="00D540A8">
            <w:t>Azure R</w:t>
          </w:r>
          <w:r w:rsidR="004F27F0">
            <w:t>unbook, which will in turn create the Microsoft Team</w:t>
          </w:r>
          <w:r w:rsidR="00672C6F">
            <w:t>. It will pass in as parameters the Office 365 Group ID and requesting user’s UPN.</w:t>
          </w:r>
        </w:p>
        <w:p w14:paraId="37E60FC7" w14:textId="6588BDCA" w:rsidR="00937D34" w:rsidRDefault="00F876EF" w:rsidP="00F876EF">
          <w:r>
            <w:rPr>
              <w:b/>
              <w:u w:val="single"/>
            </w:rPr>
            <w:t>Action Needed:</w:t>
          </w:r>
          <w:r w:rsidR="00672C6F">
            <w:t xml:space="preserve"> When you first open the action, there will be an error</w:t>
          </w:r>
          <w:r w:rsidR="0071119D">
            <w:t xml:space="preserve"> because</w:t>
          </w:r>
          <w:r w:rsidR="00D30613">
            <w:t xml:space="preserve"> </w:t>
          </w:r>
          <w:r w:rsidR="006457C7">
            <w:t xml:space="preserve">there is </w:t>
          </w:r>
          <w:r w:rsidR="00D30613">
            <w:t>old</w:t>
          </w:r>
          <w:r w:rsidR="00937D34">
            <w:t xml:space="preserve"> information.</w:t>
          </w:r>
        </w:p>
        <w:p w14:paraId="73EBFF5E" w14:textId="5529C18C" w:rsidR="00346E5F" w:rsidRDefault="00937D34" w:rsidP="00450AA2">
          <w:pPr>
            <w:pStyle w:val="ListParagraph"/>
            <w:numPr>
              <w:ilvl w:val="0"/>
              <w:numId w:val="31"/>
            </w:numPr>
          </w:pPr>
          <w:r>
            <w:t xml:space="preserve">First, add a different </w:t>
          </w:r>
          <w:r w:rsidR="00346E5F">
            <w:t xml:space="preserve">connection. Specifically, use the Azure Run As account created earlier </w:t>
          </w:r>
          <w:r w:rsidR="00D30613">
            <w:t>in</w:t>
          </w:r>
          <w:r w:rsidR="00346E5F">
            <w:t xml:space="preserve"> Azure AD</w:t>
          </w:r>
          <w:r w:rsidR="000C0C3B">
            <w:t xml:space="preserve"> to perform the operations so that this workflow is not tied </w:t>
          </w:r>
          <w:r w:rsidR="00742CF2">
            <w:t xml:space="preserve">to </w:t>
          </w:r>
          <w:r w:rsidR="000C0C3B">
            <w:t>the user creating it</w:t>
          </w:r>
          <w:r w:rsidR="00346E5F">
            <w:t>.</w:t>
          </w:r>
        </w:p>
        <w:p w14:paraId="533E9A48" w14:textId="1F934E7E" w:rsidR="00346E5F" w:rsidRPr="00346E5F" w:rsidRDefault="00346E5F" w:rsidP="00450AA2">
          <w:pPr>
            <w:pStyle w:val="ListParagraph"/>
            <w:numPr>
              <w:ilvl w:val="0"/>
              <w:numId w:val="31"/>
            </w:numPr>
          </w:pPr>
          <w:r>
            <w:t xml:space="preserve">Click the </w:t>
          </w:r>
          <w:r w:rsidR="00DF4A7B">
            <w:t xml:space="preserve">ellipses </w:t>
          </w:r>
          <w:r>
            <w:t xml:space="preserve">in the top right, then click </w:t>
          </w:r>
          <w:r>
            <w:rPr>
              <w:b/>
            </w:rPr>
            <w:t>+ Add new connection</w:t>
          </w:r>
          <w:r>
            <w:br/>
          </w:r>
          <w:r w:rsidR="00937D34">
            <w:rPr>
              <w:noProof/>
            </w:rPr>
            <w:drawing>
              <wp:inline distT="0" distB="0" distL="0" distR="0" wp14:anchorId="6B905081" wp14:editId="13263362">
                <wp:extent cx="3131389" cy="2261818"/>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3422" cy="2270509"/>
                        </a:xfrm>
                        <a:prstGeom prst="rect">
                          <a:avLst/>
                        </a:prstGeom>
                        <a:noFill/>
                        <a:ln>
                          <a:noFill/>
                        </a:ln>
                      </pic:spPr>
                    </pic:pic>
                  </a:graphicData>
                </a:graphic>
              </wp:inline>
            </w:drawing>
          </w:r>
        </w:p>
        <w:p w14:paraId="340A45AB" w14:textId="77777777" w:rsidR="000C0C3B" w:rsidRPr="000C0C3B" w:rsidRDefault="000C0C3B" w:rsidP="00450AA2">
          <w:pPr>
            <w:pStyle w:val="ListParagraph"/>
            <w:numPr>
              <w:ilvl w:val="0"/>
              <w:numId w:val="31"/>
            </w:numPr>
          </w:pPr>
          <w:r>
            <w:t xml:space="preserve">Select </w:t>
          </w:r>
          <w:r>
            <w:rPr>
              <w:b/>
            </w:rPr>
            <w:t>Connect with Service Principal</w:t>
          </w:r>
          <w:r>
            <w:rPr>
              <w:b/>
            </w:rPr>
            <w:br/>
          </w:r>
          <w:r>
            <w:rPr>
              <w:noProof/>
            </w:rPr>
            <w:drawing>
              <wp:inline distT="0" distB="0" distL="0" distR="0" wp14:anchorId="430F850F" wp14:editId="70EB05F1">
                <wp:extent cx="3214854" cy="1181819"/>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20358" cy="1183842"/>
                        </a:xfrm>
                        <a:prstGeom prst="rect">
                          <a:avLst/>
                        </a:prstGeom>
                        <a:noFill/>
                        <a:ln>
                          <a:noFill/>
                        </a:ln>
                      </pic:spPr>
                    </pic:pic>
                  </a:graphicData>
                </a:graphic>
              </wp:inline>
            </w:drawing>
          </w:r>
        </w:p>
        <w:p w14:paraId="0F77C6B5" w14:textId="67A0D5F8" w:rsidR="004D23F0" w:rsidRDefault="004D23F0" w:rsidP="00450AA2">
          <w:pPr>
            <w:pStyle w:val="ListParagraph"/>
            <w:numPr>
              <w:ilvl w:val="0"/>
              <w:numId w:val="31"/>
            </w:numPr>
          </w:pPr>
          <w:r>
            <w:t>Name the connection</w:t>
          </w:r>
        </w:p>
        <w:p w14:paraId="6BC3B1D1" w14:textId="7EC61099" w:rsidR="004D23F0" w:rsidRDefault="003C1AE1" w:rsidP="00450AA2">
          <w:pPr>
            <w:pStyle w:val="ListParagraph"/>
            <w:numPr>
              <w:ilvl w:val="0"/>
              <w:numId w:val="31"/>
            </w:numPr>
          </w:pPr>
          <w:r>
            <w:lastRenderedPageBreak/>
            <w:t>Enter</w:t>
          </w:r>
          <w:r w:rsidR="00557C50">
            <w:t xml:space="preserve"> the Client/Application ID</w:t>
          </w:r>
          <w:r w:rsidR="00AE32E2">
            <w:t xml:space="preserve">, Client Secret Key, and Tenant/Directory ID recorded earlier in </w:t>
          </w:r>
          <w:r w:rsidR="004D23F0">
            <w:t>Section 4.2.3</w:t>
          </w:r>
        </w:p>
        <w:p w14:paraId="3FE979F2" w14:textId="6488EC0F" w:rsidR="00F876EF" w:rsidRDefault="004D23F0" w:rsidP="00450AA2">
          <w:pPr>
            <w:pStyle w:val="ListParagraph"/>
            <w:numPr>
              <w:ilvl w:val="0"/>
              <w:numId w:val="31"/>
            </w:numPr>
          </w:pPr>
          <w:r>
            <w:t>Click creat</w:t>
          </w:r>
          <w:r w:rsidR="00EE4FDA">
            <w:t>e</w:t>
          </w:r>
        </w:p>
        <w:p w14:paraId="73D4DFED" w14:textId="5323CB89" w:rsidR="00EE4FDA" w:rsidRDefault="00AF092A" w:rsidP="00450AA2">
          <w:pPr>
            <w:pStyle w:val="ListParagraph"/>
            <w:numPr>
              <w:ilvl w:val="0"/>
              <w:numId w:val="31"/>
            </w:numPr>
          </w:pPr>
          <w:r>
            <w:t xml:space="preserve">Update the fields to use the </w:t>
          </w:r>
          <w:r w:rsidR="009936CF" w:rsidRPr="009936CF">
            <w:rPr>
              <w:b/>
            </w:rPr>
            <w:t>S</w:t>
          </w:r>
          <w:r w:rsidRPr="009936CF">
            <w:rPr>
              <w:b/>
            </w:rPr>
            <w:t>ubscription</w:t>
          </w:r>
          <w:r>
            <w:t xml:space="preserve">, </w:t>
          </w:r>
          <w:r w:rsidR="009936CF">
            <w:rPr>
              <w:b/>
            </w:rPr>
            <w:t>R</w:t>
          </w:r>
          <w:r w:rsidRPr="009936CF">
            <w:rPr>
              <w:b/>
            </w:rPr>
            <w:t xml:space="preserve">esource </w:t>
          </w:r>
          <w:r w:rsidR="009936CF">
            <w:rPr>
              <w:b/>
            </w:rPr>
            <w:t>G</w:t>
          </w:r>
          <w:r w:rsidRPr="009936CF">
            <w:rPr>
              <w:b/>
            </w:rPr>
            <w:t>roup</w:t>
          </w:r>
          <w:r>
            <w:t xml:space="preserve">, </w:t>
          </w:r>
          <w:r w:rsidR="009936CF">
            <w:rPr>
              <w:b/>
            </w:rPr>
            <w:t>A</w:t>
          </w:r>
          <w:r w:rsidRPr="009936CF">
            <w:rPr>
              <w:b/>
            </w:rPr>
            <w:t xml:space="preserve">utomation </w:t>
          </w:r>
          <w:r w:rsidR="009936CF">
            <w:rPr>
              <w:b/>
            </w:rPr>
            <w:t>A</w:t>
          </w:r>
          <w:r w:rsidRPr="009936CF">
            <w:rPr>
              <w:b/>
            </w:rPr>
            <w:t>ccount</w:t>
          </w:r>
          <w:r>
            <w:t xml:space="preserve">, and </w:t>
          </w:r>
          <w:r w:rsidR="009936CF">
            <w:rPr>
              <w:b/>
            </w:rPr>
            <w:t>Ru</w:t>
          </w:r>
          <w:r w:rsidRPr="009936CF">
            <w:rPr>
              <w:b/>
            </w:rPr>
            <w:t xml:space="preserve">nbook </w:t>
          </w:r>
          <w:r w:rsidR="009936CF">
            <w:rPr>
              <w:b/>
            </w:rPr>
            <w:t>N</w:t>
          </w:r>
          <w:r w:rsidRPr="009936CF">
            <w:rPr>
              <w:b/>
            </w:rPr>
            <w:t>ame</w:t>
          </w:r>
          <w:r>
            <w:t xml:space="preserve"> for your account</w:t>
          </w:r>
        </w:p>
        <w:p w14:paraId="5A75C98C" w14:textId="3BA24C0D" w:rsidR="00F062AF" w:rsidRDefault="009D6D12" w:rsidP="00F062AF">
          <w:pPr>
            <w:pStyle w:val="ListParagraph"/>
            <w:numPr>
              <w:ilvl w:val="1"/>
              <w:numId w:val="31"/>
            </w:numPr>
          </w:pPr>
          <w:r>
            <w:t>For Runbook Parameter, paste in the following if nothing appeared:</w:t>
          </w:r>
          <w:r w:rsidR="00F062AF">
            <w:br/>
          </w:r>
        </w:p>
        <w:p w14:paraId="3AAB22B7" w14:textId="7D3F3532" w:rsidR="00B8769D" w:rsidRPr="00B8769D" w:rsidRDefault="00EE4FDA" w:rsidP="00450AA2">
          <w:pPr>
            <w:pStyle w:val="ListParagraph"/>
            <w:numPr>
              <w:ilvl w:val="0"/>
              <w:numId w:val="31"/>
            </w:numPr>
          </w:pPr>
          <w:r>
            <w:t>The result should</w:t>
          </w:r>
          <w:r w:rsidR="00D540A8">
            <w:t xml:space="preserve"> look</w:t>
          </w:r>
          <w:r>
            <w:t xml:space="preserve"> </w:t>
          </w:r>
          <w:r w:rsidR="00B135D1">
            <w:t xml:space="preserve">something </w:t>
          </w:r>
          <w:r>
            <w:t>like this:</w:t>
          </w:r>
          <w:r w:rsidR="00DD6536">
            <w:br/>
          </w:r>
          <w:r w:rsidR="00F93BCF">
            <w:rPr>
              <w:noProof/>
            </w:rPr>
            <w:drawing>
              <wp:inline distT="0" distB="0" distL="0" distR="0" wp14:anchorId="46F54674" wp14:editId="2C63201E">
                <wp:extent cx="4753155" cy="2624391"/>
                <wp:effectExtent l="0" t="0" r="0" b="5080"/>
                <wp:docPr id="69" name="Picture 6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reate ProvisionMSTeam Runbook Job Original.PNG"/>
                        <pic:cNvPicPr/>
                      </pic:nvPicPr>
                      <pic:blipFill>
                        <a:blip r:embed="rId81">
                          <a:extLst>
                            <a:ext uri="{28A0092B-C50C-407E-A947-70E740481C1C}">
                              <a14:useLocalDpi xmlns:a14="http://schemas.microsoft.com/office/drawing/2010/main" val="0"/>
                            </a:ext>
                          </a:extLst>
                        </a:blip>
                        <a:stretch>
                          <a:fillRect/>
                        </a:stretch>
                      </pic:blipFill>
                      <pic:spPr>
                        <a:xfrm>
                          <a:off x="0" y="0"/>
                          <a:ext cx="4757271" cy="2626663"/>
                        </a:xfrm>
                        <a:prstGeom prst="rect">
                          <a:avLst/>
                        </a:prstGeom>
                      </pic:spPr>
                    </pic:pic>
                  </a:graphicData>
                </a:graphic>
              </wp:inline>
            </w:drawing>
          </w:r>
          <w:r w:rsidR="008072E0">
            <w:br/>
            <w:t xml:space="preserve">If it looks like </w:t>
          </w:r>
          <w:r w:rsidR="00B26AEF">
            <w:t xml:space="preserve">the below picture </w:t>
          </w:r>
          <w:r w:rsidR="008072E0">
            <w:t>instead, except without the data within “Runbook Parameter</w:t>
          </w:r>
          <w:r w:rsidR="00B26AEF">
            <w:t xml:space="preserve">,” then paste </w:t>
          </w:r>
          <w:r w:rsidR="00A6331F">
            <w:t xml:space="preserve">in </w:t>
          </w:r>
          <w:r w:rsidR="00B26AEF">
            <w:t>this value</w:t>
          </w:r>
          <w:r w:rsidR="00A6331F">
            <w:t xml:space="preserve"> </w:t>
          </w:r>
          <w:r w:rsidR="00B26AEF">
            <w:t xml:space="preserve">exactly: </w:t>
          </w:r>
          <w:bookmarkStart w:id="35" w:name="_GoBack"/>
          <w:bookmarkEnd w:id="35"/>
          <w:r w:rsidR="00486492" w:rsidRPr="00986016">
            <w:rPr>
              <w:b/>
              <w:sz w:val="16"/>
            </w:rPr>
            <w:t>{“UPN”:</w:t>
          </w:r>
          <w:r w:rsidR="00B8769D" w:rsidRPr="00986016">
            <w:rPr>
              <w:b/>
              <w:sz w:val="16"/>
            </w:rPr>
            <w:t>”body(‘Get_user_profile_(V1)’)?[‘UserPrincipalName’]”</w:t>
          </w:r>
          <w:r w:rsidR="00486492" w:rsidRPr="00986016">
            <w:rPr>
              <w:b/>
              <w:sz w:val="16"/>
            </w:rPr>
            <w:t>,”GroupID”:</w:t>
          </w:r>
          <w:r w:rsidR="00B8769D" w:rsidRPr="00B8769D">
            <w:rPr>
              <w:b/>
              <w:sz w:val="16"/>
            </w:rPr>
            <w:t xml:space="preserve"> </w:t>
          </w:r>
          <w:r w:rsidR="00B8769D" w:rsidRPr="00986016">
            <w:rPr>
              <w:b/>
              <w:sz w:val="16"/>
            </w:rPr>
            <w:t>”body(‘Create_O365_Group’)?[‘id’])”</w:t>
          </w:r>
          <w:r w:rsidR="00486492" w:rsidRPr="00986016">
            <w:rPr>
              <w:b/>
              <w:sz w:val="16"/>
            </w:rPr>
            <w:t>}</w:t>
          </w:r>
        </w:p>
        <w:p w14:paraId="6BE7F22F" w14:textId="054CAABF" w:rsidR="00F93BCF" w:rsidRDefault="00EE4FDA" w:rsidP="00B8769D">
          <w:pPr>
            <w:pStyle w:val="ListParagraph"/>
            <w:numPr>
              <w:ilvl w:val="0"/>
              <w:numId w:val="0"/>
            </w:numPr>
            <w:ind w:left="720"/>
          </w:pPr>
          <w:r>
            <w:br/>
          </w:r>
          <w:r>
            <w:rPr>
              <w:noProof/>
            </w:rPr>
            <w:drawing>
              <wp:inline distT="0" distB="0" distL="0" distR="0" wp14:anchorId="0666FEC8" wp14:editId="26F10057">
                <wp:extent cx="4733088" cy="2346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741961" cy="2350784"/>
                        </a:xfrm>
                        <a:prstGeom prst="rect">
                          <a:avLst/>
                        </a:prstGeom>
                        <a:noFill/>
                        <a:ln>
                          <a:noFill/>
                        </a:ln>
                      </pic:spPr>
                    </pic:pic>
                  </a:graphicData>
                </a:graphic>
              </wp:inline>
            </w:drawing>
          </w:r>
        </w:p>
        <w:p w14:paraId="765ED61D" w14:textId="60A70970" w:rsidR="00EE4FDA" w:rsidRDefault="00F93BCF" w:rsidP="008072E0">
          <w:pPr>
            <w:spacing w:before="0" w:after="160" w:line="259" w:lineRule="auto"/>
          </w:pPr>
          <w:r>
            <w:br w:type="page"/>
          </w:r>
        </w:p>
        <w:p w14:paraId="1CE9AA79" w14:textId="6C029F3B" w:rsidR="00AF092A" w:rsidRDefault="003D0D59" w:rsidP="003D0D59">
          <w:pPr>
            <w:pStyle w:val="Heading3Numbered"/>
          </w:pPr>
          <w:bookmarkStart w:id="36" w:name="_Toc510644879"/>
          <w:r>
            <w:lastRenderedPageBreak/>
            <w:t xml:space="preserve">Action </w:t>
          </w:r>
          <w:r w:rsidR="00992B89">
            <w:t>9</w:t>
          </w:r>
          <w:r>
            <w:t>AA – Get job output</w:t>
          </w:r>
          <w:bookmarkEnd w:id="36"/>
        </w:p>
        <w:p w14:paraId="6178AB54" w14:textId="5AE76BE1" w:rsidR="003D0D59" w:rsidRPr="003D0D59" w:rsidRDefault="003D0D59" w:rsidP="003D0D59">
          <w:r>
            <w:rPr>
              <w:b/>
              <w:u w:val="single"/>
            </w:rPr>
            <w:t>Description:</w:t>
          </w:r>
          <w:r w:rsidR="00F35FF5">
            <w:t xml:space="preserve"> This action will get the runbook job output. In this workflow, the job status is used. The job status can be something like “completed,” “suspended,” or “failed.”</w:t>
          </w:r>
        </w:p>
        <w:p w14:paraId="556EE174" w14:textId="65A7D848" w:rsidR="003D0D59" w:rsidRDefault="003D0D59" w:rsidP="003D0D59">
          <w:r>
            <w:rPr>
              <w:b/>
              <w:u w:val="single"/>
            </w:rPr>
            <w:t>Action needed:</w:t>
          </w:r>
          <w:r w:rsidR="00481FDA">
            <w:t xml:space="preserve"> </w:t>
          </w:r>
        </w:p>
        <w:p w14:paraId="7321225D" w14:textId="0AC8DBCC" w:rsidR="00481FDA" w:rsidRDefault="00481FDA" w:rsidP="00450AA2">
          <w:pPr>
            <w:pStyle w:val="ListParagraph"/>
            <w:numPr>
              <w:ilvl w:val="0"/>
              <w:numId w:val="32"/>
            </w:numPr>
          </w:pPr>
          <w:r>
            <w:t xml:space="preserve">Select the </w:t>
          </w:r>
          <w:r w:rsidR="00DF4A7B">
            <w:t xml:space="preserve">ellipses in the top </w:t>
          </w:r>
          <w:r w:rsidR="00A42E04">
            <w:t>right</w:t>
          </w:r>
        </w:p>
        <w:p w14:paraId="56A4D76E" w14:textId="37CD303B" w:rsidR="00A42E04" w:rsidRDefault="00A42E04" w:rsidP="00450AA2">
          <w:pPr>
            <w:pStyle w:val="ListParagraph"/>
            <w:numPr>
              <w:ilvl w:val="0"/>
              <w:numId w:val="32"/>
            </w:numPr>
          </w:pPr>
          <w:r>
            <w:t>Select the service principal account connection created in the previous section</w:t>
          </w:r>
        </w:p>
        <w:p w14:paraId="524E0829" w14:textId="0AD62E21" w:rsidR="00C4453A" w:rsidRDefault="00A42E04" w:rsidP="00450AA2">
          <w:pPr>
            <w:pStyle w:val="ListParagraph"/>
            <w:numPr>
              <w:ilvl w:val="0"/>
              <w:numId w:val="32"/>
            </w:numPr>
          </w:pPr>
          <w:r>
            <w:t xml:space="preserve">Update the </w:t>
          </w:r>
          <w:r>
            <w:rPr>
              <w:b/>
            </w:rPr>
            <w:t>Subscription</w:t>
          </w:r>
          <w:r w:rsidR="009936CF">
            <w:t xml:space="preserve">, </w:t>
          </w:r>
          <w:r w:rsidR="009936CF">
            <w:rPr>
              <w:b/>
            </w:rPr>
            <w:t>Resource Group</w:t>
          </w:r>
          <w:r w:rsidR="009936CF">
            <w:t xml:space="preserve">, and </w:t>
          </w:r>
          <w:r w:rsidR="009936CF">
            <w:rPr>
              <w:b/>
            </w:rPr>
            <w:t>Automation Account</w:t>
          </w:r>
          <w:r w:rsidR="009936CF">
            <w:t xml:space="preserve"> to your own</w:t>
          </w:r>
        </w:p>
        <w:p w14:paraId="55B45565" w14:textId="0032988A" w:rsidR="00C4453A" w:rsidRDefault="00C4453A" w:rsidP="00C4453A">
          <w:r>
            <w:rPr>
              <w:noProof/>
            </w:rPr>
            <w:drawing>
              <wp:inline distT="0" distB="0" distL="0" distR="0" wp14:anchorId="5A5B17DA" wp14:editId="127E680F">
                <wp:extent cx="5051521" cy="176841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910" cy="1770652"/>
                        </a:xfrm>
                        <a:prstGeom prst="rect">
                          <a:avLst/>
                        </a:prstGeom>
                        <a:noFill/>
                        <a:ln>
                          <a:noFill/>
                        </a:ln>
                      </pic:spPr>
                    </pic:pic>
                  </a:graphicData>
                </a:graphic>
              </wp:inline>
            </w:drawing>
          </w:r>
        </w:p>
        <w:p w14:paraId="30129D22" w14:textId="0738EB48" w:rsidR="00C4453A" w:rsidRDefault="00C4453A" w:rsidP="00C4453A">
          <w:pPr>
            <w:pStyle w:val="Heading3Numbered"/>
          </w:pPr>
          <w:bookmarkStart w:id="37" w:name="_Toc510644880"/>
          <w:r>
            <w:t>Switch – Switch on Job Status</w:t>
          </w:r>
          <w:bookmarkEnd w:id="37"/>
        </w:p>
        <w:p w14:paraId="2DA6DE5B" w14:textId="5D4CDC83" w:rsidR="00C4453A" w:rsidRPr="00C4453A" w:rsidRDefault="007A7464" w:rsidP="00C4453A">
          <w:r>
            <w:t>The</w:t>
          </w:r>
          <w:r w:rsidR="00C4453A">
            <w:t xml:space="preserve"> switch will choose a path for the workflow based on its </w:t>
          </w:r>
          <w:r w:rsidR="00EA7B66">
            <w:t>input. For this switch, the job status will determine how the workflow should proceed.</w:t>
          </w:r>
        </w:p>
        <w:p w14:paraId="39A26C38" w14:textId="7252071E" w:rsidR="00C4453A" w:rsidRDefault="00C4453A" w:rsidP="00C4453A">
          <w:r>
            <w:rPr>
              <w:noProof/>
            </w:rPr>
            <w:drawing>
              <wp:inline distT="0" distB="0" distL="0" distR="0" wp14:anchorId="4A3FBF47" wp14:editId="30C20C8C">
                <wp:extent cx="4873505" cy="931653"/>
                <wp:effectExtent l="0" t="0" r="381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6398" cy="932206"/>
                        </a:xfrm>
                        <a:prstGeom prst="rect">
                          <a:avLst/>
                        </a:prstGeom>
                        <a:noFill/>
                        <a:ln>
                          <a:noFill/>
                        </a:ln>
                      </pic:spPr>
                    </pic:pic>
                  </a:graphicData>
                </a:graphic>
              </wp:inline>
            </w:drawing>
          </w:r>
        </w:p>
        <w:p w14:paraId="4FE805FB" w14:textId="693C0E5A" w:rsidR="00EA7B66" w:rsidRDefault="00083CA7" w:rsidP="00083CA7">
          <w:pPr>
            <w:pStyle w:val="Heading3Numbered"/>
          </w:pPr>
          <w:bookmarkStart w:id="38" w:name="_Toc510644881"/>
          <w:r>
            <w:lastRenderedPageBreak/>
            <w:t>Switch Case 1</w:t>
          </w:r>
          <w:r w:rsidR="002B6635">
            <w:t>: Completed [OPTIONAL]</w:t>
          </w:r>
          <w:bookmarkEnd w:id="38"/>
        </w:p>
        <w:p w14:paraId="3E144DAC" w14:textId="6EE4054A" w:rsidR="002B6635" w:rsidRDefault="00D717E6" w:rsidP="002B6635">
          <w:r>
            <w:rPr>
              <w:noProof/>
            </w:rPr>
            <w:drawing>
              <wp:inline distT="0" distB="0" distL="0" distR="0" wp14:anchorId="358EF630" wp14:editId="1D349DE3">
                <wp:extent cx="3853239" cy="2337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59924" cy="2341815"/>
                        </a:xfrm>
                        <a:prstGeom prst="rect">
                          <a:avLst/>
                        </a:prstGeom>
                        <a:noFill/>
                        <a:ln>
                          <a:noFill/>
                        </a:ln>
                      </pic:spPr>
                    </pic:pic>
                  </a:graphicData>
                </a:graphic>
              </wp:inline>
            </w:drawing>
          </w:r>
        </w:p>
        <w:p w14:paraId="3CABCE9C" w14:textId="4EE98751" w:rsidR="00D717E6" w:rsidRDefault="00B43F20" w:rsidP="00B43F20">
          <w:pPr>
            <w:pStyle w:val="Heading3Numbered"/>
          </w:pPr>
          <w:bookmarkStart w:id="39" w:name="_Toc510644882"/>
          <w:r>
            <w:t>Switch Case 1 – Action 1 – Update ‘Team Created’ Column to ‘Yes’</w:t>
          </w:r>
          <w:bookmarkEnd w:id="39"/>
        </w:p>
        <w:p w14:paraId="6FF91F1E" w14:textId="5F85AB16" w:rsidR="00B43F20" w:rsidRPr="00B43F20" w:rsidRDefault="00B43F20" w:rsidP="00B43F20">
          <w:r>
            <w:rPr>
              <w:b/>
              <w:u w:val="single"/>
            </w:rPr>
            <w:t>Description:</w:t>
          </w:r>
          <w:r>
            <w:t xml:space="preserve"> This action will update the “Team Created” column in the SharePoint list to “Yes” if </w:t>
          </w:r>
          <w:r w:rsidR="007D6FAB">
            <w:t>a Microsoft Team was successfully created.</w:t>
          </w:r>
        </w:p>
        <w:p w14:paraId="48325C22" w14:textId="215ABB04" w:rsidR="00B43F20" w:rsidRDefault="00B43F20" w:rsidP="00B43F20">
          <w:r>
            <w:rPr>
              <w:b/>
              <w:u w:val="single"/>
            </w:rPr>
            <w:t>Action needed:</w:t>
          </w:r>
          <w:r w:rsidR="007D6FAB">
            <w:t xml:space="preserve"> Update the </w:t>
          </w:r>
          <w:r w:rsidR="007D6FAB">
            <w:rPr>
              <w:b/>
            </w:rPr>
            <w:t>Site Address</w:t>
          </w:r>
          <w:r w:rsidR="007D6FAB">
            <w:t xml:space="preserve"> and </w:t>
          </w:r>
          <w:r w:rsidR="007D6FAB">
            <w:rPr>
              <w:b/>
            </w:rPr>
            <w:t>List Name</w:t>
          </w:r>
          <w:r w:rsidR="007D6FAB">
            <w:t xml:space="preserve"> to your own.</w:t>
          </w:r>
          <w:r w:rsidR="007D6FAB">
            <w:br/>
          </w:r>
          <w:r w:rsidR="007D6FAB">
            <w:br/>
          </w:r>
          <w:r w:rsidR="007D6FAB">
            <w:rPr>
              <w:noProof/>
            </w:rPr>
            <w:drawing>
              <wp:inline distT="0" distB="0" distL="0" distR="0" wp14:anchorId="49FD99E6" wp14:editId="1A74FDBE">
                <wp:extent cx="4553008" cy="3079631"/>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61272" cy="3085221"/>
                        </a:xfrm>
                        <a:prstGeom prst="rect">
                          <a:avLst/>
                        </a:prstGeom>
                        <a:noFill/>
                        <a:ln>
                          <a:noFill/>
                        </a:ln>
                      </pic:spPr>
                    </pic:pic>
                  </a:graphicData>
                </a:graphic>
              </wp:inline>
            </w:drawing>
          </w:r>
        </w:p>
        <w:p w14:paraId="30C543CC" w14:textId="0BC9B177" w:rsidR="007D6FAB" w:rsidRDefault="008E5172" w:rsidP="008E5172">
          <w:pPr>
            <w:pStyle w:val="Heading3Numbered"/>
          </w:pPr>
          <w:bookmarkStart w:id="40" w:name="_Toc510644883"/>
          <w:r>
            <w:lastRenderedPageBreak/>
            <w:t>Switch Case 1 – Action 2 – Send creation confirmation email to requesting user</w:t>
          </w:r>
          <w:bookmarkEnd w:id="40"/>
        </w:p>
        <w:p w14:paraId="53A9E3CB" w14:textId="78EF024E" w:rsidR="008E5172" w:rsidRPr="00B56E5B" w:rsidRDefault="00B56E5B" w:rsidP="008E5172">
          <w:r>
            <w:rPr>
              <w:b/>
              <w:u w:val="single"/>
            </w:rPr>
            <w:t>Description:</w:t>
          </w:r>
          <w:r>
            <w:t xml:space="preserve"> This action will send an email to the requesting user describing that their Microsoft Team was created and CC the approver email.</w:t>
          </w:r>
        </w:p>
        <w:p w14:paraId="11453FF5" w14:textId="36D54480" w:rsidR="00B56E5B" w:rsidRDefault="00B56E5B" w:rsidP="008E5172">
          <w:r>
            <w:rPr>
              <w:b/>
              <w:u w:val="single"/>
            </w:rPr>
            <w:t>Action Needed:</w:t>
          </w:r>
          <w:r>
            <w:t xml:space="preserve"> Review the subject and body of the email to make sure it reads as you want.</w:t>
          </w:r>
          <w:r w:rsidR="003878CC">
            <w:br/>
          </w:r>
          <w:r w:rsidR="003878CC">
            <w:rPr>
              <w:noProof/>
            </w:rPr>
            <w:drawing>
              <wp:inline distT="0" distB="0" distL="0" distR="0" wp14:anchorId="46C82C4D" wp14:editId="49A9CC1F">
                <wp:extent cx="3631543" cy="3027872"/>
                <wp:effectExtent l="0" t="0" r="762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39503" cy="3034509"/>
                        </a:xfrm>
                        <a:prstGeom prst="rect">
                          <a:avLst/>
                        </a:prstGeom>
                        <a:noFill/>
                        <a:ln>
                          <a:noFill/>
                        </a:ln>
                      </pic:spPr>
                    </pic:pic>
                  </a:graphicData>
                </a:graphic>
              </wp:inline>
            </w:drawing>
          </w:r>
        </w:p>
        <w:p w14:paraId="2EB1A710" w14:textId="5DA5AC6B" w:rsidR="003878CC" w:rsidRDefault="003878CC" w:rsidP="003878CC">
          <w:pPr>
            <w:pStyle w:val="Heading3Numbered"/>
          </w:pPr>
          <w:bookmarkStart w:id="41" w:name="_Toc510644884"/>
          <w:r>
            <w:t>Switch Case 2: Suspended</w:t>
          </w:r>
          <w:r w:rsidR="00F536DD">
            <w:t xml:space="preserve"> [OPTIONAL]</w:t>
          </w:r>
          <w:bookmarkEnd w:id="41"/>
        </w:p>
        <w:p w14:paraId="283896AB" w14:textId="3FFEEF7F" w:rsidR="003878CC" w:rsidRDefault="0099388E" w:rsidP="003878CC">
          <w:r>
            <w:t>If the job was suspended, this case will be chosen</w:t>
          </w:r>
          <w:r w:rsidR="002B26FE">
            <w:t>.</w:t>
          </w:r>
          <w:r w:rsidR="00B04BCB">
            <w:t xml:space="preserve"> A suspended job can be </w:t>
          </w:r>
          <w:r w:rsidR="006D5E04">
            <w:t xml:space="preserve">restarted or cancelled in Azure AD. Currently, </w:t>
          </w:r>
          <w:r w:rsidR="000B3E14">
            <w:t>the runbook should never suspend, but the case is here to cover all</w:t>
          </w:r>
          <w:r w:rsidR="00F65DFE">
            <w:t xml:space="preserve"> scenarios</w:t>
          </w:r>
          <w:r w:rsidR="000B3E14">
            <w:t>.</w:t>
          </w:r>
          <w:r w:rsidR="00825068">
            <w:br/>
          </w:r>
          <w:r w:rsidR="00825068">
            <w:rPr>
              <w:noProof/>
            </w:rPr>
            <w:drawing>
              <wp:inline distT="0" distB="0" distL="0" distR="0" wp14:anchorId="50D0F2FC" wp14:editId="2A54CB0F">
                <wp:extent cx="4407212" cy="1940943"/>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09533" cy="1941965"/>
                        </a:xfrm>
                        <a:prstGeom prst="rect">
                          <a:avLst/>
                        </a:prstGeom>
                        <a:noFill/>
                        <a:ln>
                          <a:noFill/>
                        </a:ln>
                      </pic:spPr>
                    </pic:pic>
                  </a:graphicData>
                </a:graphic>
              </wp:inline>
            </w:drawing>
          </w:r>
        </w:p>
        <w:p w14:paraId="5BB52A96" w14:textId="0547D152" w:rsidR="00825068" w:rsidRDefault="00B571CD" w:rsidP="00B571CD">
          <w:pPr>
            <w:pStyle w:val="Heading3Numbered"/>
          </w:pPr>
          <w:bookmarkStart w:id="42" w:name="_Toc510644885"/>
          <w:r>
            <w:lastRenderedPageBreak/>
            <w:t>Switch Case 2 – Action 1 – Send an email mentioning a problem occurred</w:t>
          </w:r>
          <w:r w:rsidR="00F536DD">
            <w:t xml:space="preserve"> [OPTIONAL]</w:t>
          </w:r>
          <w:bookmarkEnd w:id="42"/>
        </w:p>
        <w:p w14:paraId="0CA90A43" w14:textId="485B53C3" w:rsidR="00B571CD" w:rsidRPr="005021FC" w:rsidRDefault="00B571CD" w:rsidP="00B571CD">
          <w:r>
            <w:rPr>
              <w:b/>
              <w:u w:val="single"/>
            </w:rPr>
            <w:t>Description:</w:t>
          </w:r>
          <w:r w:rsidR="005021FC">
            <w:t xml:space="preserve"> This action will send an email to the requesting user and the approver </w:t>
          </w:r>
          <w:r w:rsidR="00F536DD">
            <w:t>describing that a problem occurred.</w:t>
          </w:r>
        </w:p>
        <w:p w14:paraId="3E23B128" w14:textId="77777777" w:rsidR="00A671CB" w:rsidRDefault="00B571CD" w:rsidP="00A671CB">
          <w:r>
            <w:rPr>
              <w:b/>
              <w:u w:val="single"/>
            </w:rPr>
            <w:t>Action needed:</w:t>
          </w:r>
          <w:r w:rsidR="00F536DD">
            <w:t xml:space="preserve"> </w:t>
          </w:r>
          <w:r w:rsidR="00FF7EF5">
            <w:t>Review the subject and body of the email and update the “&lt;email&gt;” in the body.</w:t>
          </w:r>
        </w:p>
        <w:p w14:paraId="266DFD35" w14:textId="31A265AF" w:rsidR="00B571CD" w:rsidRDefault="003C7472" w:rsidP="00A671CB">
          <w:pPr>
            <w:jc w:val="center"/>
          </w:pPr>
          <w:r>
            <w:rPr>
              <w:noProof/>
            </w:rPr>
            <w:drawing>
              <wp:inline distT="0" distB="0" distL="0" distR="0" wp14:anchorId="1B0D97EC" wp14:editId="6E732D92">
                <wp:extent cx="2863503" cy="31337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65465" cy="3135869"/>
                        </a:xfrm>
                        <a:prstGeom prst="rect">
                          <a:avLst/>
                        </a:prstGeom>
                        <a:noFill/>
                        <a:ln>
                          <a:noFill/>
                        </a:ln>
                      </pic:spPr>
                    </pic:pic>
                  </a:graphicData>
                </a:graphic>
              </wp:inline>
            </w:drawing>
          </w:r>
        </w:p>
        <w:p w14:paraId="37322A3E" w14:textId="673C8522" w:rsidR="00FF7EF5" w:rsidRDefault="003C7472" w:rsidP="003C7472">
          <w:pPr>
            <w:pStyle w:val="Heading3Numbered"/>
          </w:pPr>
          <w:bookmarkStart w:id="43" w:name="_Toc510644886"/>
          <w:r>
            <w:t xml:space="preserve">Switch Case 2 – Action 2 </w:t>
          </w:r>
          <w:r w:rsidR="007E124D">
            <w:t>–</w:t>
          </w:r>
          <w:r>
            <w:t xml:space="preserve"> </w:t>
          </w:r>
          <w:r w:rsidR="007E124D">
            <w:t>Send an email to admin about suspended job</w:t>
          </w:r>
          <w:bookmarkEnd w:id="43"/>
        </w:p>
        <w:p w14:paraId="17CC4AE9" w14:textId="5D9225F4" w:rsidR="007E124D" w:rsidRPr="007E124D" w:rsidRDefault="007E124D" w:rsidP="007E124D">
          <w:bookmarkStart w:id="44" w:name="_Hlk505955626"/>
          <w:r>
            <w:rPr>
              <w:b/>
              <w:u w:val="single"/>
            </w:rPr>
            <w:t>Description:</w:t>
          </w:r>
          <w:r>
            <w:t xml:space="preserve"> This action will email the </w:t>
          </w:r>
          <w:r w:rsidR="00255E48">
            <w:t>approver/admin that an error occurred and share the job status and ID.</w:t>
          </w:r>
        </w:p>
        <w:p w14:paraId="00276B65" w14:textId="0D050CAE" w:rsidR="007E124D" w:rsidRDefault="007E124D" w:rsidP="007E124D">
          <w:r>
            <w:rPr>
              <w:b/>
              <w:u w:val="single"/>
            </w:rPr>
            <w:t>Action needed</w:t>
          </w:r>
          <w:r w:rsidR="00255E48">
            <w:rPr>
              <w:b/>
              <w:u w:val="single"/>
            </w:rPr>
            <w:t xml:space="preserve"> (Optional)</w:t>
          </w:r>
          <w:r>
            <w:rPr>
              <w:b/>
              <w:u w:val="single"/>
            </w:rPr>
            <w:t>:</w:t>
          </w:r>
          <w:r w:rsidR="00255E48">
            <w:t xml:space="preserve"> It may be wise to change the email address in the “to” line to an admin that can review the runbook jobs instead of someone who is the approver </w:t>
          </w:r>
          <w:r w:rsidR="00CD57FE">
            <w:t xml:space="preserve">if these are </w:t>
          </w:r>
          <w:r w:rsidR="00255E48">
            <w:lastRenderedPageBreak/>
            <w:t>two different people.</w:t>
          </w:r>
          <w:r w:rsidR="00255E48">
            <w:br/>
          </w:r>
          <w:bookmarkEnd w:id="44"/>
          <w:r w:rsidR="00CC3458">
            <w:rPr>
              <w:noProof/>
            </w:rPr>
            <w:drawing>
              <wp:inline distT="0" distB="0" distL="0" distR="0" wp14:anchorId="1D1317F4" wp14:editId="2BFA9075">
                <wp:extent cx="4782472" cy="1725283"/>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84929" cy="1726169"/>
                        </a:xfrm>
                        <a:prstGeom prst="rect">
                          <a:avLst/>
                        </a:prstGeom>
                        <a:noFill/>
                        <a:ln>
                          <a:noFill/>
                        </a:ln>
                      </pic:spPr>
                    </pic:pic>
                  </a:graphicData>
                </a:graphic>
              </wp:inline>
            </w:drawing>
          </w:r>
        </w:p>
        <w:p w14:paraId="7BBC4156" w14:textId="698BB0ED" w:rsidR="00CC3458" w:rsidRDefault="00CC3458" w:rsidP="00CC3458">
          <w:pPr>
            <w:pStyle w:val="Heading3Numbered"/>
          </w:pPr>
          <w:bookmarkStart w:id="45" w:name="_Toc510644887"/>
          <w:r>
            <w:t>Default Switch Case – Send an email to admin</w:t>
          </w:r>
          <w:bookmarkEnd w:id="45"/>
        </w:p>
        <w:p w14:paraId="2F0F7400" w14:textId="62B7FDB6" w:rsidR="00DC0ACF" w:rsidRPr="00DC0ACF" w:rsidRDefault="00DC0ACF" w:rsidP="00DC0ACF">
          <w:r>
            <w:t>As the default case, this will be chosen if the input does not match any other case. Oftentimes, this is chosen when the job status is “Failed.”</w:t>
          </w:r>
        </w:p>
        <w:p w14:paraId="0E7BEF1E" w14:textId="4D8384E3" w:rsidR="00DC0ACF" w:rsidRPr="007E124D" w:rsidRDefault="00DC0ACF" w:rsidP="00DC0ACF">
          <w:r>
            <w:rPr>
              <w:b/>
              <w:u w:val="single"/>
            </w:rPr>
            <w:t>Description:</w:t>
          </w:r>
          <w:r>
            <w:t xml:space="preserve"> This action will email the approver/admin the job status and ID. </w:t>
          </w:r>
        </w:p>
        <w:p w14:paraId="1394782C" w14:textId="43CB3677" w:rsidR="00CC3458" w:rsidRDefault="00DC0ACF" w:rsidP="00DC0ACF">
          <w:pPr>
            <w:rPr>
              <w:b/>
              <w:u w:val="single"/>
            </w:rPr>
          </w:pPr>
          <w:r>
            <w:rPr>
              <w:b/>
              <w:u w:val="single"/>
            </w:rPr>
            <w:t>Action needed (Optional):</w:t>
          </w:r>
          <w:r>
            <w:t xml:space="preserve"> It may be wise to change the email address in the “to” line to an admin that can review the runbook jobs instead of someone who is the approver </w:t>
          </w:r>
          <w:r w:rsidR="001155A2">
            <w:t xml:space="preserve">if these are </w:t>
          </w:r>
          <w:r>
            <w:t>two different people.</w:t>
          </w:r>
        </w:p>
        <w:p w14:paraId="451C4555" w14:textId="77777777" w:rsidR="00CC3458" w:rsidRPr="00CC3458" w:rsidRDefault="00CC3458" w:rsidP="00CC3458">
          <w:pPr>
            <w:rPr>
              <w:b/>
              <w:u w:val="single"/>
            </w:rPr>
          </w:pPr>
        </w:p>
        <w:p w14:paraId="753A8273" w14:textId="77F5E708" w:rsidR="00CC3458" w:rsidRDefault="00CC3458" w:rsidP="00DC0ACF">
          <w:pPr>
            <w:jc w:val="center"/>
          </w:pPr>
          <w:r>
            <w:rPr>
              <w:noProof/>
            </w:rPr>
            <w:drawing>
              <wp:inline distT="0" distB="0" distL="0" distR="0" wp14:anchorId="14505659" wp14:editId="1B43BA41">
                <wp:extent cx="2814781" cy="2139351"/>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20207" cy="2143475"/>
                        </a:xfrm>
                        <a:prstGeom prst="rect">
                          <a:avLst/>
                        </a:prstGeom>
                        <a:noFill/>
                        <a:ln>
                          <a:noFill/>
                        </a:ln>
                      </pic:spPr>
                    </pic:pic>
                  </a:graphicData>
                </a:graphic>
              </wp:inline>
            </w:drawing>
          </w:r>
        </w:p>
        <w:p w14:paraId="2FAD1CFC" w14:textId="77777777" w:rsidR="00FA28A1" w:rsidRDefault="00FA28A1" w:rsidP="00FA28A1"/>
        <w:p w14:paraId="66E6FE16" w14:textId="646810B0" w:rsidR="00E65327" w:rsidRPr="00E65327" w:rsidRDefault="0091533F" w:rsidP="00E65327">
          <w:pPr>
            <w:pStyle w:val="Heading1Numbered"/>
          </w:pPr>
          <w:bookmarkStart w:id="46" w:name="_Toc510644888"/>
          <w:r>
            <w:lastRenderedPageBreak/>
            <w:t xml:space="preserve">Recommended </w:t>
          </w:r>
          <w:r w:rsidR="00FA28A1">
            <w:t>Testing</w:t>
          </w:r>
          <w:r w:rsidR="003940C8">
            <w:t xml:space="preserve"> &amp; Debugging Tips</w:t>
          </w:r>
          <w:bookmarkEnd w:id="46"/>
        </w:p>
        <w:p w14:paraId="08850942" w14:textId="7D54F874" w:rsidR="00D23030" w:rsidRDefault="00D23030" w:rsidP="00450AA2">
          <w:pPr>
            <w:pStyle w:val="ListParagraph"/>
            <w:numPr>
              <w:ilvl w:val="0"/>
              <w:numId w:val="33"/>
            </w:numPr>
          </w:pPr>
          <w:r>
            <w:t xml:space="preserve">You can debug the workflow by reviewing the </w:t>
          </w:r>
          <w:r>
            <w:rPr>
              <w:b/>
            </w:rPr>
            <w:t>Run History</w:t>
          </w:r>
          <w:r w:rsidR="008F7C36">
            <w:t xml:space="preserve"> for a specific run</w:t>
          </w:r>
          <w:r>
            <w:br/>
          </w:r>
          <w:r w:rsidR="007727B2">
            <w:rPr>
              <w:noProof/>
            </w:rPr>
            <w:drawing>
              <wp:inline distT="0" distB="0" distL="0" distR="0" wp14:anchorId="4E61202F" wp14:editId="0A1A6F67">
                <wp:extent cx="5426075" cy="3554095"/>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26075" cy="3554095"/>
                        </a:xfrm>
                        <a:prstGeom prst="rect">
                          <a:avLst/>
                        </a:prstGeom>
                        <a:noFill/>
                        <a:ln>
                          <a:noFill/>
                        </a:ln>
                      </pic:spPr>
                    </pic:pic>
                  </a:graphicData>
                </a:graphic>
              </wp:inline>
            </w:drawing>
          </w:r>
        </w:p>
        <w:p w14:paraId="3FCC7BB1" w14:textId="67131541" w:rsidR="008F7C36" w:rsidRDefault="008F7C36" w:rsidP="00C16136">
          <w:pPr>
            <w:pStyle w:val="ListParagraph"/>
            <w:numPr>
              <w:ilvl w:val="0"/>
              <w:numId w:val="33"/>
            </w:numPr>
          </w:pPr>
          <w:r>
            <w:lastRenderedPageBreak/>
            <w:t>You can see the</w:t>
          </w:r>
          <w:r w:rsidR="00C16136">
            <w:t xml:space="preserve"> runbook</w:t>
          </w:r>
          <w:r>
            <w:t xml:space="preserve"> job output by reviewing the </w:t>
          </w:r>
          <w:r w:rsidR="00C25230" w:rsidRPr="00C16136">
            <w:rPr>
              <w:b/>
            </w:rPr>
            <w:t>Jobs</w:t>
          </w:r>
          <w:r w:rsidR="00C25230">
            <w:t xml:space="preserve"> (</w:t>
          </w:r>
          <w:r w:rsidR="00707814">
            <w:t>in your Automation account, look for “Process Automation-&gt;Jobs”</w:t>
          </w:r>
          <w:r w:rsidR="007D5B81">
            <w:rPr>
              <w:noProof/>
            </w:rPr>
            <w:drawing>
              <wp:inline distT="0" distB="0" distL="0" distR="0" wp14:anchorId="378D4DE5" wp14:editId="5A4F8DBE">
                <wp:extent cx="5374005" cy="34334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74005" cy="3433445"/>
                        </a:xfrm>
                        <a:prstGeom prst="rect">
                          <a:avLst/>
                        </a:prstGeom>
                        <a:noFill/>
                        <a:ln>
                          <a:noFill/>
                        </a:ln>
                      </pic:spPr>
                    </pic:pic>
                  </a:graphicData>
                </a:graphic>
              </wp:inline>
            </w:drawing>
          </w:r>
          <w:r w:rsidR="00707814">
            <w:t xml:space="preserve"> </w:t>
          </w:r>
        </w:p>
        <w:p w14:paraId="2E358C15" w14:textId="0F838C77" w:rsidR="007B7384" w:rsidRDefault="007B7384" w:rsidP="007D5B81">
          <w:pPr>
            <w:pStyle w:val="ListParagraph"/>
            <w:numPr>
              <w:ilvl w:val="0"/>
              <w:numId w:val="0"/>
            </w:numPr>
            <w:ind w:left="720"/>
          </w:pPr>
        </w:p>
        <w:p w14:paraId="44B06681" w14:textId="6E161FA5" w:rsidR="007B7384" w:rsidRDefault="007B7384" w:rsidP="007B7384">
          <w:pPr>
            <w:pStyle w:val="ListParagraph"/>
            <w:numPr>
              <w:ilvl w:val="0"/>
              <w:numId w:val="0"/>
            </w:numPr>
            <w:rPr>
              <w:b/>
            </w:rPr>
          </w:pPr>
          <w:r w:rsidRPr="007B7384">
            <w:rPr>
              <w:b/>
            </w:rPr>
            <w:t>Test 1</w:t>
          </w:r>
        </w:p>
        <w:p w14:paraId="7D9507F6" w14:textId="4202F141" w:rsidR="007B7384" w:rsidRDefault="007B7384" w:rsidP="00450AA2">
          <w:pPr>
            <w:pStyle w:val="ListParagraph"/>
            <w:numPr>
              <w:ilvl w:val="0"/>
              <w:numId w:val="34"/>
            </w:numPr>
          </w:pPr>
          <w:r>
            <w:t>Create a new item in the SharePoint List with just a team name. Look for emails sent by the workflow. Check the Teams application after the confirmation email</w:t>
          </w:r>
        </w:p>
        <w:p w14:paraId="59BD2B08" w14:textId="6EFDF56E" w:rsidR="007B7384" w:rsidRDefault="007B7384" w:rsidP="007B7384">
          <w:pPr>
            <w:rPr>
              <w:b/>
            </w:rPr>
          </w:pPr>
          <w:r>
            <w:rPr>
              <w:b/>
            </w:rPr>
            <w:t>Test 2</w:t>
          </w:r>
        </w:p>
        <w:p w14:paraId="1FBD6D22" w14:textId="44D151EE" w:rsidR="007B7384" w:rsidRPr="007B7384" w:rsidRDefault="00FF7C63" w:rsidP="00450AA2">
          <w:pPr>
            <w:pStyle w:val="ListParagraph"/>
            <w:numPr>
              <w:ilvl w:val="0"/>
              <w:numId w:val="34"/>
            </w:numPr>
          </w:pPr>
          <w:r>
            <w:t>Choose a team name that already exists. Review the Flow run history</w:t>
          </w:r>
          <w:r w:rsidR="00280461">
            <w:t xml:space="preserve"> and Azure AD groups to</w:t>
          </w:r>
          <w:r w:rsidR="0081638F">
            <w:t xml:space="preserve"> confirm a new Office 365 Group was not created.</w:t>
          </w:r>
        </w:p>
        <w:p w14:paraId="61C8F49A" w14:textId="77777777" w:rsidR="007B7384" w:rsidRPr="007B7384" w:rsidRDefault="007B7384" w:rsidP="007B7384">
          <w:pPr>
            <w:pStyle w:val="ListParagraph"/>
            <w:numPr>
              <w:ilvl w:val="0"/>
              <w:numId w:val="0"/>
            </w:numPr>
            <w:rPr>
              <w:b/>
            </w:rPr>
          </w:pPr>
        </w:p>
        <w:p w14:paraId="7F3110B5" w14:textId="05A87DA1" w:rsidR="007961D4" w:rsidRDefault="007961D4" w:rsidP="007961D4">
          <w:pPr>
            <w:pStyle w:val="Heading1Numbered"/>
          </w:pPr>
          <w:bookmarkStart w:id="47" w:name="_Toc510644889"/>
          <w:r>
            <w:t>Create a PowerApp for Provisioning Requests (Optional)</w:t>
          </w:r>
          <w:bookmarkEnd w:id="47"/>
        </w:p>
        <w:p w14:paraId="5E612466" w14:textId="2AAED438" w:rsidR="001E07B2" w:rsidRDefault="00BA288D" w:rsidP="006F4F01">
          <w:r>
            <w:t xml:space="preserve">If you do not want users to use the SharePoint list as their interface for requesting a </w:t>
          </w:r>
          <w:r w:rsidR="00280461">
            <w:t xml:space="preserve">Microsoft </w:t>
          </w:r>
          <w:r>
            <w:t>Team</w:t>
          </w:r>
          <w:r w:rsidR="00C16898">
            <w:t xml:space="preserve">, </w:t>
          </w:r>
          <w:hyperlink r:id="rId94" w:history="1">
            <w:r w:rsidR="00C16898" w:rsidRPr="00C16898">
              <w:rPr>
                <w:rStyle w:val="Hyperlink"/>
              </w:rPr>
              <w:t>PowerApps</w:t>
            </w:r>
          </w:hyperlink>
          <w:r w:rsidR="00C16898">
            <w:t xml:space="preserve"> can be a useful alternative. </w:t>
          </w:r>
          <w:r w:rsidR="00D53CF5">
            <w:t>The form used to submit a request in the SharePoint list can also be a PowerApp.</w:t>
          </w:r>
          <w:r w:rsidR="006F4F01">
            <w:t xml:space="preserve"> To create the PowerApp</w:t>
          </w:r>
        </w:p>
        <w:p w14:paraId="62BFBA7C" w14:textId="170CC8FD" w:rsidR="00817C23" w:rsidRDefault="00817C23" w:rsidP="00450AA2">
          <w:pPr>
            <w:pStyle w:val="ListParagraph"/>
            <w:numPr>
              <w:ilvl w:val="0"/>
              <w:numId w:val="35"/>
            </w:numPr>
          </w:pPr>
          <w:r>
            <w:t>Go to the SharePoint list</w:t>
          </w:r>
        </w:p>
        <w:p w14:paraId="6087404A" w14:textId="20284E77" w:rsidR="00817C23" w:rsidRPr="00817C23" w:rsidRDefault="00817C23" w:rsidP="00450AA2">
          <w:pPr>
            <w:pStyle w:val="ListParagraph"/>
            <w:numPr>
              <w:ilvl w:val="0"/>
              <w:numId w:val="35"/>
            </w:numPr>
          </w:pPr>
          <w:r>
            <w:t xml:space="preserve">Select </w:t>
          </w:r>
          <w:r>
            <w:rPr>
              <w:b/>
            </w:rPr>
            <w:t>PowerApps</w:t>
          </w:r>
          <w:r>
            <w:t xml:space="preserve"> in the toolbar, then select “</w:t>
          </w:r>
          <w:r w:rsidR="008B7B75">
            <w:t>Create an app</w:t>
          </w:r>
          <w:r>
            <w:t>”</w:t>
          </w:r>
          <w:r w:rsidR="006F4F01">
            <w:t xml:space="preserve"> or “Customize forms”</w:t>
          </w:r>
        </w:p>
        <w:p w14:paraId="252337B8" w14:textId="6B417B8D" w:rsidR="006F4F01" w:rsidRDefault="00817C23" w:rsidP="008F65B5">
          <w:r>
            <w:rPr>
              <w:noProof/>
            </w:rPr>
            <w:lastRenderedPageBreak/>
            <w:drawing>
              <wp:inline distT="0" distB="0" distL="0" distR="0" wp14:anchorId="4474FD38" wp14:editId="4BEA000F">
                <wp:extent cx="5322694" cy="2475781"/>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4954" cy="2476832"/>
                        </a:xfrm>
                        <a:prstGeom prst="rect">
                          <a:avLst/>
                        </a:prstGeom>
                        <a:noFill/>
                        <a:ln>
                          <a:noFill/>
                        </a:ln>
                      </pic:spPr>
                    </pic:pic>
                  </a:graphicData>
                </a:graphic>
              </wp:inline>
            </w:drawing>
          </w:r>
        </w:p>
        <w:p w14:paraId="0DFDDD2C" w14:textId="514A7F93" w:rsidR="00743158" w:rsidRDefault="008F65B5" w:rsidP="00DF45CD">
          <w:r>
            <w:t xml:space="preserve">Creating an app will allow you to create a standalone app that is tied to this SharePoint list. Customizing forms will change the default form used to create and edit items in the SharePoint list. Refer to the </w:t>
          </w:r>
          <w:hyperlink r:id="rId96" w:history="1">
            <w:r w:rsidRPr="00DF45CD">
              <w:rPr>
                <w:rStyle w:val="Hyperlink"/>
              </w:rPr>
              <w:t>guided learning</w:t>
            </w:r>
          </w:hyperlink>
          <w:r>
            <w:t xml:space="preserve"> to learn more about PowerApps in general</w:t>
          </w:r>
          <w:r w:rsidR="00DF45CD">
            <w:t>. Instructions for refining the PowerApp are outside the scope of this document.</w:t>
          </w:r>
        </w:p>
      </w:sdtContent>
    </w:sdt>
    <w:p w14:paraId="320D0405" w14:textId="16AE09C1" w:rsidR="00384A80" w:rsidRDefault="00AE0DF7" w:rsidP="00AE0DF7">
      <w:pPr>
        <w:pStyle w:val="Heading1Numbered"/>
      </w:pPr>
      <w:bookmarkStart w:id="48" w:name="_Toc510644890"/>
      <w:r>
        <w:t>Conclusion</w:t>
      </w:r>
      <w:bookmarkEnd w:id="48"/>
    </w:p>
    <w:p w14:paraId="2DB8F24D" w14:textId="1DFCB20E" w:rsidR="00AE0DF7" w:rsidRDefault="002D0668" w:rsidP="009C7FE5">
      <w:r>
        <w:t>If you have successfully gone through all the creation steps and now hav</w:t>
      </w:r>
      <w:r w:rsidR="00A5066A">
        <w:t>e</w:t>
      </w:r>
      <w:r>
        <w:t xml:space="preserve"> a working solution, congratulations! </w:t>
      </w:r>
      <w:r w:rsidR="00034D06">
        <w:t xml:space="preserve">I hope this solution proves to be useful and valuable. If you encountered issues during creation, feel free to create a new issue </w:t>
      </w:r>
      <w:r w:rsidR="004C0F6C">
        <w:t xml:space="preserve">in the </w:t>
      </w:r>
      <w:hyperlink r:id="rId97" w:history="1">
        <w:r w:rsidR="004C0F6C" w:rsidRPr="004C0F6C">
          <w:rPr>
            <w:rStyle w:val="Hyperlink"/>
          </w:rPr>
          <w:t>GitHub repo</w:t>
        </w:r>
      </w:hyperlink>
      <w:r w:rsidR="004C0F6C">
        <w:t>.</w:t>
      </w:r>
    </w:p>
    <w:p w14:paraId="024787A6" w14:textId="57DE28DD" w:rsidR="00F97224" w:rsidRDefault="00F97224" w:rsidP="009C7FE5"/>
    <w:p w14:paraId="00D27C3B" w14:textId="77777777" w:rsidR="00F97224" w:rsidRPr="00AE0DF7" w:rsidRDefault="00F97224" w:rsidP="009C7FE5"/>
    <w:sectPr w:rsidR="00F97224" w:rsidRPr="00AE0DF7" w:rsidSect="00EB71E5">
      <w:footerReference w:type="default" r:id="rId98"/>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6BC63" w14:textId="77777777" w:rsidR="00F659F8" w:rsidRDefault="00F659F8">
      <w:pPr>
        <w:spacing w:before="0" w:after="0" w:line="240" w:lineRule="auto"/>
      </w:pPr>
      <w:r>
        <w:separator/>
      </w:r>
    </w:p>
  </w:endnote>
  <w:endnote w:type="continuationSeparator" w:id="0">
    <w:p w14:paraId="638ADE6A" w14:textId="77777777" w:rsidR="00F659F8" w:rsidRDefault="00F659F8">
      <w:pPr>
        <w:spacing w:before="0" w:after="0" w:line="240" w:lineRule="auto"/>
      </w:pPr>
      <w:r>
        <w:continuationSeparator/>
      </w:r>
    </w:p>
  </w:endnote>
  <w:endnote w:type="continuationNotice" w:id="1">
    <w:p w14:paraId="0C2F362A" w14:textId="77777777" w:rsidR="00F659F8" w:rsidRDefault="00F659F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panose1 w:val="020B0604020202020204"/>
    <w:charset w:val="00"/>
    <w:family w:val="swiss"/>
    <w:pitch w:val="variable"/>
    <w:sig w:usb0="00000000"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2739" w14:textId="77777777" w:rsidR="00F659F8" w:rsidRDefault="00F659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095D7" w14:textId="7BBBB38F" w:rsidR="00F659F8" w:rsidRDefault="00F659F8" w:rsidP="00836701">
    <w:pPr>
      <w:pStyle w:val="Footer"/>
      <w:rPr>
        <w:rFonts w:cstheme="minorHAnsi"/>
        <w:sz w:val="18"/>
        <w:szCs w:val="18"/>
      </w:rPr>
    </w:pPr>
    <w:r w:rsidRPr="00836701">
      <w:rPr>
        <w:rFonts w:cstheme="minorHAnsi"/>
        <w:sz w:val="18"/>
        <w:szCs w:val="18"/>
      </w:rPr>
      <w:t xml:space="preserve">This document is provided “as-is”. Information and views expressed in this document, including URL and other Internet Web site references, may change without notice.  </w:t>
    </w:r>
  </w:p>
  <w:p w14:paraId="6AE477FF" w14:textId="77777777" w:rsidR="00F659F8" w:rsidRPr="00836701" w:rsidRDefault="00F659F8" w:rsidP="00836701">
    <w:pPr>
      <w:pStyle w:val="Footer"/>
      <w:rPr>
        <w:rFonts w:cstheme="minorHAnsi"/>
        <w:sz w:val="18"/>
        <w:szCs w:val="18"/>
      </w:rPr>
    </w:pPr>
  </w:p>
  <w:p w14:paraId="605131AB" w14:textId="65DA1565" w:rsidR="00F659F8" w:rsidRDefault="00F659F8" w:rsidP="00836701">
    <w:pPr>
      <w:pStyle w:val="Footer"/>
      <w:rPr>
        <w:rFonts w:cstheme="minorHAnsi"/>
        <w:sz w:val="18"/>
        <w:szCs w:val="18"/>
      </w:rPr>
    </w:pPr>
    <w:r w:rsidRPr="00836701">
      <w:rPr>
        <w:rFonts w:cstheme="minorHAnsi"/>
        <w:sz w:val="18"/>
        <w:szCs w:val="18"/>
      </w:rPr>
      <w:t xml:space="preserve">Some examples depicted herein are provided for illustration only and are fictitious.  No real association or connection is intended or should be inferred. </w:t>
    </w:r>
  </w:p>
  <w:p w14:paraId="7A73B4E8" w14:textId="77777777" w:rsidR="00F659F8" w:rsidRPr="00836701" w:rsidRDefault="00F659F8" w:rsidP="00836701">
    <w:pPr>
      <w:pStyle w:val="Footer"/>
      <w:rPr>
        <w:rFonts w:cstheme="minorHAnsi"/>
        <w:sz w:val="18"/>
        <w:szCs w:val="18"/>
      </w:rPr>
    </w:pPr>
  </w:p>
  <w:p w14:paraId="6301793B" w14:textId="0902010A" w:rsidR="00F659F8" w:rsidRDefault="00F659F8" w:rsidP="0035787A">
    <w:pPr>
      <w:pStyle w:val="Footer"/>
      <w:rPr>
        <w:rFonts w:cstheme="minorHAnsi"/>
        <w:sz w:val="18"/>
        <w:szCs w:val="18"/>
      </w:rPr>
    </w:pPr>
    <w:r w:rsidRPr="00836701">
      <w:rPr>
        <w:rFonts w:cstheme="minorHAnsi"/>
        <w:sz w:val="18"/>
        <w:szCs w:val="18"/>
      </w:rPr>
      <w:t>This document does not provide you with any legal rights to any intellectual property in any Microsoft product. You may copy and use this document for your internal, reference purposes.</w:t>
    </w:r>
    <w:r>
      <w:rPr>
        <w:rFonts w:cstheme="minorHAnsi"/>
        <w:sz w:val="18"/>
        <w:szCs w:val="18"/>
      </w:rPr>
      <w:br/>
    </w:r>
  </w:p>
  <w:p w14:paraId="031A6874" w14:textId="0F8E9FB8" w:rsidR="00F659F8" w:rsidRDefault="00F659F8" w:rsidP="00836701">
    <w:pPr>
      <w:pStyle w:val="Footer"/>
      <w:spacing w:after="120"/>
      <w:rPr>
        <w:rFonts w:cstheme="minorHAnsi"/>
        <w:sz w:val="18"/>
        <w:szCs w:val="18"/>
      </w:rPr>
    </w:pPr>
    <w:r w:rsidRPr="0035787A">
      <w:rPr>
        <w:rFonts w:cstheme="minorHAnsi"/>
        <w:sz w:val="18"/>
        <w:szCs w:val="18"/>
      </w:rPr>
      <w:t>© 2018 Microsoft. All rights reserved. </w:t>
    </w:r>
  </w:p>
  <w:p w14:paraId="17E051F6" w14:textId="141ACB99" w:rsidR="00F659F8" w:rsidRDefault="00F659F8" w:rsidP="00836701">
    <w:pPr>
      <w:pStyle w:val="Footer"/>
      <w:spacing w:after="120"/>
      <w:rPr>
        <w:rFonts w:cstheme="minorHAnsi"/>
        <w:sz w:val="18"/>
        <w:szCs w:val="18"/>
      </w:rPr>
    </w:pPr>
    <w:r>
      <w:rPr>
        <w:rFonts w:cstheme="minorHAnsi"/>
        <w:sz w:val="18"/>
        <w:szCs w:val="18"/>
      </w:rPr>
      <w:t xml:space="preserve">Microsoft, Azure, Active Directory, SharePoint, Office 365, and Outlook </w:t>
    </w:r>
    <w:r w:rsidRPr="00836701">
      <w:rPr>
        <w:rFonts w:cstheme="minorHAnsi"/>
        <w:sz w:val="18"/>
        <w:szCs w:val="18"/>
      </w:rPr>
      <w:t>are trademarks of the Microsoft group of companies. All other trademarks are property of their respective owners.</w:t>
    </w:r>
  </w:p>
  <w:p w14:paraId="17E051F7" w14:textId="7762B48B" w:rsidR="00F659F8" w:rsidRDefault="00F659F8" w:rsidP="00C14C70">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F659F8" w:rsidRPr="00C831C4" w14:paraId="17E051FB" w14:textId="77777777" w:rsidTr="00D87D77">
      <w:tc>
        <w:tcPr>
          <w:tcW w:w="9587" w:type="dxa"/>
        </w:tcPr>
        <w:p w14:paraId="17E051F8" w14:textId="3D1BA7BC" w:rsidR="00F659F8" w:rsidRDefault="00F659F8" w:rsidP="008E05D3">
          <w:pPr>
            <w:pStyle w:val="Footer"/>
            <w:ind w:firstLine="119"/>
          </w:pPr>
          <w:sdt>
            <w:sdtPr>
              <w:alias w:val="Title"/>
              <w:id w:val="-378854622"/>
              <w:dataBinding w:prefixMappings="xmlns:ns0='http://purl.org/dc/elements/1.1/' xmlns:ns1='http://schemas.openxmlformats.org/package/2006/metadata/core-properties' " w:xpath="/ns1:coreProperties[1]/ns0:title[1]" w:storeItemID="{6C3C8BC8-F283-45AE-878A-BAB7291924A1}"/>
              <w:text/>
            </w:sdtPr>
            <w:sdtContent>
              <w:r>
                <w:t>Provisioning a Microsoft Team with Approval Flow and Azure Runbook</w:t>
              </w:r>
            </w:sdtContent>
          </w:sdt>
          <w:r>
            <w:t xml:space="preserve">, </w:t>
          </w:r>
          <w:sdt>
            <w:sdtPr>
              <w:alias w:val="Subject"/>
              <w:tag w:val=""/>
              <w:id w:val="209081807"/>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 xml:space="preserve">, Version </w:t>
          </w:r>
          <w:sdt>
            <w:sdtPr>
              <w:alias w:val="Version"/>
              <w:tag w:val="Version"/>
              <w:id w:val="1023442569"/>
              <w:placeholder>
                <w:docPart w:val="EF1C8427734B42DA9975B7EAE0B1A6FE"/>
              </w:placeholder>
              <w15:dataBinding w:xpath="/root[1]/version[1]" w:storeItemID="{A7D598A9-AC5B-49BC-AE59-C7616FDA4C36}"/>
            </w:sdtPr>
            <w:sdtContent>
              <w:r>
                <w:t>1.1</w:t>
              </w:r>
            </w:sdtContent>
          </w:sdt>
          <w:r>
            <w:t xml:space="preserve">, </w:t>
          </w:r>
          <w:fldSimple w:instr=" DOCPROPERTY Status \* MERGEFORMAT ">
            <w:r>
              <w:t>Release</w:t>
            </w:r>
          </w:fldSimple>
        </w:p>
        <w:p w14:paraId="17E051FA" w14:textId="1BA10727" w:rsidR="00F659F8" w:rsidRPr="00760B9E" w:rsidRDefault="00F659F8" w:rsidP="002B041D">
          <w:pPr>
            <w:pStyle w:val="Footer"/>
            <w:ind w:firstLine="119"/>
          </w:pPr>
          <w:r>
            <w:t xml:space="preserve">Prepared by </w:t>
          </w:r>
          <w:sdt>
            <w:sdtPr>
              <w:alias w:val="Author"/>
              <w:id w:val="-1435977143"/>
              <w:placeholder>
                <w:docPart w:val="AD92A8F3FC62425594211DC121C5640E"/>
              </w:placeholder>
              <w:dataBinding w:prefixMappings="xmlns:ns0='http://purl.org/dc/elements/1.1/' xmlns:ns1='http://schemas.openxmlformats.org/package/2006/metadata/core-properties' " w:xpath="/ns1:coreProperties[1]/ns0:creator[1]" w:storeItemID="{6C3C8BC8-F283-45AE-878A-BAB7291924A1}"/>
              <w:text/>
            </w:sdtPr>
            <w:sdtContent>
              <w:r>
                <w:t>Jason Ortiz</w:t>
              </w:r>
            </w:sdtContent>
          </w:sdt>
          <w:r>
            <w:rPr>
              <w:noProof/>
            </w:rPr>
            <w:tab/>
          </w:r>
        </w:p>
      </w:tc>
    </w:tr>
  </w:tbl>
  <w:p w14:paraId="17E051FC" w14:textId="77777777" w:rsidR="00F659F8" w:rsidRPr="00760B9E" w:rsidRDefault="00F659F8"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91C30" w14:textId="77777777" w:rsidR="00F659F8" w:rsidRDefault="00F659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1FD" w14:textId="2BCEC7C5" w:rsidR="00F659F8" w:rsidRDefault="00F659F8" w:rsidP="00C14C70">
    <w:pPr>
      <w:pStyle w:val="Footer"/>
      <w:pBdr>
        <w:top w:val="single" w:sz="4" w:space="1" w:color="auto"/>
      </w:pBdr>
      <w:jc w:val="right"/>
    </w:pPr>
    <w:r>
      <w:fldChar w:fldCharType="begin"/>
    </w:r>
    <w:r>
      <w:instrText xml:space="preserve"> PAGE  \* roman  \* MERGEFORMAT </w:instrText>
    </w:r>
    <w:r>
      <w:fldChar w:fldCharType="separate"/>
    </w:r>
    <w:r>
      <w:rPr>
        <w:noProof/>
      </w:rPr>
      <w:t>v</w:t>
    </w:r>
    <w:r>
      <w:fldChar w:fldCharType="end"/>
    </w:r>
  </w:p>
  <w:tbl>
    <w:tblPr>
      <w:tblW w:w="9587" w:type="dxa"/>
      <w:tblInd w:w="-227" w:type="dxa"/>
      <w:tblLayout w:type="fixed"/>
      <w:tblLook w:val="01E0" w:firstRow="1" w:lastRow="1" w:firstColumn="1" w:lastColumn="1" w:noHBand="0" w:noVBand="0"/>
    </w:tblPr>
    <w:tblGrid>
      <w:gridCol w:w="9587"/>
    </w:tblGrid>
    <w:tr w:rsidR="00F659F8" w:rsidRPr="00C831C4" w14:paraId="17E05201" w14:textId="77777777" w:rsidTr="00D87D77">
      <w:tc>
        <w:tcPr>
          <w:tcW w:w="9587" w:type="dxa"/>
        </w:tcPr>
        <w:p w14:paraId="17E051FE" w14:textId="0E2BF9E6" w:rsidR="00F659F8" w:rsidRDefault="00F659F8" w:rsidP="00344C13">
          <w:pPr>
            <w:pStyle w:val="Footer"/>
          </w:pPr>
          <w:r>
            <w:t xml:space="preserve">   Version </w:t>
          </w:r>
          <w:sdt>
            <w:sdtPr>
              <w:alias w:val="Version"/>
              <w:tag w:val="Version"/>
              <w:id w:val="-1843456921"/>
              <w:placeholder>
                <w:docPart w:val="BB3B6066589A4FDAA10F400983DBA254"/>
              </w:placeholder>
              <w15:dataBinding w:xpath="/root[1]/version[1]" w:storeItemID="{A7D598A9-AC5B-49BC-AE59-C7616FDA4C36}"/>
            </w:sdtPr>
            <w:sdtContent>
              <w:r>
                <w:t>1.1</w:t>
              </w:r>
            </w:sdtContent>
          </w:sdt>
        </w:p>
        <w:p w14:paraId="17E05200" w14:textId="7E23495A" w:rsidR="00F659F8" w:rsidRPr="00760B9E" w:rsidRDefault="00F659F8" w:rsidP="002B041D">
          <w:pPr>
            <w:pStyle w:val="Footer"/>
            <w:ind w:firstLine="119"/>
          </w:pPr>
          <w:r>
            <w:t xml:space="preserve">Prepared by </w:t>
          </w:r>
          <w:sdt>
            <w:sdtPr>
              <w:alias w:val="Author"/>
              <w:id w:val="-111978923"/>
              <w:placeholder>
                <w:docPart w:val="22C5C4C87F444D4D9FD11A5F36A1FA50"/>
              </w:placeholder>
              <w:dataBinding w:prefixMappings="xmlns:ns0='http://purl.org/dc/elements/1.1/' xmlns:ns1='http://schemas.openxmlformats.org/package/2006/metadata/core-properties' " w:xpath="/ns1:coreProperties[1]/ns0:creator[1]" w:storeItemID="{6C3C8BC8-F283-45AE-878A-BAB7291924A1}"/>
              <w:text/>
            </w:sdtPr>
            <w:sdtContent>
              <w:r>
                <w:t>Jason Ortiz</w:t>
              </w:r>
            </w:sdtContent>
          </w:sdt>
        </w:p>
      </w:tc>
    </w:tr>
  </w:tbl>
  <w:p w14:paraId="17E05202" w14:textId="77777777" w:rsidR="00F659F8" w:rsidRPr="00760B9E" w:rsidRDefault="00F659F8"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204" w14:textId="77777777" w:rsidR="00F659F8" w:rsidRPr="00714235" w:rsidRDefault="00F659F8" w:rsidP="007142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205" w14:textId="3FF2FD52" w:rsidR="00F659F8" w:rsidRDefault="00F659F8"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21</w:t>
    </w:r>
    <w:r>
      <w:fldChar w:fldCharType="end"/>
    </w:r>
  </w:p>
  <w:tbl>
    <w:tblPr>
      <w:tblW w:w="9587" w:type="dxa"/>
      <w:tblInd w:w="-227" w:type="dxa"/>
      <w:tblLayout w:type="fixed"/>
      <w:tblLook w:val="01E0" w:firstRow="1" w:lastRow="1" w:firstColumn="1" w:lastColumn="1" w:noHBand="0" w:noVBand="0"/>
    </w:tblPr>
    <w:tblGrid>
      <w:gridCol w:w="9587"/>
    </w:tblGrid>
    <w:tr w:rsidR="00F659F8" w:rsidRPr="00C831C4" w14:paraId="17E05209" w14:textId="77777777" w:rsidTr="00D87D77">
      <w:tc>
        <w:tcPr>
          <w:tcW w:w="9587" w:type="dxa"/>
        </w:tcPr>
        <w:bookmarkStart w:id="49" w:name="_Toc227064252"/>
        <w:p w14:paraId="17E05206" w14:textId="5A6F7EC2" w:rsidR="00F659F8" w:rsidRDefault="00F659F8" w:rsidP="00C14C70">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Content>
              <w:r>
                <w:t>Provisioning a Microsoft Team with Approval Flow and Azure Runbook</w:t>
              </w:r>
            </w:sdtContent>
          </w:sdt>
          <w:r>
            <w:t xml:space="preserve">, Version </w:t>
          </w:r>
          <w:sdt>
            <w:sdtPr>
              <w:alias w:val="Version"/>
              <w:tag w:val="Version"/>
              <w:id w:val="334047237"/>
              <w15:dataBinding w:xpath="/root[1]/version[1]" w:storeItemID="{A7D598A9-AC5B-49BC-AE59-C7616FDA4C36}"/>
            </w:sdtPr>
            <w:sdtContent>
              <w:r>
                <w:t>1.1</w:t>
              </w:r>
            </w:sdtContent>
          </w:sdt>
        </w:p>
        <w:p w14:paraId="17E05208" w14:textId="6E82354D" w:rsidR="00F659F8" w:rsidRPr="00760B9E" w:rsidRDefault="00F659F8" w:rsidP="002B041D">
          <w:pPr>
            <w:pStyle w:val="Footer"/>
            <w:ind w:firstLine="119"/>
          </w:pPr>
          <w:r>
            <w:t xml:space="preserve">Prepared by </w:t>
          </w:r>
          <w:sdt>
            <w:sdtPr>
              <w:alias w:val="Author"/>
              <w:id w:val="-60715813"/>
              <w:dataBinding w:prefixMappings="xmlns:ns0='http://purl.org/dc/elements/1.1/' xmlns:ns1='http://schemas.openxmlformats.org/package/2006/metadata/core-properties' " w:xpath="/ns1:coreProperties[1]/ns0:creator[1]" w:storeItemID="{6C3C8BC8-F283-45AE-878A-BAB7291924A1}"/>
              <w:text/>
            </w:sdtPr>
            <w:sdtContent>
              <w:r>
                <w:t>Jason Ortiz</w:t>
              </w:r>
            </w:sdtContent>
          </w:sdt>
          <w:r w:rsidRPr="00760B9E">
            <w:t xml:space="preserve"> </w:t>
          </w:r>
        </w:p>
      </w:tc>
    </w:tr>
    <w:bookmarkEnd w:id="49"/>
  </w:tbl>
  <w:p w14:paraId="17E0520A" w14:textId="77777777" w:rsidR="00F659F8" w:rsidRPr="00760B9E" w:rsidRDefault="00F659F8"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D4659" w14:textId="77777777" w:rsidR="00F659F8" w:rsidRDefault="00F659F8">
      <w:pPr>
        <w:spacing w:before="0" w:after="0" w:line="240" w:lineRule="auto"/>
      </w:pPr>
      <w:r>
        <w:separator/>
      </w:r>
    </w:p>
  </w:footnote>
  <w:footnote w:type="continuationSeparator" w:id="0">
    <w:p w14:paraId="4F52343D" w14:textId="77777777" w:rsidR="00F659F8" w:rsidRDefault="00F659F8">
      <w:pPr>
        <w:spacing w:before="0" w:after="0" w:line="240" w:lineRule="auto"/>
      </w:pPr>
      <w:r>
        <w:continuationSeparator/>
      </w:r>
    </w:p>
  </w:footnote>
  <w:footnote w:type="continuationNotice" w:id="1">
    <w:p w14:paraId="7AEEDD2F" w14:textId="77777777" w:rsidR="00F659F8" w:rsidRDefault="00F659F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D45F3" w14:textId="77777777" w:rsidR="00F659F8" w:rsidRDefault="00F65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F659F8" w:rsidRPr="00BF6753" w14:paraId="17E051EE" w14:textId="77777777" w:rsidTr="00EB71E5">
      <w:trPr>
        <w:trHeight w:val="800"/>
      </w:trPr>
      <w:tc>
        <w:tcPr>
          <w:tcW w:w="2256" w:type="dxa"/>
          <w:tcBorders>
            <w:top w:val="nil"/>
            <w:left w:val="nil"/>
            <w:bottom w:val="nil"/>
            <w:right w:val="nil"/>
          </w:tcBorders>
        </w:tcPr>
        <w:p w14:paraId="17E051EB" w14:textId="77777777" w:rsidR="00F659F8" w:rsidRPr="00BF6753" w:rsidRDefault="00F659F8" w:rsidP="00C12CC9">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17E0520B" wp14:editId="17E0520C">
                <wp:extent cx="1295648" cy="276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17E051EC" w14:textId="308864F3" w:rsidR="00F659F8" w:rsidRPr="00BF6753" w:rsidRDefault="00F659F8" w:rsidP="00C12CC9">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17E051ED" w14:textId="77777777" w:rsidR="00F659F8" w:rsidRPr="00BF6753" w:rsidRDefault="00F659F8" w:rsidP="00C12CC9">
          <w:pPr>
            <w:spacing w:after="0"/>
            <w:jc w:val="center"/>
            <w:rPr>
              <w:rFonts w:ascii="Calibri" w:eastAsia="Calibri" w:hAnsi="Calibri" w:cs="Calibri"/>
              <w:szCs w:val="16"/>
              <w:lang w:val="en-AU" w:eastAsia="en-AU"/>
            </w:rPr>
          </w:pPr>
        </w:p>
      </w:tc>
    </w:tr>
  </w:tbl>
  <w:p w14:paraId="17E051EF" w14:textId="77777777" w:rsidR="00F659F8" w:rsidRPr="00C14C70" w:rsidRDefault="00F659F8" w:rsidP="00102A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6657C" w14:textId="77777777" w:rsidR="00F659F8" w:rsidRDefault="00F659F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F659F8" w:rsidRPr="00BF6753" w14:paraId="3A8CAFE3" w14:textId="77777777" w:rsidTr="00EB71E5">
      <w:trPr>
        <w:trHeight w:val="800"/>
      </w:trPr>
      <w:tc>
        <w:tcPr>
          <w:tcW w:w="2256" w:type="dxa"/>
          <w:tcBorders>
            <w:top w:val="nil"/>
            <w:left w:val="nil"/>
            <w:bottom w:val="nil"/>
            <w:right w:val="nil"/>
          </w:tcBorders>
        </w:tcPr>
        <w:p w14:paraId="415E4287" w14:textId="77777777" w:rsidR="00F659F8" w:rsidRPr="00BF6753" w:rsidRDefault="00F659F8" w:rsidP="00102AD1">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56A76FE9" wp14:editId="707D33E1">
                <wp:extent cx="1295648" cy="27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82B18C5" w14:textId="77777777" w:rsidR="00F659F8" w:rsidRPr="00BF6753" w:rsidRDefault="00F659F8" w:rsidP="00102AD1">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922DD6">
            <w:rPr>
              <w:rFonts w:ascii="Calibri" w:eastAsia="Calibri" w:hAnsi="Calibri" w:cs="Calibri"/>
              <w:b/>
              <w:bCs/>
              <w:szCs w:val="16"/>
              <w:lang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Colgate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Colgate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086234B5" w14:textId="77777777" w:rsidR="00F659F8" w:rsidRPr="00BF6753" w:rsidRDefault="00F659F8" w:rsidP="00102AD1">
          <w:pPr>
            <w:spacing w:after="0"/>
            <w:jc w:val="center"/>
            <w:rPr>
              <w:rFonts w:ascii="Calibri" w:eastAsia="Calibri" w:hAnsi="Calibri" w:cs="Calibri"/>
              <w:szCs w:val="16"/>
              <w:lang w:val="en-AU" w:eastAsia="en-AU"/>
            </w:rPr>
          </w:pPr>
        </w:p>
      </w:tc>
    </w:tr>
  </w:tbl>
  <w:p w14:paraId="17E05203" w14:textId="77777777" w:rsidR="00F659F8" w:rsidRPr="00714235" w:rsidRDefault="00F659F8"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9"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1162E53"/>
    <w:multiLevelType w:val="hybridMultilevel"/>
    <w:tmpl w:val="B0286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77D58"/>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A3C381B"/>
    <w:multiLevelType w:val="hybridMultilevel"/>
    <w:tmpl w:val="230A94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6594FF6"/>
    <w:multiLevelType w:val="hybridMultilevel"/>
    <w:tmpl w:val="CD420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3F5BDA"/>
    <w:multiLevelType w:val="multilevel"/>
    <w:tmpl w:val="9228A626"/>
    <w:numStyleLink w:val="Checklist"/>
  </w:abstractNum>
  <w:abstractNum w:abstractNumId="17" w15:restartNumberingAfterBreak="0">
    <w:nsid w:val="2FC02769"/>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8"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9" w15:restartNumberingAfterBreak="0">
    <w:nsid w:val="363A1503"/>
    <w:multiLevelType w:val="multilevel"/>
    <w:tmpl w:val="E04AFF44"/>
    <w:lvl w:ilvl="0">
      <w:start w:val="1"/>
      <w:numFmt w:val="decimal"/>
      <w:lvlRestart w:val="0"/>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0"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1"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15:restartNumberingAfterBreak="0">
    <w:nsid w:val="43F24D56"/>
    <w:multiLevelType w:val="hybridMultilevel"/>
    <w:tmpl w:val="6AD4B226"/>
    <w:lvl w:ilvl="0" w:tplc="D3EE10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4B17AC"/>
    <w:multiLevelType w:val="hybridMultilevel"/>
    <w:tmpl w:val="1B6A208A"/>
    <w:lvl w:ilvl="0" w:tplc="0E3C9530">
      <w:start w:val="1"/>
      <w:numFmt w:val="decimal"/>
      <w:lvlText w:val="%1."/>
      <w:lvlJc w:val="left"/>
      <w:pPr>
        <w:ind w:left="720" w:hanging="360"/>
      </w:pPr>
      <w:rPr>
        <w:rFonts w:ascii="Calibri" w:hAnsi="Calibri" w:cs="Calibri"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2832629"/>
    <w:multiLevelType w:val="hybridMultilevel"/>
    <w:tmpl w:val="8C24C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EC2CD7"/>
    <w:multiLevelType w:val="multilevel"/>
    <w:tmpl w:val="B7A0F0C0"/>
    <w:numStyleLink w:val="NumberedList"/>
  </w:abstractNum>
  <w:abstractNum w:abstractNumId="27" w15:restartNumberingAfterBreak="0">
    <w:nsid w:val="595E3DFB"/>
    <w:multiLevelType w:val="multilevel"/>
    <w:tmpl w:val="64F2F73C"/>
    <w:lvl w:ilvl="0">
      <w:start w:val="1"/>
      <w:numFmt w:val="decimal"/>
      <w:lvlText w:val="%1."/>
      <w:lvlJc w:val="left"/>
      <w:pPr>
        <w:tabs>
          <w:tab w:val="num" w:pos="720"/>
        </w:tabs>
        <w:ind w:left="720" w:hanging="360"/>
      </w:pPr>
      <w:rPr>
        <w:rFonts w:hint="default"/>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8" w15:restartNumberingAfterBreak="0">
    <w:nsid w:val="5C043ECC"/>
    <w:multiLevelType w:val="multilevel"/>
    <w:tmpl w:val="B1C0B846"/>
    <w:numStyleLink w:val="Style1"/>
  </w:abstractNum>
  <w:abstractNum w:abstractNumId="29" w15:restartNumberingAfterBreak="0">
    <w:nsid w:val="63EA585D"/>
    <w:multiLevelType w:val="hybridMultilevel"/>
    <w:tmpl w:val="70C26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1"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71161B88"/>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3" w15:restartNumberingAfterBreak="0">
    <w:nsid w:val="73857705"/>
    <w:multiLevelType w:val="multilevel"/>
    <w:tmpl w:val="64F2F73C"/>
    <w:lvl w:ilvl="0">
      <w:start w:val="1"/>
      <w:numFmt w:val="decimal"/>
      <w:lvlText w:val="%1."/>
      <w:lvlJc w:val="left"/>
      <w:pPr>
        <w:tabs>
          <w:tab w:val="num" w:pos="720"/>
        </w:tabs>
        <w:ind w:left="720" w:hanging="360"/>
      </w:pPr>
      <w:rPr>
        <w:rFonts w:hint="default"/>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4" w15:restartNumberingAfterBreak="0">
    <w:nsid w:val="7F99573B"/>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num w:numId="1">
    <w:abstractNumId w:val="12"/>
  </w:num>
  <w:num w:numId="2">
    <w:abstractNumId w:val="22"/>
  </w:num>
  <w:num w:numId="3">
    <w:abstractNumId w:val="31"/>
  </w:num>
  <w:num w:numId="4">
    <w:abstractNumId w:val="28"/>
  </w:num>
  <w:num w:numId="5">
    <w:abstractNumId w:val="20"/>
  </w:num>
  <w:num w:numId="6">
    <w:abstractNumId w:val="30"/>
  </w:num>
  <w:num w:numId="7">
    <w:abstractNumId w:val="18"/>
  </w:num>
  <w:num w:numId="8">
    <w:abstractNumId w:val="16"/>
  </w:num>
  <w:num w:numId="9">
    <w:abstractNumId w:val="9"/>
  </w:num>
  <w:num w:numId="10">
    <w:abstractNumId w:val="8"/>
  </w:num>
  <w:num w:numId="11">
    <w:abstractNumId w:val="21"/>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4"/>
  </w:num>
  <w:num w:numId="21">
    <w:abstractNumId w:val="23"/>
  </w:num>
  <w:num w:numId="22">
    <w:abstractNumId w:val="10"/>
  </w:num>
  <w:num w:numId="23">
    <w:abstractNumId w:val="15"/>
  </w:num>
  <w:num w:numId="24">
    <w:abstractNumId w:val="25"/>
  </w:num>
  <w:num w:numId="25">
    <w:abstractNumId w:val="13"/>
  </w:num>
  <w:num w:numId="26">
    <w:abstractNumId w:val="24"/>
  </w:num>
  <w:num w:numId="27">
    <w:abstractNumId w:val="26"/>
    <w:lvlOverride w:ilvl="0">
      <w:lvl w:ilvl="0">
        <w:start w:val="1"/>
        <w:numFmt w:val="decimal"/>
        <w:lvlText w:val="%1."/>
        <w:lvlJc w:val="left"/>
        <w:pPr>
          <w:tabs>
            <w:tab w:val="num" w:pos="720"/>
          </w:tabs>
          <w:ind w:left="720" w:hanging="360"/>
        </w:pPr>
        <w:rPr>
          <w:rFonts w:ascii="Segoe UI" w:eastAsiaTheme="minorHAnsi" w:hAnsi="Segoe UI" w:cstheme="minorBidi"/>
          <w:color w:val="auto"/>
          <w:sz w:val="22"/>
          <w:szCs w:val="20"/>
        </w:rPr>
      </w:lvl>
    </w:lvlOverride>
    <w:lvlOverride w:ilvl="1">
      <w:lvl w:ilvl="1">
        <w:start w:val="1"/>
        <w:numFmt w:val="lowerLetter"/>
        <w:lvlText w:val="%2."/>
        <w:lvlJc w:val="left"/>
        <w:pPr>
          <w:tabs>
            <w:tab w:val="num" w:pos="1440"/>
          </w:tabs>
          <w:ind w:left="1440" w:hanging="360"/>
        </w:pPr>
        <w:rPr>
          <w:rFonts w:ascii="Segoe UI" w:hAnsi="Segoe UI"/>
          <w:color w:val="auto"/>
          <w:sz w:val="20"/>
          <w:szCs w:val="20"/>
        </w:rPr>
      </w:lvl>
    </w:lvlOverride>
  </w:num>
  <w:num w:numId="28">
    <w:abstractNumId w:val="32"/>
  </w:num>
  <w:num w:numId="29">
    <w:abstractNumId w:val="19"/>
  </w:num>
  <w:num w:numId="30">
    <w:abstractNumId w:val="29"/>
  </w:num>
  <w:num w:numId="31">
    <w:abstractNumId w:val="17"/>
  </w:num>
  <w:num w:numId="32">
    <w:abstractNumId w:val="11"/>
  </w:num>
  <w:num w:numId="33">
    <w:abstractNumId w:val="34"/>
  </w:num>
  <w:num w:numId="34">
    <w:abstractNumId w:val="27"/>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ttachedTemplate r:id="rId1"/>
  <w:stylePaneSortMethod w:val="0000"/>
  <w:defaultTabStop w:val="43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B9E"/>
    <w:rsid w:val="0000058F"/>
    <w:rsid w:val="000022B1"/>
    <w:rsid w:val="00002416"/>
    <w:rsid w:val="0000441A"/>
    <w:rsid w:val="00005185"/>
    <w:rsid w:val="00006A3E"/>
    <w:rsid w:val="000115CA"/>
    <w:rsid w:val="00012C9B"/>
    <w:rsid w:val="00014485"/>
    <w:rsid w:val="000200EA"/>
    <w:rsid w:val="00021CF4"/>
    <w:rsid w:val="00024538"/>
    <w:rsid w:val="00024F99"/>
    <w:rsid w:val="00030D08"/>
    <w:rsid w:val="00032A72"/>
    <w:rsid w:val="00034061"/>
    <w:rsid w:val="00034D06"/>
    <w:rsid w:val="00035D64"/>
    <w:rsid w:val="0003663B"/>
    <w:rsid w:val="00037BBF"/>
    <w:rsid w:val="000415E8"/>
    <w:rsid w:val="00045D47"/>
    <w:rsid w:val="00046B78"/>
    <w:rsid w:val="00051105"/>
    <w:rsid w:val="000535A2"/>
    <w:rsid w:val="00053CFA"/>
    <w:rsid w:val="000554ED"/>
    <w:rsid w:val="000555BC"/>
    <w:rsid w:val="00055EFB"/>
    <w:rsid w:val="000610CB"/>
    <w:rsid w:val="000639D2"/>
    <w:rsid w:val="000643AB"/>
    <w:rsid w:val="00070D4E"/>
    <w:rsid w:val="000713C4"/>
    <w:rsid w:val="000722AD"/>
    <w:rsid w:val="000733F1"/>
    <w:rsid w:val="00075D69"/>
    <w:rsid w:val="00076116"/>
    <w:rsid w:val="00077062"/>
    <w:rsid w:val="00077CF0"/>
    <w:rsid w:val="00080D1B"/>
    <w:rsid w:val="00083CA7"/>
    <w:rsid w:val="0008547C"/>
    <w:rsid w:val="0009160E"/>
    <w:rsid w:val="00095B4F"/>
    <w:rsid w:val="000A1179"/>
    <w:rsid w:val="000A26D6"/>
    <w:rsid w:val="000A4C30"/>
    <w:rsid w:val="000A5EF2"/>
    <w:rsid w:val="000B01BB"/>
    <w:rsid w:val="000B0633"/>
    <w:rsid w:val="000B3E14"/>
    <w:rsid w:val="000B5325"/>
    <w:rsid w:val="000B7825"/>
    <w:rsid w:val="000B7E5C"/>
    <w:rsid w:val="000C0C3B"/>
    <w:rsid w:val="000C1807"/>
    <w:rsid w:val="000C21E2"/>
    <w:rsid w:val="000C417D"/>
    <w:rsid w:val="000D091D"/>
    <w:rsid w:val="000D13BF"/>
    <w:rsid w:val="000D3719"/>
    <w:rsid w:val="000D5BA1"/>
    <w:rsid w:val="000D7D27"/>
    <w:rsid w:val="000E061E"/>
    <w:rsid w:val="000E0F5F"/>
    <w:rsid w:val="000E46F5"/>
    <w:rsid w:val="000E5930"/>
    <w:rsid w:val="000E7101"/>
    <w:rsid w:val="000E786B"/>
    <w:rsid w:val="000F11FD"/>
    <w:rsid w:val="000F136B"/>
    <w:rsid w:val="000F1930"/>
    <w:rsid w:val="000F4709"/>
    <w:rsid w:val="000F5A4B"/>
    <w:rsid w:val="000F64F4"/>
    <w:rsid w:val="000F707C"/>
    <w:rsid w:val="00102257"/>
    <w:rsid w:val="00102AD1"/>
    <w:rsid w:val="00102BB1"/>
    <w:rsid w:val="001041A4"/>
    <w:rsid w:val="00104FD1"/>
    <w:rsid w:val="0010789E"/>
    <w:rsid w:val="001129AE"/>
    <w:rsid w:val="00113834"/>
    <w:rsid w:val="0011522E"/>
    <w:rsid w:val="001155A2"/>
    <w:rsid w:val="00117DCE"/>
    <w:rsid w:val="00121582"/>
    <w:rsid w:val="001222C2"/>
    <w:rsid w:val="001223B6"/>
    <w:rsid w:val="00125C0E"/>
    <w:rsid w:val="00126BDB"/>
    <w:rsid w:val="00131D9B"/>
    <w:rsid w:val="001320A7"/>
    <w:rsid w:val="001343B3"/>
    <w:rsid w:val="0013515B"/>
    <w:rsid w:val="00135CC1"/>
    <w:rsid w:val="0014165D"/>
    <w:rsid w:val="00143369"/>
    <w:rsid w:val="00144BBE"/>
    <w:rsid w:val="00145245"/>
    <w:rsid w:val="00146B1E"/>
    <w:rsid w:val="00146DE9"/>
    <w:rsid w:val="00154419"/>
    <w:rsid w:val="0015580D"/>
    <w:rsid w:val="0015705A"/>
    <w:rsid w:val="0016126D"/>
    <w:rsid w:val="00161BDD"/>
    <w:rsid w:val="0016232F"/>
    <w:rsid w:val="001646FF"/>
    <w:rsid w:val="001761DA"/>
    <w:rsid w:val="00177D97"/>
    <w:rsid w:val="001810AD"/>
    <w:rsid w:val="0018144B"/>
    <w:rsid w:val="00182998"/>
    <w:rsid w:val="00182D79"/>
    <w:rsid w:val="0018375F"/>
    <w:rsid w:val="00184C5B"/>
    <w:rsid w:val="00192099"/>
    <w:rsid w:val="00192E65"/>
    <w:rsid w:val="00195128"/>
    <w:rsid w:val="001958E7"/>
    <w:rsid w:val="0019678E"/>
    <w:rsid w:val="00196F2C"/>
    <w:rsid w:val="00197E65"/>
    <w:rsid w:val="001A1E74"/>
    <w:rsid w:val="001A39D4"/>
    <w:rsid w:val="001A7332"/>
    <w:rsid w:val="001B02EF"/>
    <w:rsid w:val="001B1D27"/>
    <w:rsid w:val="001B2AD5"/>
    <w:rsid w:val="001B4BDD"/>
    <w:rsid w:val="001B5D0E"/>
    <w:rsid w:val="001B60AB"/>
    <w:rsid w:val="001B7099"/>
    <w:rsid w:val="001B78D3"/>
    <w:rsid w:val="001C3F05"/>
    <w:rsid w:val="001C4A70"/>
    <w:rsid w:val="001C53E9"/>
    <w:rsid w:val="001C6D26"/>
    <w:rsid w:val="001C73A5"/>
    <w:rsid w:val="001D0646"/>
    <w:rsid w:val="001D1ECE"/>
    <w:rsid w:val="001D2092"/>
    <w:rsid w:val="001D3C71"/>
    <w:rsid w:val="001D66E5"/>
    <w:rsid w:val="001D7240"/>
    <w:rsid w:val="001E07B2"/>
    <w:rsid w:val="001E1145"/>
    <w:rsid w:val="001E1E93"/>
    <w:rsid w:val="001E22E4"/>
    <w:rsid w:val="001F1BC1"/>
    <w:rsid w:val="001F1FEE"/>
    <w:rsid w:val="001F358D"/>
    <w:rsid w:val="001F4717"/>
    <w:rsid w:val="001F49B3"/>
    <w:rsid w:val="001F5A97"/>
    <w:rsid w:val="001F6908"/>
    <w:rsid w:val="00200795"/>
    <w:rsid w:val="00202241"/>
    <w:rsid w:val="00203394"/>
    <w:rsid w:val="00203BD2"/>
    <w:rsid w:val="00205379"/>
    <w:rsid w:val="00205A22"/>
    <w:rsid w:val="00212645"/>
    <w:rsid w:val="00213690"/>
    <w:rsid w:val="00213747"/>
    <w:rsid w:val="00217980"/>
    <w:rsid w:val="00220708"/>
    <w:rsid w:val="00220B77"/>
    <w:rsid w:val="002219A4"/>
    <w:rsid w:val="00222351"/>
    <w:rsid w:val="00226251"/>
    <w:rsid w:val="00226E8E"/>
    <w:rsid w:val="0022763D"/>
    <w:rsid w:val="002316EA"/>
    <w:rsid w:val="002352AE"/>
    <w:rsid w:val="002353F8"/>
    <w:rsid w:val="0023552E"/>
    <w:rsid w:val="00235BF9"/>
    <w:rsid w:val="00236AB6"/>
    <w:rsid w:val="0024306C"/>
    <w:rsid w:val="00243820"/>
    <w:rsid w:val="00245AC2"/>
    <w:rsid w:val="00245DBF"/>
    <w:rsid w:val="0024706C"/>
    <w:rsid w:val="00247453"/>
    <w:rsid w:val="00255CEB"/>
    <w:rsid w:val="00255E48"/>
    <w:rsid w:val="0026053A"/>
    <w:rsid w:val="00262409"/>
    <w:rsid w:val="00262FA4"/>
    <w:rsid w:val="002633B7"/>
    <w:rsid w:val="00266A5C"/>
    <w:rsid w:val="00266B7D"/>
    <w:rsid w:val="00274186"/>
    <w:rsid w:val="00274DAF"/>
    <w:rsid w:val="002778D8"/>
    <w:rsid w:val="00280461"/>
    <w:rsid w:val="00280E7E"/>
    <w:rsid w:val="002816E3"/>
    <w:rsid w:val="00284F8A"/>
    <w:rsid w:val="00290A56"/>
    <w:rsid w:val="00291883"/>
    <w:rsid w:val="00292139"/>
    <w:rsid w:val="00293023"/>
    <w:rsid w:val="00293294"/>
    <w:rsid w:val="002939CD"/>
    <w:rsid w:val="002943A0"/>
    <w:rsid w:val="00295BF2"/>
    <w:rsid w:val="00296C32"/>
    <w:rsid w:val="00296CB1"/>
    <w:rsid w:val="00296EB5"/>
    <w:rsid w:val="002A29F5"/>
    <w:rsid w:val="002A4365"/>
    <w:rsid w:val="002B041D"/>
    <w:rsid w:val="002B0C51"/>
    <w:rsid w:val="002B2193"/>
    <w:rsid w:val="002B26FE"/>
    <w:rsid w:val="002B2811"/>
    <w:rsid w:val="002B3376"/>
    <w:rsid w:val="002B3EEF"/>
    <w:rsid w:val="002B525C"/>
    <w:rsid w:val="002B571C"/>
    <w:rsid w:val="002B6635"/>
    <w:rsid w:val="002B7205"/>
    <w:rsid w:val="002B74B3"/>
    <w:rsid w:val="002B7A2A"/>
    <w:rsid w:val="002C0B45"/>
    <w:rsid w:val="002C1831"/>
    <w:rsid w:val="002C4C49"/>
    <w:rsid w:val="002C5A3D"/>
    <w:rsid w:val="002C674B"/>
    <w:rsid w:val="002C6757"/>
    <w:rsid w:val="002D0668"/>
    <w:rsid w:val="002D2F4B"/>
    <w:rsid w:val="002D6401"/>
    <w:rsid w:val="002D67E1"/>
    <w:rsid w:val="002D7FF9"/>
    <w:rsid w:val="002E013F"/>
    <w:rsid w:val="002E20B2"/>
    <w:rsid w:val="002E33F2"/>
    <w:rsid w:val="002E3618"/>
    <w:rsid w:val="002E5FA8"/>
    <w:rsid w:val="002F3A14"/>
    <w:rsid w:val="002F3E25"/>
    <w:rsid w:val="002F66C7"/>
    <w:rsid w:val="00301F24"/>
    <w:rsid w:val="00305909"/>
    <w:rsid w:val="00305FA5"/>
    <w:rsid w:val="00310326"/>
    <w:rsid w:val="00312DE3"/>
    <w:rsid w:val="003133E6"/>
    <w:rsid w:val="00313654"/>
    <w:rsid w:val="00314AC4"/>
    <w:rsid w:val="003152C9"/>
    <w:rsid w:val="00321E64"/>
    <w:rsid w:val="00322868"/>
    <w:rsid w:val="00322A38"/>
    <w:rsid w:val="00322DD1"/>
    <w:rsid w:val="00323DD5"/>
    <w:rsid w:val="00330525"/>
    <w:rsid w:val="003319FD"/>
    <w:rsid w:val="00332973"/>
    <w:rsid w:val="00337717"/>
    <w:rsid w:val="00337DA4"/>
    <w:rsid w:val="00340481"/>
    <w:rsid w:val="003410D0"/>
    <w:rsid w:val="0034375C"/>
    <w:rsid w:val="003437FC"/>
    <w:rsid w:val="00344C13"/>
    <w:rsid w:val="003459C4"/>
    <w:rsid w:val="00346A83"/>
    <w:rsid w:val="00346E5F"/>
    <w:rsid w:val="00347338"/>
    <w:rsid w:val="0035173D"/>
    <w:rsid w:val="003525F1"/>
    <w:rsid w:val="0035460A"/>
    <w:rsid w:val="00354B7A"/>
    <w:rsid w:val="003561D5"/>
    <w:rsid w:val="00357775"/>
    <w:rsid w:val="0035787A"/>
    <w:rsid w:val="0036043F"/>
    <w:rsid w:val="0036103D"/>
    <w:rsid w:val="00362072"/>
    <w:rsid w:val="0036402B"/>
    <w:rsid w:val="00365103"/>
    <w:rsid w:val="003672DF"/>
    <w:rsid w:val="00371A4F"/>
    <w:rsid w:val="0038025B"/>
    <w:rsid w:val="003807AB"/>
    <w:rsid w:val="00381BA5"/>
    <w:rsid w:val="00384392"/>
    <w:rsid w:val="003844B2"/>
    <w:rsid w:val="00384A80"/>
    <w:rsid w:val="003868A8"/>
    <w:rsid w:val="003878CC"/>
    <w:rsid w:val="00387945"/>
    <w:rsid w:val="003906C4"/>
    <w:rsid w:val="003909FF"/>
    <w:rsid w:val="00390D9B"/>
    <w:rsid w:val="00392211"/>
    <w:rsid w:val="003940C8"/>
    <w:rsid w:val="003968AB"/>
    <w:rsid w:val="00397E9B"/>
    <w:rsid w:val="003A05B8"/>
    <w:rsid w:val="003A1977"/>
    <w:rsid w:val="003A1A32"/>
    <w:rsid w:val="003A2AC9"/>
    <w:rsid w:val="003A33CC"/>
    <w:rsid w:val="003A49F2"/>
    <w:rsid w:val="003A6C88"/>
    <w:rsid w:val="003A6CA6"/>
    <w:rsid w:val="003B03B8"/>
    <w:rsid w:val="003B15C3"/>
    <w:rsid w:val="003B1907"/>
    <w:rsid w:val="003B2B87"/>
    <w:rsid w:val="003B3279"/>
    <w:rsid w:val="003B62F8"/>
    <w:rsid w:val="003B6436"/>
    <w:rsid w:val="003B6B33"/>
    <w:rsid w:val="003C0C0C"/>
    <w:rsid w:val="003C13E9"/>
    <w:rsid w:val="003C1AE1"/>
    <w:rsid w:val="003C6B12"/>
    <w:rsid w:val="003C7472"/>
    <w:rsid w:val="003D0D59"/>
    <w:rsid w:val="003D1C50"/>
    <w:rsid w:val="003D33FA"/>
    <w:rsid w:val="003D4534"/>
    <w:rsid w:val="003D6541"/>
    <w:rsid w:val="003E1182"/>
    <w:rsid w:val="003E1360"/>
    <w:rsid w:val="003E18A2"/>
    <w:rsid w:val="003E1B88"/>
    <w:rsid w:val="003E214C"/>
    <w:rsid w:val="003E2A54"/>
    <w:rsid w:val="003E33BA"/>
    <w:rsid w:val="003E3500"/>
    <w:rsid w:val="003E3DC7"/>
    <w:rsid w:val="003E577A"/>
    <w:rsid w:val="003E7ADE"/>
    <w:rsid w:val="003E7CD1"/>
    <w:rsid w:val="003F06B3"/>
    <w:rsid w:val="003F1802"/>
    <w:rsid w:val="003F1F90"/>
    <w:rsid w:val="003F3AE1"/>
    <w:rsid w:val="003F3F8F"/>
    <w:rsid w:val="003F68CC"/>
    <w:rsid w:val="00405BFE"/>
    <w:rsid w:val="00411E5A"/>
    <w:rsid w:val="004129F1"/>
    <w:rsid w:val="00415EDE"/>
    <w:rsid w:val="00417420"/>
    <w:rsid w:val="00420043"/>
    <w:rsid w:val="00420455"/>
    <w:rsid w:val="00420966"/>
    <w:rsid w:val="00421483"/>
    <w:rsid w:val="004237FB"/>
    <w:rsid w:val="00424630"/>
    <w:rsid w:val="00424AE1"/>
    <w:rsid w:val="00424E02"/>
    <w:rsid w:val="004256C4"/>
    <w:rsid w:val="00426814"/>
    <w:rsid w:val="004300F0"/>
    <w:rsid w:val="004302E9"/>
    <w:rsid w:val="00432F46"/>
    <w:rsid w:val="00434DE5"/>
    <w:rsid w:val="0043697F"/>
    <w:rsid w:val="00437687"/>
    <w:rsid w:val="00437FF1"/>
    <w:rsid w:val="004410E2"/>
    <w:rsid w:val="00441DE9"/>
    <w:rsid w:val="004424F8"/>
    <w:rsid w:val="00442A59"/>
    <w:rsid w:val="00446F07"/>
    <w:rsid w:val="004473BE"/>
    <w:rsid w:val="00450906"/>
    <w:rsid w:val="00450A3B"/>
    <w:rsid w:val="00450AA2"/>
    <w:rsid w:val="00451995"/>
    <w:rsid w:val="00452DC3"/>
    <w:rsid w:val="00454339"/>
    <w:rsid w:val="004553AB"/>
    <w:rsid w:val="00457F2C"/>
    <w:rsid w:val="00462FEA"/>
    <w:rsid w:val="00463FA5"/>
    <w:rsid w:val="00464136"/>
    <w:rsid w:val="004648B6"/>
    <w:rsid w:val="00465BCA"/>
    <w:rsid w:val="00472E23"/>
    <w:rsid w:val="00475B6F"/>
    <w:rsid w:val="00481FDA"/>
    <w:rsid w:val="00485161"/>
    <w:rsid w:val="004857B4"/>
    <w:rsid w:val="0048647A"/>
    <w:rsid w:val="00486492"/>
    <w:rsid w:val="00490971"/>
    <w:rsid w:val="004915E6"/>
    <w:rsid w:val="00495DC9"/>
    <w:rsid w:val="0049777D"/>
    <w:rsid w:val="004A02AA"/>
    <w:rsid w:val="004A1130"/>
    <w:rsid w:val="004A3797"/>
    <w:rsid w:val="004A4746"/>
    <w:rsid w:val="004A4929"/>
    <w:rsid w:val="004A4A89"/>
    <w:rsid w:val="004A4BEE"/>
    <w:rsid w:val="004A7478"/>
    <w:rsid w:val="004B1337"/>
    <w:rsid w:val="004B1676"/>
    <w:rsid w:val="004B292A"/>
    <w:rsid w:val="004B417F"/>
    <w:rsid w:val="004B6442"/>
    <w:rsid w:val="004B6F6B"/>
    <w:rsid w:val="004B7C97"/>
    <w:rsid w:val="004C0ED3"/>
    <w:rsid w:val="004C0F6C"/>
    <w:rsid w:val="004C2568"/>
    <w:rsid w:val="004D0A48"/>
    <w:rsid w:val="004D23F0"/>
    <w:rsid w:val="004D3081"/>
    <w:rsid w:val="004D3A5F"/>
    <w:rsid w:val="004D4796"/>
    <w:rsid w:val="004D5656"/>
    <w:rsid w:val="004D6859"/>
    <w:rsid w:val="004D6C61"/>
    <w:rsid w:val="004E2818"/>
    <w:rsid w:val="004E2DAE"/>
    <w:rsid w:val="004E6A87"/>
    <w:rsid w:val="004F27F0"/>
    <w:rsid w:val="004F2A84"/>
    <w:rsid w:val="004F2EC3"/>
    <w:rsid w:val="004F6EDF"/>
    <w:rsid w:val="004F793F"/>
    <w:rsid w:val="0050087C"/>
    <w:rsid w:val="005021FC"/>
    <w:rsid w:val="00502727"/>
    <w:rsid w:val="005044A7"/>
    <w:rsid w:val="00504C8B"/>
    <w:rsid w:val="0050634A"/>
    <w:rsid w:val="005067D5"/>
    <w:rsid w:val="00510D90"/>
    <w:rsid w:val="00514A81"/>
    <w:rsid w:val="0051506C"/>
    <w:rsid w:val="00517FF3"/>
    <w:rsid w:val="00520532"/>
    <w:rsid w:val="0052117C"/>
    <w:rsid w:val="00521432"/>
    <w:rsid w:val="00521B5C"/>
    <w:rsid w:val="00523F62"/>
    <w:rsid w:val="00526001"/>
    <w:rsid w:val="00526049"/>
    <w:rsid w:val="005301E0"/>
    <w:rsid w:val="00531D64"/>
    <w:rsid w:val="00532CB2"/>
    <w:rsid w:val="00532D19"/>
    <w:rsid w:val="005341CB"/>
    <w:rsid w:val="005352A8"/>
    <w:rsid w:val="00535C8C"/>
    <w:rsid w:val="00535D31"/>
    <w:rsid w:val="00537BB3"/>
    <w:rsid w:val="005407D8"/>
    <w:rsid w:val="00541484"/>
    <w:rsid w:val="00544919"/>
    <w:rsid w:val="00545F87"/>
    <w:rsid w:val="0054781B"/>
    <w:rsid w:val="005542E7"/>
    <w:rsid w:val="00555A1B"/>
    <w:rsid w:val="00557C50"/>
    <w:rsid w:val="00563A2B"/>
    <w:rsid w:val="0057060A"/>
    <w:rsid w:val="00571B8C"/>
    <w:rsid w:val="00575CA2"/>
    <w:rsid w:val="00576319"/>
    <w:rsid w:val="00577F1D"/>
    <w:rsid w:val="00584157"/>
    <w:rsid w:val="00584217"/>
    <w:rsid w:val="00584D47"/>
    <w:rsid w:val="0058670B"/>
    <w:rsid w:val="00586CD1"/>
    <w:rsid w:val="00587DC9"/>
    <w:rsid w:val="005905EF"/>
    <w:rsid w:val="005911C0"/>
    <w:rsid w:val="005929F0"/>
    <w:rsid w:val="00592FD5"/>
    <w:rsid w:val="00595B47"/>
    <w:rsid w:val="00595CE7"/>
    <w:rsid w:val="005A5628"/>
    <w:rsid w:val="005A60F1"/>
    <w:rsid w:val="005A6BA7"/>
    <w:rsid w:val="005B06FA"/>
    <w:rsid w:val="005B09F3"/>
    <w:rsid w:val="005C0EAB"/>
    <w:rsid w:val="005C30B6"/>
    <w:rsid w:val="005C460E"/>
    <w:rsid w:val="005C4EC9"/>
    <w:rsid w:val="005C6D65"/>
    <w:rsid w:val="005D0FEC"/>
    <w:rsid w:val="005D2C51"/>
    <w:rsid w:val="005D3874"/>
    <w:rsid w:val="005D4D87"/>
    <w:rsid w:val="005D5965"/>
    <w:rsid w:val="005D59F1"/>
    <w:rsid w:val="005E07E2"/>
    <w:rsid w:val="005E320E"/>
    <w:rsid w:val="005E3ADF"/>
    <w:rsid w:val="005E56AC"/>
    <w:rsid w:val="005E776E"/>
    <w:rsid w:val="005F1CA1"/>
    <w:rsid w:val="005F3B49"/>
    <w:rsid w:val="005F7E55"/>
    <w:rsid w:val="00600EFC"/>
    <w:rsid w:val="0060235B"/>
    <w:rsid w:val="00602EB0"/>
    <w:rsid w:val="00605581"/>
    <w:rsid w:val="00611BDF"/>
    <w:rsid w:val="00611E93"/>
    <w:rsid w:val="00612D84"/>
    <w:rsid w:val="0061316E"/>
    <w:rsid w:val="0061388A"/>
    <w:rsid w:val="00617849"/>
    <w:rsid w:val="00624400"/>
    <w:rsid w:val="00626C9B"/>
    <w:rsid w:val="00632EC6"/>
    <w:rsid w:val="00634707"/>
    <w:rsid w:val="00634AB8"/>
    <w:rsid w:val="00637EB5"/>
    <w:rsid w:val="00644173"/>
    <w:rsid w:val="006455FD"/>
    <w:rsid w:val="006457C7"/>
    <w:rsid w:val="00646959"/>
    <w:rsid w:val="00650802"/>
    <w:rsid w:val="0065184B"/>
    <w:rsid w:val="0065210C"/>
    <w:rsid w:val="00652D7A"/>
    <w:rsid w:val="00655379"/>
    <w:rsid w:val="00655473"/>
    <w:rsid w:val="00657113"/>
    <w:rsid w:val="00660980"/>
    <w:rsid w:val="00662EB9"/>
    <w:rsid w:val="00662F28"/>
    <w:rsid w:val="00663135"/>
    <w:rsid w:val="006665C1"/>
    <w:rsid w:val="0067184E"/>
    <w:rsid w:val="00671932"/>
    <w:rsid w:val="006729A3"/>
    <w:rsid w:val="00672C6F"/>
    <w:rsid w:val="006750C6"/>
    <w:rsid w:val="006764EF"/>
    <w:rsid w:val="006801AD"/>
    <w:rsid w:val="00680B9D"/>
    <w:rsid w:val="00684247"/>
    <w:rsid w:val="00684452"/>
    <w:rsid w:val="00686049"/>
    <w:rsid w:val="00686DAD"/>
    <w:rsid w:val="006922C4"/>
    <w:rsid w:val="0069256B"/>
    <w:rsid w:val="00694B6C"/>
    <w:rsid w:val="006952C3"/>
    <w:rsid w:val="00697D30"/>
    <w:rsid w:val="006A2D61"/>
    <w:rsid w:val="006A37B5"/>
    <w:rsid w:val="006A6AFE"/>
    <w:rsid w:val="006B1AD4"/>
    <w:rsid w:val="006B1BD0"/>
    <w:rsid w:val="006B1FB8"/>
    <w:rsid w:val="006B351F"/>
    <w:rsid w:val="006B61BB"/>
    <w:rsid w:val="006C05C4"/>
    <w:rsid w:val="006C1E11"/>
    <w:rsid w:val="006C39EF"/>
    <w:rsid w:val="006C3EC3"/>
    <w:rsid w:val="006C67C1"/>
    <w:rsid w:val="006C7340"/>
    <w:rsid w:val="006C7E9D"/>
    <w:rsid w:val="006D4251"/>
    <w:rsid w:val="006D5E04"/>
    <w:rsid w:val="006D6F05"/>
    <w:rsid w:val="006D79FF"/>
    <w:rsid w:val="006D7C77"/>
    <w:rsid w:val="006E292F"/>
    <w:rsid w:val="006E412C"/>
    <w:rsid w:val="006E4B9F"/>
    <w:rsid w:val="006E50E6"/>
    <w:rsid w:val="006E6DF3"/>
    <w:rsid w:val="006F052D"/>
    <w:rsid w:val="006F1755"/>
    <w:rsid w:val="006F2036"/>
    <w:rsid w:val="006F2CF2"/>
    <w:rsid w:val="006F4F01"/>
    <w:rsid w:val="0070382A"/>
    <w:rsid w:val="00704996"/>
    <w:rsid w:val="00707814"/>
    <w:rsid w:val="00707AC4"/>
    <w:rsid w:val="00710371"/>
    <w:rsid w:val="00710FB1"/>
    <w:rsid w:val="007110A5"/>
    <w:rsid w:val="0071119D"/>
    <w:rsid w:val="007113CE"/>
    <w:rsid w:val="0071232C"/>
    <w:rsid w:val="007137AD"/>
    <w:rsid w:val="00714235"/>
    <w:rsid w:val="00714F4F"/>
    <w:rsid w:val="007228C7"/>
    <w:rsid w:val="00725D44"/>
    <w:rsid w:val="00727EE6"/>
    <w:rsid w:val="00735020"/>
    <w:rsid w:val="00737E15"/>
    <w:rsid w:val="00741486"/>
    <w:rsid w:val="00742CF2"/>
    <w:rsid w:val="00743158"/>
    <w:rsid w:val="00745F67"/>
    <w:rsid w:val="00746190"/>
    <w:rsid w:val="00752278"/>
    <w:rsid w:val="00755D7C"/>
    <w:rsid w:val="007568AB"/>
    <w:rsid w:val="007571C6"/>
    <w:rsid w:val="007577B2"/>
    <w:rsid w:val="007578A4"/>
    <w:rsid w:val="00760B9E"/>
    <w:rsid w:val="00761425"/>
    <w:rsid w:val="0076372C"/>
    <w:rsid w:val="00763E41"/>
    <w:rsid w:val="007647C3"/>
    <w:rsid w:val="00765886"/>
    <w:rsid w:val="00765910"/>
    <w:rsid w:val="00766D90"/>
    <w:rsid w:val="007726CD"/>
    <w:rsid w:val="007727B2"/>
    <w:rsid w:val="007743B1"/>
    <w:rsid w:val="00776599"/>
    <w:rsid w:val="007779DB"/>
    <w:rsid w:val="00777E33"/>
    <w:rsid w:val="00783A20"/>
    <w:rsid w:val="00784099"/>
    <w:rsid w:val="00784285"/>
    <w:rsid w:val="00786E1B"/>
    <w:rsid w:val="00790154"/>
    <w:rsid w:val="007909B1"/>
    <w:rsid w:val="00791C9A"/>
    <w:rsid w:val="00793667"/>
    <w:rsid w:val="007961D4"/>
    <w:rsid w:val="007A1A8C"/>
    <w:rsid w:val="007A1BBA"/>
    <w:rsid w:val="007A26EA"/>
    <w:rsid w:val="007A3E45"/>
    <w:rsid w:val="007A4369"/>
    <w:rsid w:val="007A4CB4"/>
    <w:rsid w:val="007A4D48"/>
    <w:rsid w:val="007A578A"/>
    <w:rsid w:val="007A7464"/>
    <w:rsid w:val="007A764F"/>
    <w:rsid w:val="007A7ACB"/>
    <w:rsid w:val="007B090C"/>
    <w:rsid w:val="007B4152"/>
    <w:rsid w:val="007B648D"/>
    <w:rsid w:val="007B6AFF"/>
    <w:rsid w:val="007B7384"/>
    <w:rsid w:val="007C23E1"/>
    <w:rsid w:val="007C2EE9"/>
    <w:rsid w:val="007C4762"/>
    <w:rsid w:val="007C5363"/>
    <w:rsid w:val="007C5AE6"/>
    <w:rsid w:val="007D2DEC"/>
    <w:rsid w:val="007D3C7B"/>
    <w:rsid w:val="007D43AE"/>
    <w:rsid w:val="007D54B7"/>
    <w:rsid w:val="007D5B81"/>
    <w:rsid w:val="007D67A3"/>
    <w:rsid w:val="007D6FAB"/>
    <w:rsid w:val="007D7732"/>
    <w:rsid w:val="007D7F1A"/>
    <w:rsid w:val="007E051F"/>
    <w:rsid w:val="007E121A"/>
    <w:rsid w:val="007E124D"/>
    <w:rsid w:val="007E1505"/>
    <w:rsid w:val="007E1C53"/>
    <w:rsid w:val="007E57AB"/>
    <w:rsid w:val="007E5B34"/>
    <w:rsid w:val="007E5D45"/>
    <w:rsid w:val="007E5D8A"/>
    <w:rsid w:val="007E7B5C"/>
    <w:rsid w:val="007F1B60"/>
    <w:rsid w:val="007F2F42"/>
    <w:rsid w:val="007F3730"/>
    <w:rsid w:val="007F51FF"/>
    <w:rsid w:val="007F7BC5"/>
    <w:rsid w:val="007F7D60"/>
    <w:rsid w:val="00801E7F"/>
    <w:rsid w:val="0080454A"/>
    <w:rsid w:val="008072E0"/>
    <w:rsid w:val="008079A4"/>
    <w:rsid w:val="008110DC"/>
    <w:rsid w:val="00812546"/>
    <w:rsid w:val="0081638F"/>
    <w:rsid w:val="00817C23"/>
    <w:rsid w:val="0082193D"/>
    <w:rsid w:val="00823CE4"/>
    <w:rsid w:val="00825068"/>
    <w:rsid w:val="00825491"/>
    <w:rsid w:val="00825858"/>
    <w:rsid w:val="008274A9"/>
    <w:rsid w:val="008309E0"/>
    <w:rsid w:val="0083180E"/>
    <w:rsid w:val="00832245"/>
    <w:rsid w:val="0083246E"/>
    <w:rsid w:val="0083441E"/>
    <w:rsid w:val="00836701"/>
    <w:rsid w:val="00836D5F"/>
    <w:rsid w:val="008374A8"/>
    <w:rsid w:val="008417FA"/>
    <w:rsid w:val="00841E80"/>
    <w:rsid w:val="008444DF"/>
    <w:rsid w:val="00844FB2"/>
    <w:rsid w:val="00845831"/>
    <w:rsid w:val="00845BBB"/>
    <w:rsid w:val="008464CD"/>
    <w:rsid w:val="00846C34"/>
    <w:rsid w:val="008602F1"/>
    <w:rsid w:val="008604DA"/>
    <w:rsid w:val="00861874"/>
    <w:rsid w:val="00861B0A"/>
    <w:rsid w:val="00864943"/>
    <w:rsid w:val="00875D14"/>
    <w:rsid w:val="00876F0E"/>
    <w:rsid w:val="008804AA"/>
    <w:rsid w:val="008808D5"/>
    <w:rsid w:val="0088134D"/>
    <w:rsid w:val="0088310C"/>
    <w:rsid w:val="00883EC9"/>
    <w:rsid w:val="00886CEC"/>
    <w:rsid w:val="008921CA"/>
    <w:rsid w:val="008933ED"/>
    <w:rsid w:val="00893B4B"/>
    <w:rsid w:val="0089514C"/>
    <w:rsid w:val="008A02D3"/>
    <w:rsid w:val="008A1CF2"/>
    <w:rsid w:val="008A2965"/>
    <w:rsid w:val="008A3DA7"/>
    <w:rsid w:val="008A5316"/>
    <w:rsid w:val="008B1270"/>
    <w:rsid w:val="008B2160"/>
    <w:rsid w:val="008B7256"/>
    <w:rsid w:val="008B7B75"/>
    <w:rsid w:val="008C0375"/>
    <w:rsid w:val="008C1FB4"/>
    <w:rsid w:val="008C5DCF"/>
    <w:rsid w:val="008C75C1"/>
    <w:rsid w:val="008D0005"/>
    <w:rsid w:val="008D17F9"/>
    <w:rsid w:val="008D2EA0"/>
    <w:rsid w:val="008D4BBD"/>
    <w:rsid w:val="008D5C70"/>
    <w:rsid w:val="008D79B5"/>
    <w:rsid w:val="008E05D3"/>
    <w:rsid w:val="008E3F0D"/>
    <w:rsid w:val="008E5172"/>
    <w:rsid w:val="008E7469"/>
    <w:rsid w:val="008F20F8"/>
    <w:rsid w:val="008F3B04"/>
    <w:rsid w:val="008F48FD"/>
    <w:rsid w:val="008F4DC4"/>
    <w:rsid w:val="008F6042"/>
    <w:rsid w:val="008F65B5"/>
    <w:rsid w:val="008F6E87"/>
    <w:rsid w:val="008F73C3"/>
    <w:rsid w:val="008F7BB6"/>
    <w:rsid w:val="008F7C36"/>
    <w:rsid w:val="00900014"/>
    <w:rsid w:val="009008BE"/>
    <w:rsid w:val="00900D19"/>
    <w:rsid w:val="00901D96"/>
    <w:rsid w:val="00901FA8"/>
    <w:rsid w:val="00902472"/>
    <w:rsid w:val="009052E5"/>
    <w:rsid w:val="00905655"/>
    <w:rsid w:val="00907F07"/>
    <w:rsid w:val="00911A33"/>
    <w:rsid w:val="00912342"/>
    <w:rsid w:val="0091476F"/>
    <w:rsid w:val="0091533F"/>
    <w:rsid w:val="00920690"/>
    <w:rsid w:val="0092100E"/>
    <w:rsid w:val="00922055"/>
    <w:rsid w:val="00922DD6"/>
    <w:rsid w:val="00923158"/>
    <w:rsid w:val="009269E7"/>
    <w:rsid w:val="0093385B"/>
    <w:rsid w:val="00933FB3"/>
    <w:rsid w:val="009375A2"/>
    <w:rsid w:val="00937D34"/>
    <w:rsid w:val="00940071"/>
    <w:rsid w:val="0094320E"/>
    <w:rsid w:val="00944593"/>
    <w:rsid w:val="00945A96"/>
    <w:rsid w:val="00947A62"/>
    <w:rsid w:val="009513CE"/>
    <w:rsid w:val="00951469"/>
    <w:rsid w:val="00955752"/>
    <w:rsid w:val="00956D87"/>
    <w:rsid w:val="00961B79"/>
    <w:rsid w:val="009625AE"/>
    <w:rsid w:val="009637FB"/>
    <w:rsid w:val="0096556D"/>
    <w:rsid w:val="0096641C"/>
    <w:rsid w:val="0097118D"/>
    <w:rsid w:val="00974243"/>
    <w:rsid w:val="00976ADA"/>
    <w:rsid w:val="0098045E"/>
    <w:rsid w:val="00980E79"/>
    <w:rsid w:val="00984673"/>
    <w:rsid w:val="00986016"/>
    <w:rsid w:val="00987326"/>
    <w:rsid w:val="00990D94"/>
    <w:rsid w:val="0099201A"/>
    <w:rsid w:val="00992575"/>
    <w:rsid w:val="009925D2"/>
    <w:rsid w:val="00992B89"/>
    <w:rsid w:val="00992C6F"/>
    <w:rsid w:val="009936CF"/>
    <w:rsid w:val="009937B5"/>
    <w:rsid w:val="0099380F"/>
    <w:rsid w:val="0099388E"/>
    <w:rsid w:val="00994101"/>
    <w:rsid w:val="00994102"/>
    <w:rsid w:val="009964C9"/>
    <w:rsid w:val="0099742D"/>
    <w:rsid w:val="009A11A0"/>
    <w:rsid w:val="009A3B84"/>
    <w:rsid w:val="009A4875"/>
    <w:rsid w:val="009A5A90"/>
    <w:rsid w:val="009B1CF8"/>
    <w:rsid w:val="009B3291"/>
    <w:rsid w:val="009B3EC0"/>
    <w:rsid w:val="009B559C"/>
    <w:rsid w:val="009B572A"/>
    <w:rsid w:val="009B7B1C"/>
    <w:rsid w:val="009B7EA4"/>
    <w:rsid w:val="009C1BF5"/>
    <w:rsid w:val="009C3D62"/>
    <w:rsid w:val="009C7FE5"/>
    <w:rsid w:val="009D18F8"/>
    <w:rsid w:val="009D26E3"/>
    <w:rsid w:val="009D2FC9"/>
    <w:rsid w:val="009D3FA0"/>
    <w:rsid w:val="009D660C"/>
    <w:rsid w:val="009D6B8A"/>
    <w:rsid w:val="009D6D12"/>
    <w:rsid w:val="009E1979"/>
    <w:rsid w:val="009E2335"/>
    <w:rsid w:val="009E423F"/>
    <w:rsid w:val="009E56DD"/>
    <w:rsid w:val="009F47B9"/>
    <w:rsid w:val="009F4F52"/>
    <w:rsid w:val="009F505F"/>
    <w:rsid w:val="009F5FD5"/>
    <w:rsid w:val="009F6E3B"/>
    <w:rsid w:val="009F7F96"/>
    <w:rsid w:val="00A01E02"/>
    <w:rsid w:val="00A01EF0"/>
    <w:rsid w:val="00A033C5"/>
    <w:rsid w:val="00A03494"/>
    <w:rsid w:val="00A0355F"/>
    <w:rsid w:val="00A05672"/>
    <w:rsid w:val="00A067C6"/>
    <w:rsid w:val="00A14110"/>
    <w:rsid w:val="00A16698"/>
    <w:rsid w:val="00A1723C"/>
    <w:rsid w:val="00A1784B"/>
    <w:rsid w:val="00A200E3"/>
    <w:rsid w:val="00A20ED3"/>
    <w:rsid w:val="00A20F3E"/>
    <w:rsid w:val="00A2135E"/>
    <w:rsid w:val="00A22A13"/>
    <w:rsid w:val="00A264B8"/>
    <w:rsid w:val="00A3237D"/>
    <w:rsid w:val="00A34A04"/>
    <w:rsid w:val="00A356B6"/>
    <w:rsid w:val="00A35DCF"/>
    <w:rsid w:val="00A372AA"/>
    <w:rsid w:val="00A403D8"/>
    <w:rsid w:val="00A42E04"/>
    <w:rsid w:val="00A44B38"/>
    <w:rsid w:val="00A4655C"/>
    <w:rsid w:val="00A5066A"/>
    <w:rsid w:val="00A52C53"/>
    <w:rsid w:val="00A52CB4"/>
    <w:rsid w:val="00A52ED6"/>
    <w:rsid w:val="00A55F72"/>
    <w:rsid w:val="00A572B4"/>
    <w:rsid w:val="00A574A6"/>
    <w:rsid w:val="00A6023D"/>
    <w:rsid w:val="00A6331F"/>
    <w:rsid w:val="00A671CB"/>
    <w:rsid w:val="00A67E70"/>
    <w:rsid w:val="00A716AB"/>
    <w:rsid w:val="00A7273A"/>
    <w:rsid w:val="00A7444D"/>
    <w:rsid w:val="00A75B56"/>
    <w:rsid w:val="00A76122"/>
    <w:rsid w:val="00A7619F"/>
    <w:rsid w:val="00A77169"/>
    <w:rsid w:val="00A77E60"/>
    <w:rsid w:val="00A80748"/>
    <w:rsid w:val="00A8281B"/>
    <w:rsid w:val="00A82838"/>
    <w:rsid w:val="00A83135"/>
    <w:rsid w:val="00A83789"/>
    <w:rsid w:val="00A8453B"/>
    <w:rsid w:val="00A850AC"/>
    <w:rsid w:val="00A8579F"/>
    <w:rsid w:val="00A901A0"/>
    <w:rsid w:val="00A90585"/>
    <w:rsid w:val="00A90753"/>
    <w:rsid w:val="00A90FF7"/>
    <w:rsid w:val="00A91F33"/>
    <w:rsid w:val="00A9263C"/>
    <w:rsid w:val="00A9336B"/>
    <w:rsid w:val="00A94A61"/>
    <w:rsid w:val="00A9738B"/>
    <w:rsid w:val="00AA0469"/>
    <w:rsid w:val="00AA2571"/>
    <w:rsid w:val="00AA4EB1"/>
    <w:rsid w:val="00AA7A09"/>
    <w:rsid w:val="00AB3928"/>
    <w:rsid w:val="00AC0311"/>
    <w:rsid w:val="00AC1610"/>
    <w:rsid w:val="00AC3361"/>
    <w:rsid w:val="00AC47F6"/>
    <w:rsid w:val="00AC48CD"/>
    <w:rsid w:val="00AC564F"/>
    <w:rsid w:val="00AC5CCC"/>
    <w:rsid w:val="00AC6EF2"/>
    <w:rsid w:val="00AC7E6E"/>
    <w:rsid w:val="00AD0001"/>
    <w:rsid w:val="00AD0A59"/>
    <w:rsid w:val="00AD22D7"/>
    <w:rsid w:val="00AD4DD4"/>
    <w:rsid w:val="00AD55F3"/>
    <w:rsid w:val="00AD572B"/>
    <w:rsid w:val="00AD62D6"/>
    <w:rsid w:val="00AD7FCF"/>
    <w:rsid w:val="00AE009B"/>
    <w:rsid w:val="00AE04FD"/>
    <w:rsid w:val="00AE0DF7"/>
    <w:rsid w:val="00AE1A1F"/>
    <w:rsid w:val="00AE32E2"/>
    <w:rsid w:val="00AE3575"/>
    <w:rsid w:val="00AE5A25"/>
    <w:rsid w:val="00AE717F"/>
    <w:rsid w:val="00AF092A"/>
    <w:rsid w:val="00AF297F"/>
    <w:rsid w:val="00AF696A"/>
    <w:rsid w:val="00AF6C2C"/>
    <w:rsid w:val="00AF6C50"/>
    <w:rsid w:val="00AF7901"/>
    <w:rsid w:val="00B003DC"/>
    <w:rsid w:val="00B0122F"/>
    <w:rsid w:val="00B018CB"/>
    <w:rsid w:val="00B02BAD"/>
    <w:rsid w:val="00B04BCB"/>
    <w:rsid w:val="00B057C6"/>
    <w:rsid w:val="00B06781"/>
    <w:rsid w:val="00B117CE"/>
    <w:rsid w:val="00B123A1"/>
    <w:rsid w:val="00B12AF1"/>
    <w:rsid w:val="00B134DE"/>
    <w:rsid w:val="00B135D1"/>
    <w:rsid w:val="00B14439"/>
    <w:rsid w:val="00B155DC"/>
    <w:rsid w:val="00B20900"/>
    <w:rsid w:val="00B216DE"/>
    <w:rsid w:val="00B24886"/>
    <w:rsid w:val="00B25CE4"/>
    <w:rsid w:val="00B25E47"/>
    <w:rsid w:val="00B26AEF"/>
    <w:rsid w:val="00B30B57"/>
    <w:rsid w:val="00B31A2A"/>
    <w:rsid w:val="00B34C20"/>
    <w:rsid w:val="00B34EAC"/>
    <w:rsid w:val="00B378C3"/>
    <w:rsid w:val="00B37C82"/>
    <w:rsid w:val="00B37FBE"/>
    <w:rsid w:val="00B40DD0"/>
    <w:rsid w:val="00B426AC"/>
    <w:rsid w:val="00B42F92"/>
    <w:rsid w:val="00B43F20"/>
    <w:rsid w:val="00B44443"/>
    <w:rsid w:val="00B447FA"/>
    <w:rsid w:val="00B512F6"/>
    <w:rsid w:val="00B516C7"/>
    <w:rsid w:val="00B52CF3"/>
    <w:rsid w:val="00B54669"/>
    <w:rsid w:val="00B54989"/>
    <w:rsid w:val="00B56E5B"/>
    <w:rsid w:val="00B571CD"/>
    <w:rsid w:val="00B6324F"/>
    <w:rsid w:val="00B67119"/>
    <w:rsid w:val="00B70C19"/>
    <w:rsid w:val="00B71315"/>
    <w:rsid w:val="00B720C4"/>
    <w:rsid w:val="00B723F5"/>
    <w:rsid w:val="00B73768"/>
    <w:rsid w:val="00B74E19"/>
    <w:rsid w:val="00B75109"/>
    <w:rsid w:val="00B75DF2"/>
    <w:rsid w:val="00B76043"/>
    <w:rsid w:val="00B77795"/>
    <w:rsid w:val="00B83E49"/>
    <w:rsid w:val="00B84C8A"/>
    <w:rsid w:val="00B85436"/>
    <w:rsid w:val="00B8597D"/>
    <w:rsid w:val="00B873A2"/>
    <w:rsid w:val="00B8769D"/>
    <w:rsid w:val="00B93263"/>
    <w:rsid w:val="00B9443B"/>
    <w:rsid w:val="00B95256"/>
    <w:rsid w:val="00BA2869"/>
    <w:rsid w:val="00BA288D"/>
    <w:rsid w:val="00BA5320"/>
    <w:rsid w:val="00BA6CDA"/>
    <w:rsid w:val="00BB0DA5"/>
    <w:rsid w:val="00BB1DC9"/>
    <w:rsid w:val="00BC1046"/>
    <w:rsid w:val="00BC1A99"/>
    <w:rsid w:val="00BC2183"/>
    <w:rsid w:val="00BC3F9F"/>
    <w:rsid w:val="00BC5307"/>
    <w:rsid w:val="00BC5F24"/>
    <w:rsid w:val="00BC702F"/>
    <w:rsid w:val="00BC75D4"/>
    <w:rsid w:val="00BD0032"/>
    <w:rsid w:val="00BD01F7"/>
    <w:rsid w:val="00BD3812"/>
    <w:rsid w:val="00BD3D67"/>
    <w:rsid w:val="00BD4167"/>
    <w:rsid w:val="00BD48CA"/>
    <w:rsid w:val="00BD5E80"/>
    <w:rsid w:val="00BE0796"/>
    <w:rsid w:val="00BE1FC7"/>
    <w:rsid w:val="00BE244D"/>
    <w:rsid w:val="00BE4516"/>
    <w:rsid w:val="00BE71E9"/>
    <w:rsid w:val="00BF400B"/>
    <w:rsid w:val="00BF568A"/>
    <w:rsid w:val="00BF64E4"/>
    <w:rsid w:val="00C0214E"/>
    <w:rsid w:val="00C02E32"/>
    <w:rsid w:val="00C0689F"/>
    <w:rsid w:val="00C07C3E"/>
    <w:rsid w:val="00C10CFE"/>
    <w:rsid w:val="00C12CC9"/>
    <w:rsid w:val="00C13C17"/>
    <w:rsid w:val="00C1478E"/>
    <w:rsid w:val="00C14C70"/>
    <w:rsid w:val="00C15909"/>
    <w:rsid w:val="00C16136"/>
    <w:rsid w:val="00C16898"/>
    <w:rsid w:val="00C17D21"/>
    <w:rsid w:val="00C21740"/>
    <w:rsid w:val="00C24420"/>
    <w:rsid w:val="00C24AA0"/>
    <w:rsid w:val="00C24E60"/>
    <w:rsid w:val="00C25230"/>
    <w:rsid w:val="00C2552B"/>
    <w:rsid w:val="00C266A4"/>
    <w:rsid w:val="00C26A1C"/>
    <w:rsid w:val="00C30EC3"/>
    <w:rsid w:val="00C31427"/>
    <w:rsid w:val="00C32409"/>
    <w:rsid w:val="00C3317D"/>
    <w:rsid w:val="00C35AA5"/>
    <w:rsid w:val="00C3626E"/>
    <w:rsid w:val="00C424EE"/>
    <w:rsid w:val="00C4321E"/>
    <w:rsid w:val="00C4453A"/>
    <w:rsid w:val="00C46EFD"/>
    <w:rsid w:val="00C506C9"/>
    <w:rsid w:val="00C54121"/>
    <w:rsid w:val="00C5596B"/>
    <w:rsid w:val="00C55DF6"/>
    <w:rsid w:val="00C62598"/>
    <w:rsid w:val="00C64933"/>
    <w:rsid w:val="00C67DE6"/>
    <w:rsid w:val="00C70E51"/>
    <w:rsid w:val="00C715E8"/>
    <w:rsid w:val="00C7257F"/>
    <w:rsid w:val="00C728BA"/>
    <w:rsid w:val="00C77124"/>
    <w:rsid w:val="00C8045B"/>
    <w:rsid w:val="00C80A59"/>
    <w:rsid w:val="00C823E0"/>
    <w:rsid w:val="00C831C4"/>
    <w:rsid w:val="00C8368F"/>
    <w:rsid w:val="00C84C7B"/>
    <w:rsid w:val="00C926D7"/>
    <w:rsid w:val="00CA023A"/>
    <w:rsid w:val="00CA3622"/>
    <w:rsid w:val="00CA3E4C"/>
    <w:rsid w:val="00CA3EAF"/>
    <w:rsid w:val="00CA614B"/>
    <w:rsid w:val="00CB1694"/>
    <w:rsid w:val="00CB19E5"/>
    <w:rsid w:val="00CB25C3"/>
    <w:rsid w:val="00CB3401"/>
    <w:rsid w:val="00CB453C"/>
    <w:rsid w:val="00CB6275"/>
    <w:rsid w:val="00CB658B"/>
    <w:rsid w:val="00CC173A"/>
    <w:rsid w:val="00CC3458"/>
    <w:rsid w:val="00CC4093"/>
    <w:rsid w:val="00CC5137"/>
    <w:rsid w:val="00CC580E"/>
    <w:rsid w:val="00CC5E24"/>
    <w:rsid w:val="00CC6B89"/>
    <w:rsid w:val="00CC79CF"/>
    <w:rsid w:val="00CD05F2"/>
    <w:rsid w:val="00CD0F39"/>
    <w:rsid w:val="00CD2DEF"/>
    <w:rsid w:val="00CD363D"/>
    <w:rsid w:val="00CD57FE"/>
    <w:rsid w:val="00CD591D"/>
    <w:rsid w:val="00CD660E"/>
    <w:rsid w:val="00CD7172"/>
    <w:rsid w:val="00CE38BE"/>
    <w:rsid w:val="00CE394B"/>
    <w:rsid w:val="00CE568F"/>
    <w:rsid w:val="00CF318F"/>
    <w:rsid w:val="00CF5520"/>
    <w:rsid w:val="00CF72BF"/>
    <w:rsid w:val="00D01B84"/>
    <w:rsid w:val="00D0256C"/>
    <w:rsid w:val="00D04DDF"/>
    <w:rsid w:val="00D07479"/>
    <w:rsid w:val="00D104BD"/>
    <w:rsid w:val="00D107EA"/>
    <w:rsid w:val="00D1102C"/>
    <w:rsid w:val="00D13C42"/>
    <w:rsid w:val="00D151EE"/>
    <w:rsid w:val="00D163AF"/>
    <w:rsid w:val="00D21A9D"/>
    <w:rsid w:val="00D23030"/>
    <w:rsid w:val="00D238DD"/>
    <w:rsid w:val="00D30613"/>
    <w:rsid w:val="00D34FDE"/>
    <w:rsid w:val="00D35BEC"/>
    <w:rsid w:val="00D35F0A"/>
    <w:rsid w:val="00D3702C"/>
    <w:rsid w:val="00D453FE"/>
    <w:rsid w:val="00D46714"/>
    <w:rsid w:val="00D47830"/>
    <w:rsid w:val="00D47CAE"/>
    <w:rsid w:val="00D53310"/>
    <w:rsid w:val="00D5378B"/>
    <w:rsid w:val="00D53CF5"/>
    <w:rsid w:val="00D540A8"/>
    <w:rsid w:val="00D55749"/>
    <w:rsid w:val="00D55B69"/>
    <w:rsid w:val="00D568BD"/>
    <w:rsid w:val="00D57309"/>
    <w:rsid w:val="00D61482"/>
    <w:rsid w:val="00D637AF"/>
    <w:rsid w:val="00D65D3E"/>
    <w:rsid w:val="00D666E6"/>
    <w:rsid w:val="00D669EB"/>
    <w:rsid w:val="00D717E6"/>
    <w:rsid w:val="00D723E7"/>
    <w:rsid w:val="00D725E9"/>
    <w:rsid w:val="00D7362C"/>
    <w:rsid w:val="00D7513D"/>
    <w:rsid w:val="00D751A3"/>
    <w:rsid w:val="00D7619D"/>
    <w:rsid w:val="00D825D7"/>
    <w:rsid w:val="00D849CD"/>
    <w:rsid w:val="00D85A32"/>
    <w:rsid w:val="00D8652D"/>
    <w:rsid w:val="00D87D77"/>
    <w:rsid w:val="00D946E9"/>
    <w:rsid w:val="00D949F1"/>
    <w:rsid w:val="00D959E2"/>
    <w:rsid w:val="00D95AD9"/>
    <w:rsid w:val="00D96F6D"/>
    <w:rsid w:val="00DA14C2"/>
    <w:rsid w:val="00DA22C1"/>
    <w:rsid w:val="00DA256B"/>
    <w:rsid w:val="00DA2DEA"/>
    <w:rsid w:val="00DA41BE"/>
    <w:rsid w:val="00DA56AE"/>
    <w:rsid w:val="00DA58AE"/>
    <w:rsid w:val="00DA5B07"/>
    <w:rsid w:val="00DA5EFA"/>
    <w:rsid w:val="00DB008B"/>
    <w:rsid w:val="00DB08AD"/>
    <w:rsid w:val="00DB10CC"/>
    <w:rsid w:val="00DB23C0"/>
    <w:rsid w:val="00DB27C2"/>
    <w:rsid w:val="00DB2BD7"/>
    <w:rsid w:val="00DB481E"/>
    <w:rsid w:val="00DB5727"/>
    <w:rsid w:val="00DC0ACF"/>
    <w:rsid w:val="00DC364D"/>
    <w:rsid w:val="00DC5706"/>
    <w:rsid w:val="00DC7863"/>
    <w:rsid w:val="00DD2CBA"/>
    <w:rsid w:val="00DD6536"/>
    <w:rsid w:val="00DE4203"/>
    <w:rsid w:val="00DE57D5"/>
    <w:rsid w:val="00DE610A"/>
    <w:rsid w:val="00DE6958"/>
    <w:rsid w:val="00DF199F"/>
    <w:rsid w:val="00DF45CD"/>
    <w:rsid w:val="00DF4A7B"/>
    <w:rsid w:val="00DF524C"/>
    <w:rsid w:val="00DF536C"/>
    <w:rsid w:val="00DF6F92"/>
    <w:rsid w:val="00DF7A43"/>
    <w:rsid w:val="00E00EC9"/>
    <w:rsid w:val="00E042C6"/>
    <w:rsid w:val="00E04B96"/>
    <w:rsid w:val="00E060DF"/>
    <w:rsid w:val="00E06AA8"/>
    <w:rsid w:val="00E07024"/>
    <w:rsid w:val="00E10908"/>
    <w:rsid w:val="00E11087"/>
    <w:rsid w:val="00E1485F"/>
    <w:rsid w:val="00E1497B"/>
    <w:rsid w:val="00E203AC"/>
    <w:rsid w:val="00E2041E"/>
    <w:rsid w:val="00E207E8"/>
    <w:rsid w:val="00E21813"/>
    <w:rsid w:val="00E246B8"/>
    <w:rsid w:val="00E32E24"/>
    <w:rsid w:val="00E333D4"/>
    <w:rsid w:val="00E335F3"/>
    <w:rsid w:val="00E36957"/>
    <w:rsid w:val="00E400CC"/>
    <w:rsid w:val="00E4177B"/>
    <w:rsid w:val="00E41EC1"/>
    <w:rsid w:val="00E42C6B"/>
    <w:rsid w:val="00E440E8"/>
    <w:rsid w:val="00E4615D"/>
    <w:rsid w:val="00E467EE"/>
    <w:rsid w:val="00E47379"/>
    <w:rsid w:val="00E475F5"/>
    <w:rsid w:val="00E55618"/>
    <w:rsid w:val="00E55FC3"/>
    <w:rsid w:val="00E56B8F"/>
    <w:rsid w:val="00E61306"/>
    <w:rsid w:val="00E65327"/>
    <w:rsid w:val="00E670B9"/>
    <w:rsid w:val="00E670C7"/>
    <w:rsid w:val="00E6791C"/>
    <w:rsid w:val="00E709BB"/>
    <w:rsid w:val="00E711F9"/>
    <w:rsid w:val="00E72395"/>
    <w:rsid w:val="00E72B12"/>
    <w:rsid w:val="00E72E89"/>
    <w:rsid w:val="00E7418E"/>
    <w:rsid w:val="00E75D12"/>
    <w:rsid w:val="00E82B9A"/>
    <w:rsid w:val="00E84320"/>
    <w:rsid w:val="00E85706"/>
    <w:rsid w:val="00E913C6"/>
    <w:rsid w:val="00E9744A"/>
    <w:rsid w:val="00EA0943"/>
    <w:rsid w:val="00EA1E31"/>
    <w:rsid w:val="00EA253B"/>
    <w:rsid w:val="00EA2F54"/>
    <w:rsid w:val="00EA7B66"/>
    <w:rsid w:val="00EB05A0"/>
    <w:rsid w:val="00EB3BBA"/>
    <w:rsid w:val="00EB45CA"/>
    <w:rsid w:val="00EB64ED"/>
    <w:rsid w:val="00EB71E5"/>
    <w:rsid w:val="00EC1D8C"/>
    <w:rsid w:val="00EC6D59"/>
    <w:rsid w:val="00EC6DD6"/>
    <w:rsid w:val="00ED0F2D"/>
    <w:rsid w:val="00ED1CC7"/>
    <w:rsid w:val="00ED2D48"/>
    <w:rsid w:val="00ED4C31"/>
    <w:rsid w:val="00EE0724"/>
    <w:rsid w:val="00EE0C16"/>
    <w:rsid w:val="00EE21B1"/>
    <w:rsid w:val="00EE4FDA"/>
    <w:rsid w:val="00EE5378"/>
    <w:rsid w:val="00EE7328"/>
    <w:rsid w:val="00EF1054"/>
    <w:rsid w:val="00EF289D"/>
    <w:rsid w:val="00EF4085"/>
    <w:rsid w:val="00EF470B"/>
    <w:rsid w:val="00EF4D7F"/>
    <w:rsid w:val="00EF5E85"/>
    <w:rsid w:val="00EF7943"/>
    <w:rsid w:val="00F0077D"/>
    <w:rsid w:val="00F0113E"/>
    <w:rsid w:val="00F036C5"/>
    <w:rsid w:val="00F03EA3"/>
    <w:rsid w:val="00F062AF"/>
    <w:rsid w:val="00F066B9"/>
    <w:rsid w:val="00F06EEE"/>
    <w:rsid w:val="00F142D8"/>
    <w:rsid w:val="00F14626"/>
    <w:rsid w:val="00F15DF9"/>
    <w:rsid w:val="00F16FF0"/>
    <w:rsid w:val="00F170A5"/>
    <w:rsid w:val="00F20894"/>
    <w:rsid w:val="00F2242F"/>
    <w:rsid w:val="00F22F03"/>
    <w:rsid w:val="00F2302B"/>
    <w:rsid w:val="00F245B2"/>
    <w:rsid w:val="00F251A2"/>
    <w:rsid w:val="00F2741F"/>
    <w:rsid w:val="00F27EB0"/>
    <w:rsid w:val="00F31CE7"/>
    <w:rsid w:val="00F345FB"/>
    <w:rsid w:val="00F34D61"/>
    <w:rsid w:val="00F3548E"/>
    <w:rsid w:val="00F35AFA"/>
    <w:rsid w:val="00F35F04"/>
    <w:rsid w:val="00F35FF5"/>
    <w:rsid w:val="00F360C4"/>
    <w:rsid w:val="00F36D88"/>
    <w:rsid w:val="00F40218"/>
    <w:rsid w:val="00F40BF2"/>
    <w:rsid w:val="00F434AE"/>
    <w:rsid w:val="00F440C0"/>
    <w:rsid w:val="00F45382"/>
    <w:rsid w:val="00F456A3"/>
    <w:rsid w:val="00F47124"/>
    <w:rsid w:val="00F5247B"/>
    <w:rsid w:val="00F536DD"/>
    <w:rsid w:val="00F54CCC"/>
    <w:rsid w:val="00F562EA"/>
    <w:rsid w:val="00F56FD4"/>
    <w:rsid w:val="00F57877"/>
    <w:rsid w:val="00F612BD"/>
    <w:rsid w:val="00F61AFE"/>
    <w:rsid w:val="00F659F8"/>
    <w:rsid w:val="00F65DCF"/>
    <w:rsid w:val="00F65DFE"/>
    <w:rsid w:val="00F6657C"/>
    <w:rsid w:val="00F66ABA"/>
    <w:rsid w:val="00F67100"/>
    <w:rsid w:val="00F67191"/>
    <w:rsid w:val="00F77451"/>
    <w:rsid w:val="00F80F3A"/>
    <w:rsid w:val="00F8232D"/>
    <w:rsid w:val="00F846C6"/>
    <w:rsid w:val="00F8696D"/>
    <w:rsid w:val="00F876EF"/>
    <w:rsid w:val="00F90F71"/>
    <w:rsid w:val="00F9161B"/>
    <w:rsid w:val="00F93BCF"/>
    <w:rsid w:val="00F9488D"/>
    <w:rsid w:val="00F95328"/>
    <w:rsid w:val="00F97224"/>
    <w:rsid w:val="00FA1119"/>
    <w:rsid w:val="00FA273F"/>
    <w:rsid w:val="00FA28A1"/>
    <w:rsid w:val="00FA30BF"/>
    <w:rsid w:val="00FA544D"/>
    <w:rsid w:val="00FA5D23"/>
    <w:rsid w:val="00FA66F4"/>
    <w:rsid w:val="00FB169B"/>
    <w:rsid w:val="00FB3E90"/>
    <w:rsid w:val="00FB3F47"/>
    <w:rsid w:val="00FB4259"/>
    <w:rsid w:val="00FB47D0"/>
    <w:rsid w:val="00FB5006"/>
    <w:rsid w:val="00FB5998"/>
    <w:rsid w:val="00FB6BA9"/>
    <w:rsid w:val="00FB7D4E"/>
    <w:rsid w:val="00FC1C8C"/>
    <w:rsid w:val="00FC2257"/>
    <w:rsid w:val="00FC31BF"/>
    <w:rsid w:val="00FD1564"/>
    <w:rsid w:val="00FD4AC1"/>
    <w:rsid w:val="00FD532E"/>
    <w:rsid w:val="00FD64D2"/>
    <w:rsid w:val="00FD64DC"/>
    <w:rsid w:val="00FE17E1"/>
    <w:rsid w:val="00FE2682"/>
    <w:rsid w:val="00FE767A"/>
    <w:rsid w:val="00FE7E5F"/>
    <w:rsid w:val="00FF0F93"/>
    <w:rsid w:val="00FF146D"/>
    <w:rsid w:val="00FF795C"/>
    <w:rsid w:val="00FF7C63"/>
    <w:rsid w:val="00FF7E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E05126"/>
  <w15:chartTrackingRefBased/>
  <w15:docId w15:val="{73162776-FD71-4503-8292-E0CD83FB6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ACF"/>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DA14C2"/>
    <w:pPr>
      <w:keepNext/>
      <w:keepLines/>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ind w:left="720"/>
      <w:contextualSpacing/>
    </w:pPr>
  </w:style>
  <w:style w:type="paragraph" w:customStyle="1" w:styleId="Heading2Numbered">
    <w:name w:val="Heading 2 (Numbered)"/>
    <w:basedOn w:val="Heading1Numbered"/>
    <w:next w:val="Normal"/>
    <w:uiPriority w:val="14"/>
    <w:qFormat/>
    <w:rsid w:val="001D7240"/>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A2135E"/>
    <w:pPr>
      <w:numPr>
        <w:ilvl w:val="3"/>
      </w:numPr>
      <w:outlineLvl w:val="3"/>
    </w:pPr>
    <w:rPr>
      <w:sz w:val="24"/>
    </w:rPr>
  </w:style>
  <w:style w:type="paragraph" w:customStyle="1" w:styleId="Heading5Numbered">
    <w:name w:val="Heading 5 (Numbered)"/>
    <w:basedOn w:val="Heading4Numbered"/>
    <w:next w:val="Normal"/>
    <w:uiPriority w:val="99"/>
    <w:semiHidden/>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D21A9D"/>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unhideWhenUsed/>
    <w:rsid w:val="00462FEA"/>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462FEA"/>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C12CC9"/>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styleId="z-TopofForm">
    <w:name w:val="HTML Top of Form"/>
    <w:basedOn w:val="Normal"/>
    <w:next w:val="Normal"/>
    <w:link w:val="z-TopofFormChar"/>
    <w:hidden/>
    <w:uiPriority w:val="99"/>
    <w:semiHidden/>
    <w:unhideWhenUsed/>
    <w:rsid w:val="00EB71E5"/>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B71E5"/>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EB71E5"/>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B71E5"/>
    <w:rPr>
      <w:rFonts w:ascii="Arial" w:eastAsiaTheme="minorEastAsia" w:hAnsi="Arial" w:cs="Arial"/>
      <w:vanish/>
      <w:sz w:val="16"/>
      <w:szCs w:val="16"/>
    </w:rPr>
  </w:style>
  <w:style w:type="paragraph" w:styleId="NormalWeb">
    <w:name w:val="Normal (Web)"/>
    <w:basedOn w:val="Normal"/>
    <w:uiPriority w:val="99"/>
    <w:semiHidden/>
    <w:unhideWhenUsed/>
    <w:rsid w:val="000A4C30"/>
    <w:pPr>
      <w:spacing w:before="100" w:beforeAutospacing="1" w:after="100" w:afterAutospacing="1" w:line="240" w:lineRule="auto"/>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A49F2"/>
    <w:rPr>
      <w:color w:val="808080"/>
      <w:shd w:val="clear" w:color="auto" w:fill="E6E6E6"/>
    </w:rPr>
  </w:style>
  <w:style w:type="character" w:styleId="CommentReference">
    <w:name w:val="annotation reference"/>
    <w:basedOn w:val="DefaultParagraphFont"/>
    <w:uiPriority w:val="99"/>
    <w:semiHidden/>
    <w:unhideWhenUsed/>
    <w:rsid w:val="00021CF4"/>
    <w:rPr>
      <w:sz w:val="16"/>
      <w:szCs w:val="16"/>
    </w:rPr>
  </w:style>
  <w:style w:type="paragraph" w:styleId="CommentText">
    <w:name w:val="annotation text"/>
    <w:basedOn w:val="Normal"/>
    <w:link w:val="CommentTextChar"/>
    <w:uiPriority w:val="99"/>
    <w:semiHidden/>
    <w:unhideWhenUsed/>
    <w:rsid w:val="00021CF4"/>
    <w:pPr>
      <w:spacing w:line="240" w:lineRule="auto"/>
    </w:pPr>
    <w:rPr>
      <w:sz w:val="20"/>
      <w:szCs w:val="20"/>
    </w:rPr>
  </w:style>
  <w:style w:type="character" w:customStyle="1" w:styleId="CommentTextChar">
    <w:name w:val="Comment Text Char"/>
    <w:basedOn w:val="DefaultParagraphFont"/>
    <w:link w:val="CommentText"/>
    <w:uiPriority w:val="99"/>
    <w:semiHidden/>
    <w:rsid w:val="00021CF4"/>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021CF4"/>
    <w:rPr>
      <w:b/>
      <w:bCs/>
    </w:rPr>
  </w:style>
  <w:style w:type="character" w:customStyle="1" w:styleId="CommentSubjectChar">
    <w:name w:val="Comment Subject Char"/>
    <w:basedOn w:val="CommentTextChar"/>
    <w:link w:val="CommentSubject"/>
    <w:uiPriority w:val="99"/>
    <w:semiHidden/>
    <w:rsid w:val="00021CF4"/>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021CF4"/>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21CF4"/>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7798">
      <w:bodyDiv w:val="1"/>
      <w:marLeft w:val="0"/>
      <w:marRight w:val="0"/>
      <w:marTop w:val="0"/>
      <w:marBottom w:val="0"/>
      <w:divBdr>
        <w:top w:val="none" w:sz="0" w:space="0" w:color="auto"/>
        <w:left w:val="none" w:sz="0" w:space="0" w:color="auto"/>
        <w:bottom w:val="none" w:sz="0" w:space="0" w:color="auto"/>
        <w:right w:val="none" w:sz="0" w:space="0" w:color="auto"/>
      </w:divBdr>
    </w:div>
    <w:div w:id="328020531">
      <w:bodyDiv w:val="1"/>
      <w:marLeft w:val="0"/>
      <w:marRight w:val="0"/>
      <w:marTop w:val="0"/>
      <w:marBottom w:val="0"/>
      <w:divBdr>
        <w:top w:val="none" w:sz="0" w:space="0" w:color="auto"/>
        <w:left w:val="none" w:sz="0" w:space="0" w:color="auto"/>
        <w:bottom w:val="none" w:sz="0" w:space="0" w:color="auto"/>
        <w:right w:val="none" w:sz="0" w:space="0" w:color="auto"/>
      </w:divBdr>
    </w:div>
    <w:div w:id="659624174">
      <w:bodyDiv w:val="1"/>
      <w:marLeft w:val="0"/>
      <w:marRight w:val="0"/>
      <w:marTop w:val="0"/>
      <w:marBottom w:val="0"/>
      <w:divBdr>
        <w:top w:val="none" w:sz="0" w:space="0" w:color="auto"/>
        <w:left w:val="none" w:sz="0" w:space="0" w:color="auto"/>
        <w:bottom w:val="none" w:sz="0" w:space="0" w:color="auto"/>
        <w:right w:val="none" w:sz="0" w:space="0" w:color="auto"/>
      </w:divBdr>
    </w:div>
    <w:div w:id="912735996">
      <w:bodyDiv w:val="1"/>
      <w:marLeft w:val="0"/>
      <w:marRight w:val="0"/>
      <w:marTop w:val="0"/>
      <w:marBottom w:val="0"/>
      <w:divBdr>
        <w:top w:val="none" w:sz="0" w:space="0" w:color="auto"/>
        <w:left w:val="none" w:sz="0" w:space="0" w:color="auto"/>
        <w:bottom w:val="none" w:sz="0" w:space="0" w:color="auto"/>
        <w:right w:val="none" w:sz="0" w:space="0" w:color="auto"/>
      </w:divBdr>
    </w:div>
    <w:div w:id="953173656">
      <w:bodyDiv w:val="1"/>
      <w:marLeft w:val="0"/>
      <w:marRight w:val="0"/>
      <w:marTop w:val="0"/>
      <w:marBottom w:val="0"/>
      <w:divBdr>
        <w:top w:val="none" w:sz="0" w:space="0" w:color="auto"/>
        <w:left w:val="none" w:sz="0" w:space="0" w:color="auto"/>
        <w:bottom w:val="none" w:sz="0" w:space="0" w:color="auto"/>
        <w:right w:val="none" w:sz="0" w:space="0" w:color="auto"/>
      </w:divBdr>
      <w:divsChild>
        <w:div w:id="1686250770">
          <w:marLeft w:val="0"/>
          <w:marRight w:val="0"/>
          <w:marTop w:val="0"/>
          <w:marBottom w:val="0"/>
          <w:divBdr>
            <w:top w:val="none" w:sz="0" w:space="0" w:color="auto"/>
            <w:left w:val="none" w:sz="0" w:space="0" w:color="auto"/>
            <w:bottom w:val="none" w:sz="0" w:space="0" w:color="auto"/>
            <w:right w:val="none" w:sz="0" w:space="0" w:color="auto"/>
          </w:divBdr>
          <w:divsChild>
            <w:div w:id="677850725">
              <w:marLeft w:val="0"/>
              <w:marRight w:val="0"/>
              <w:marTop w:val="0"/>
              <w:marBottom w:val="0"/>
              <w:divBdr>
                <w:top w:val="none" w:sz="0" w:space="0" w:color="auto"/>
                <w:left w:val="none" w:sz="0" w:space="0" w:color="auto"/>
                <w:bottom w:val="none" w:sz="0" w:space="0" w:color="auto"/>
                <w:right w:val="none" w:sz="0" w:space="0" w:color="auto"/>
              </w:divBdr>
              <w:divsChild>
                <w:div w:id="1835220200">
                  <w:marLeft w:val="0"/>
                  <w:marRight w:val="0"/>
                  <w:marTop w:val="0"/>
                  <w:marBottom w:val="0"/>
                  <w:divBdr>
                    <w:top w:val="none" w:sz="0" w:space="0" w:color="auto"/>
                    <w:left w:val="none" w:sz="0" w:space="0" w:color="auto"/>
                    <w:bottom w:val="none" w:sz="0" w:space="0" w:color="auto"/>
                    <w:right w:val="none" w:sz="0" w:space="0" w:color="auto"/>
                  </w:divBdr>
                  <w:divsChild>
                    <w:div w:id="1572306629">
                      <w:marLeft w:val="0"/>
                      <w:marRight w:val="0"/>
                      <w:marTop w:val="0"/>
                      <w:marBottom w:val="0"/>
                      <w:divBdr>
                        <w:top w:val="none" w:sz="0" w:space="0" w:color="auto"/>
                        <w:left w:val="none" w:sz="0" w:space="0" w:color="auto"/>
                        <w:bottom w:val="none" w:sz="0" w:space="0" w:color="auto"/>
                        <w:right w:val="none" w:sz="0" w:space="0" w:color="auto"/>
                      </w:divBdr>
                      <w:divsChild>
                        <w:div w:id="1033843711">
                          <w:marLeft w:val="0"/>
                          <w:marRight w:val="0"/>
                          <w:marTop w:val="0"/>
                          <w:marBottom w:val="0"/>
                          <w:divBdr>
                            <w:top w:val="none" w:sz="0" w:space="0" w:color="auto"/>
                            <w:left w:val="none" w:sz="0" w:space="0" w:color="auto"/>
                            <w:bottom w:val="none" w:sz="0" w:space="0" w:color="auto"/>
                            <w:right w:val="none" w:sz="0" w:space="0" w:color="auto"/>
                          </w:divBdr>
                          <w:divsChild>
                            <w:div w:id="1607730855">
                              <w:marLeft w:val="0"/>
                              <w:marRight w:val="0"/>
                              <w:marTop w:val="0"/>
                              <w:marBottom w:val="0"/>
                              <w:divBdr>
                                <w:top w:val="none" w:sz="0" w:space="0" w:color="auto"/>
                                <w:left w:val="none" w:sz="0" w:space="0" w:color="auto"/>
                                <w:bottom w:val="none" w:sz="0" w:space="0" w:color="auto"/>
                                <w:right w:val="none" w:sz="0" w:space="0" w:color="auto"/>
                              </w:divBdr>
                              <w:divsChild>
                                <w:div w:id="2085180464">
                                  <w:marLeft w:val="0"/>
                                  <w:marRight w:val="0"/>
                                  <w:marTop w:val="0"/>
                                  <w:marBottom w:val="0"/>
                                  <w:divBdr>
                                    <w:top w:val="none" w:sz="0" w:space="0" w:color="auto"/>
                                    <w:left w:val="none" w:sz="0" w:space="0" w:color="auto"/>
                                    <w:bottom w:val="none" w:sz="0" w:space="0" w:color="auto"/>
                                    <w:right w:val="none" w:sz="0" w:space="0" w:color="auto"/>
                                  </w:divBdr>
                                  <w:divsChild>
                                    <w:div w:id="779842121">
                                      <w:marLeft w:val="0"/>
                                      <w:marRight w:val="0"/>
                                      <w:marTop w:val="0"/>
                                      <w:marBottom w:val="0"/>
                                      <w:divBdr>
                                        <w:top w:val="none" w:sz="0" w:space="0" w:color="auto"/>
                                        <w:left w:val="none" w:sz="0" w:space="0" w:color="auto"/>
                                        <w:bottom w:val="none" w:sz="0" w:space="0" w:color="auto"/>
                                        <w:right w:val="none" w:sz="0" w:space="0" w:color="auto"/>
                                      </w:divBdr>
                                      <w:divsChild>
                                        <w:div w:id="151917921">
                                          <w:marLeft w:val="0"/>
                                          <w:marRight w:val="0"/>
                                          <w:marTop w:val="0"/>
                                          <w:marBottom w:val="0"/>
                                          <w:divBdr>
                                            <w:top w:val="none" w:sz="0" w:space="0" w:color="auto"/>
                                            <w:left w:val="none" w:sz="0" w:space="0" w:color="auto"/>
                                            <w:bottom w:val="none" w:sz="0" w:space="0" w:color="auto"/>
                                            <w:right w:val="none" w:sz="0" w:space="0" w:color="auto"/>
                                          </w:divBdr>
                                          <w:divsChild>
                                            <w:div w:id="550962944">
                                              <w:marLeft w:val="0"/>
                                              <w:marRight w:val="0"/>
                                              <w:marTop w:val="0"/>
                                              <w:marBottom w:val="0"/>
                                              <w:divBdr>
                                                <w:top w:val="none" w:sz="0" w:space="0" w:color="auto"/>
                                                <w:left w:val="none" w:sz="0" w:space="0" w:color="auto"/>
                                                <w:bottom w:val="none" w:sz="0" w:space="0" w:color="auto"/>
                                                <w:right w:val="none" w:sz="0" w:space="0" w:color="auto"/>
                                              </w:divBdr>
                                              <w:divsChild>
                                                <w:div w:id="674260840">
                                                  <w:marLeft w:val="0"/>
                                                  <w:marRight w:val="0"/>
                                                  <w:marTop w:val="0"/>
                                                  <w:marBottom w:val="0"/>
                                                  <w:divBdr>
                                                    <w:top w:val="none" w:sz="0" w:space="0" w:color="auto"/>
                                                    <w:left w:val="none" w:sz="0" w:space="0" w:color="auto"/>
                                                    <w:bottom w:val="none" w:sz="0" w:space="0" w:color="auto"/>
                                                    <w:right w:val="none" w:sz="0" w:space="0" w:color="auto"/>
                                                  </w:divBdr>
                                                  <w:divsChild>
                                                    <w:div w:id="1819421143">
                                                      <w:marLeft w:val="0"/>
                                                      <w:marRight w:val="0"/>
                                                      <w:marTop w:val="0"/>
                                                      <w:marBottom w:val="0"/>
                                                      <w:divBdr>
                                                        <w:top w:val="none" w:sz="0" w:space="0" w:color="auto"/>
                                                        <w:left w:val="none" w:sz="0" w:space="0" w:color="auto"/>
                                                        <w:bottom w:val="none" w:sz="0" w:space="0" w:color="auto"/>
                                                        <w:right w:val="none" w:sz="0" w:space="0" w:color="auto"/>
                                                      </w:divBdr>
                                                      <w:divsChild>
                                                        <w:div w:id="1447000178">
                                                          <w:marLeft w:val="0"/>
                                                          <w:marRight w:val="0"/>
                                                          <w:marTop w:val="0"/>
                                                          <w:marBottom w:val="0"/>
                                                          <w:divBdr>
                                                            <w:top w:val="none" w:sz="0" w:space="0" w:color="auto"/>
                                                            <w:left w:val="none" w:sz="0" w:space="0" w:color="auto"/>
                                                            <w:bottom w:val="none" w:sz="0" w:space="0" w:color="auto"/>
                                                            <w:right w:val="none" w:sz="0" w:space="0" w:color="auto"/>
                                                          </w:divBdr>
                                                          <w:divsChild>
                                                            <w:div w:id="765657130">
                                                              <w:marLeft w:val="0"/>
                                                              <w:marRight w:val="0"/>
                                                              <w:marTop w:val="0"/>
                                                              <w:marBottom w:val="0"/>
                                                              <w:divBdr>
                                                                <w:top w:val="none" w:sz="0" w:space="0" w:color="auto"/>
                                                                <w:left w:val="none" w:sz="0" w:space="0" w:color="auto"/>
                                                                <w:bottom w:val="none" w:sz="0" w:space="0" w:color="auto"/>
                                                                <w:right w:val="none" w:sz="0" w:space="0" w:color="auto"/>
                                                              </w:divBdr>
                                                              <w:divsChild>
                                                                <w:div w:id="1652978487">
                                                                  <w:marLeft w:val="0"/>
                                                                  <w:marRight w:val="0"/>
                                                                  <w:marTop w:val="0"/>
                                                                  <w:marBottom w:val="0"/>
                                                                  <w:divBdr>
                                                                    <w:top w:val="none" w:sz="0" w:space="0" w:color="auto"/>
                                                                    <w:left w:val="none" w:sz="0" w:space="0" w:color="auto"/>
                                                                    <w:bottom w:val="none" w:sz="0" w:space="0" w:color="auto"/>
                                                                    <w:right w:val="none" w:sz="0" w:space="0" w:color="auto"/>
                                                                  </w:divBdr>
                                                                  <w:divsChild>
                                                                    <w:div w:id="1532767851">
                                                                      <w:marLeft w:val="0"/>
                                                                      <w:marRight w:val="0"/>
                                                                      <w:marTop w:val="0"/>
                                                                      <w:marBottom w:val="0"/>
                                                                      <w:divBdr>
                                                                        <w:top w:val="none" w:sz="0" w:space="0" w:color="auto"/>
                                                                        <w:left w:val="none" w:sz="0" w:space="0" w:color="auto"/>
                                                                        <w:bottom w:val="none" w:sz="0" w:space="0" w:color="auto"/>
                                                                        <w:right w:val="none" w:sz="0" w:space="0" w:color="auto"/>
                                                                      </w:divBdr>
                                                                      <w:divsChild>
                                                                        <w:div w:id="676542233">
                                                                          <w:marLeft w:val="0"/>
                                                                          <w:marRight w:val="0"/>
                                                                          <w:marTop w:val="0"/>
                                                                          <w:marBottom w:val="0"/>
                                                                          <w:divBdr>
                                                                            <w:top w:val="none" w:sz="0" w:space="0" w:color="auto"/>
                                                                            <w:left w:val="none" w:sz="0" w:space="0" w:color="auto"/>
                                                                            <w:bottom w:val="none" w:sz="0" w:space="0" w:color="auto"/>
                                                                            <w:right w:val="none" w:sz="0" w:space="0" w:color="auto"/>
                                                                          </w:divBdr>
                                                                          <w:divsChild>
                                                                            <w:div w:id="1900356091">
                                                                              <w:marLeft w:val="0"/>
                                                                              <w:marRight w:val="0"/>
                                                                              <w:marTop w:val="0"/>
                                                                              <w:marBottom w:val="0"/>
                                                                              <w:divBdr>
                                                                                <w:top w:val="none" w:sz="0" w:space="0" w:color="auto"/>
                                                                                <w:left w:val="none" w:sz="0" w:space="0" w:color="auto"/>
                                                                                <w:bottom w:val="none" w:sz="0" w:space="0" w:color="auto"/>
                                                                                <w:right w:val="none" w:sz="0" w:space="0" w:color="auto"/>
                                                                              </w:divBdr>
                                                                              <w:divsChild>
                                                                                <w:div w:id="655650309">
                                                                                  <w:marLeft w:val="0"/>
                                                                                  <w:marRight w:val="0"/>
                                                                                  <w:marTop w:val="0"/>
                                                                                  <w:marBottom w:val="0"/>
                                                                                  <w:divBdr>
                                                                                    <w:top w:val="none" w:sz="0" w:space="0" w:color="auto"/>
                                                                                    <w:left w:val="none" w:sz="0" w:space="0" w:color="auto"/>
                                                                                    <w:bottom w:val="none" w:sz="0" w:space="0" w:color="auto"/>
                                                                                    <w:right w:val="none" w:sz="0" w:space="0" w:color="auto"/>
                                                                                  </w:divBdr>
                                                                                  <w:divsChild>
                                                                                    <w:div w:id="1708481146">
                                                                                      <w:marLeft w:val="0"/>
                                                                                      <w:marRight w:val="0"/>
                                                                                      <w:marTop w:val="0"/>
                                                                                      <w:marBottom w:val="0"/>
                                                                                      <w:divBdr>
                                                                                        <w:top w:val="none" w:sz="0" w:space="0" w:color="auto"/>
                                                                                        <w:left w:val="none" w:sz="0" w:space="0" w:color="auto"/>
                                                                                        <w:bottom w:val="none" w:sz="0" w:space="0" w:color="auto"/>
                                                                                        <w:right w:val="none" w:sz="0" w:space="0" w:color="auto"/>
                                                                                      </w:divBdr>
                                                                                      <w:divsChild>
                                                                                        <w:div w:id="837423875">
                                                                                          <w:marLeft w:val="0"/>
                                                                                          <w:marRight w:val="0"/>
                                                                                          <w:marTop w:val="0"/>
                                                                                          <w:marBottom w:val="0"/>
                                                                                          <w:divBdr>
                                                                                            <w:top w:val="none" w:sz="0" w:space="0" w:color="auto"/>
                                                                                            <w:left w:val="none" w:sz="0" w:space="0" w:color="auto"/>
                                                                                            <w:bottom w:val="none" w:sz="0" w:space="0" w:color="auto"/>
                                                                                            <w:right w:val="none" w:sz="0" w:space="0" w:color="auto"/>
                                                                                          </w:divBdr>
                                                                                          <w:divsChild>
                                                                                            <w:div w:id="1800605988">
                                                                                              <w:marLeft w:val="0"/>
                                                                                              <w:marRight w:val="0"/>
                                                                                              <w:marTop w:val="0"/>
                                                                                              <w:marBottom w:val="0"/>
                                                                                              <w:divBdr>
                                                                                                <w:top w:val="none" w:sz="0" w:space="0" w:color="auto"/>
                                                                                                <w:left w:val="none" w:sz="0" w:space="0" w:color="auto"/>
                                                                                                <w:bottom w:val="none" w:sz="0" w:space="0" w:color="auto"/>
                                                                                                <w:right w:val="none" w:sz="0" w:space="0" w:color="auto"/>
                                                                                              </w:divBdr>
                                                                                              <w:divsChild>
                                                                                                <w:div w:id="379398800">
                                                                                                  <w:marLeft w:val="0"/>
                                                                                                  <w:marRight w:val="0"/>
                                                                                                  <w:marTop w:val="0"/>
                                                                                                  <w:marBottom w:val="0"/>
                                                                                                  <w:divBdr>
                                                                                                    <w:top w:val="none" w:sz="0" w:space="0" w:color="auto"/>
                                                                                                    <w:left w:val="none" w:sz="0" w:space="0" w:color="auto"/>
                                                                                                    <w:bottom w:val="none" w:sz="0" w:space="0" w:color="auto"/>
                                                                                                    <w:right w:val="none" w:sz="0" w:space="0" w:color="auto"/>
                                                                                                  </w:divBdr>
                                                                                                  <w:divsChild>
                                                                                                    <w:div w:id="323901467">
                                                                                                      <w:marLeft w:val="0"/>
                                                                                                      <w:marRight w:val="0"/>
                                                                                                      <w:marTop w:val="0"/>
                                                                                                      <w:marBottom w:val="0"/>
                                                                                                      <w:divBdr>
                                                                                                        <w:top w:val="none" w:sz="0" w:space="0" w:color="auto"/>
                                                                                                        <w:left w:val="none" w:sz="0" w:space="0" w:color="auto"/>
                                                                                                        <w:bottom w:val="none" w:sz="0" w:space="0" w:color="auto"/>
                                                                                                        <w:right w:val="none" w:sz="0" w:space="0" w:color="auto"/>
                                                                                                      </w:divBdr>
                                                                                                      <w:divsChild>
                                                                                                        <w:div w:id="1497988425">
                                                                                                          <w:marLeft w:val="0"/>
                                                                                                          <w:marRight w:val="0"/>
                                                                                                          <w:marTop w:val="0"/>
                                                                                                          <w:marBottom w:val="0"/>
                                                                                                          <w:divBdr>
                                                                                                            <w:top w:val="none" w:sz="0" w:space="0" w:color="auto"/>
                                                                                                            <w:left w:val="none" w:sz="0" w:space="0" w:color="auto"/>
                                                                                                            <w:bottom w:val="none" w:sz="0" w:space="0" w:color="auto"/>
                                                                                                            <w:right w:val="none" w:sz="0" w:space="0" w:color="auto"/>
                                                                                                          </w:divBdr>
                                                                                                          <w:divsChild>
                                                                                                            <w:div w:id="1145241726">
                                                                                                              <w:marLeft w:val="0"/>
                                                                                                              <w:marRight w:val="0"/>
                                                                                                              <w:marTop w:val="0"/>
                                                                                                              <w:marBottom w:val="0"/>
                                                                                                              <w:divBdr>
                                                                                                                <w:top w:val="none" w:sz="0" w:space="0" w:color="auto"/>
                                                                                                                <w:left w:val="none" w:sz="0" w:space="0" w:color="auto"/>
                                                                                                                <w:bottom w:val="none" w:sz="0" w:space="0" w:color="auto"/>
                                                                                                                <w:right w:val="none" w:sz="0" w:space="0" w:color="auto"/>
                                                                                                              </w:divBdr>
                                                                                                              <w:divsChild>
                                                                                                                <w:div w:id="374425450">
                                                                                                                  <w:marLeft w:val="0"/>
                                                                                                                  <w:marRight w:val="0"/>
                                                                                                                  <w:marTop w:val="0"/>
                                                                                                                  <w:marBottom w:val="0"/>
                                                                                                                  <w:divBdr>
                                                                                                                    <w:top w:val="none" w:sz="0" w:space="0" w:color="auto"/>
                                                                                                                    <w:left w:val="none" w:sz="0" w:space="0" w:color="auto"/>
                                                                                                                    <w:bottom w:val="none" w:sz="0" w:space="0" w:color="auto"/>
                                                                                                                    <w:right w:val="none" w:sz="0" w:space="0" w:color="auto"/>
                                                                                                                  </w:divBdr>
                                                                                                                  <w:divsChild>
                                                                                                                    <w:div w:id="923346267">
                                                                                                                      <w:marLeft w:val="0"/>
                                                                                                                      <w:marRight w:val="0"/>
                                                                                                                      <w:marTop w:val="0"/>
                                                                                                                      <w:marBottom w:val="0"/>
                                                                                                                      <w:divBdr>
                                                                                                                        <w:top w:val="none" w:sz="0" w:space="0" w:color="auto"/>
                                                                                                                        <w:left w:val="none" w:sz="0" w:space="0" w:color="auto"/>
                                                                                                                        <w:bottom w:val="none" w:sz="0" w:space="0" w:color="auto"/>
                                                                                                                        <w:right w:val="none" w:sz="0" w:space="0" w:color="auto"/>
                                                                                                                      </w:divBdr>
                                                                                                                      <w:divsChild>
                                                                                                                        <w:div w:id="1243567091">
                                                                                                                          <w:marLeft w:val="0"/>
                                                                                                                          <w:marRight w:val="0"/>
                                                                                                                          <w:marTop w:val="0"/>
                                                                                                                          <w:marBottom w:val="0"/>
                                                                                                                          <w:divBdr>
                                                                                                                            <w:top w:val="none" w:sz="0" w:space="0" w:color="auto"/>
                                                                                                                            <w:left w:val="none" w:sz="0" w:space="0" w:color="auto"/>
                                                                                                                            <w:bottom w:val="none" w:sz="0" w:space="0" w:color="auto"/>
                                                                                                                            <w:right w:val="none" w:sz="0" w:space="0" w:color="auto"/>
                                                                                                                          </w:divBdr>
                                                                                                                          <w:divsChild>
                                                                                                                            <w:div w:id="108283634">
                                                                                                                              <w:marLeft w:val="0"/>
                                                                                                                              <w:marRight w:val="0"/>
                                                                                                                              <w:marTop w:val="0"/>
                                                                                                                              <w:marBottom w:val="0"/>
                                                                                                                              <w:divBdr>
                                                                                                                                <w:top w:val="none" w:sz="0" w:space="0" w:color="auto"/>
                                                                                                                                <w:left w:val="none" w:sz="0" w:space="0" w:color="auto"/>
                                                                                                                                <w:bottom w:val="none" w:sz="0" w:space="0" w:color="auto"/>
                                                                                                                                <w:right w:val="none" w:sz="0" w:space="0" w:color="auto"/>
                                                                                                                              </w:divBdr>
                                                                                                                              <w:divsChild>
                                                                                                                                <w:div w:id="1236621081">
                                                                                                                                  <w:marLeft w:val="0"/>
                                                                                                                                  <w:marRight w:val="0"/>
                                                                                                                                  <w:marTop w:val="0"/>
                                                                                                                                  <w:marBottom w:val="0"/>
                                                                                                                                  <w:divBdr>
                                                                                                                                    <w:top w:val="none" w:sz="0" w:space="0" w:color="auto"/>
                                                                                                                                    <w:left w:val="none" w:sz="0" w:space="0" w:color="auto"/>
                                                                                                                                    <w:bottom w:val="none" w:sz="0" w:space="0" w:color="auto"/>
                                                                                                                                    <w:right w:val="none" w:sz="0" w:space="0" w:color="auto"/>
                                                                                                                                  </w:divBdr>
                                                                                                                                  <w:divsChild>
                                                                                                                                    <w:div w:id="1355351649">
                                                                                                                                      <w:marLeft w:val="0"/>
                                                                                                                                      <w:marRight w:val="0"/>
                                                                                                                                      <w:marTop w:val="0"/>
                                                                                                                                      <w:marBottom w:val="0"/>
                                                                                                                                      <w:divBdr>
                                                                                                                                        <w:top w:val="single" w:sz="6" w:space="0" w:color="CAC8C7"/>
                                                                                                                                        <w:left w:val="single" w:sz="6" w:space="0" w:color="CAC8C7"/>
                                                                                                                                        <w:bottom w:val="single" w:sz="6" w:space="0" w:color="CAC8C7"/>
                                                                                                                                        <w:right w:val="single" w:sz="6" w:space="0" w:color="CAC8C7"/>
                                                                                                                                      </w:divBdr>
                                                                                                                                      <w:divsChild>
                                                                                                                                        <w:div w:id="141237402">
                                                                                                                                          <w:marLeft w:val="0"/>
                                                                                                                                          <w:marRight w:val="0"/>
                                                                                                                                          <w:marTop w:val="0"/>
                                                                                                                                          <w:marBottom w:val="0"/>
                                                                                                                                          <w:divBdr>
                                                                                                                                            <w:top w:val="none" w:sz="0" w:space="0" w:color="auto"/>
                                                                                                                                            <w:left w:val="none" w:sz="0" w:space="0" w:color="auto"/>
                                                                                                                                            <w:bottom w:val="none" w:sz="0" w:space="0" w:color="auto"/>
                                                                                                                                            <w:right w:val="none" w:sz="0" w:space="0" w:color="auto"/>
                                                                                                                                          </w:divBdr>
                                                                                                                                          <w:divsChild>
                                                                                                                                            <w:div w:id="1242594029">
                                                                                                                                              <w:marLeft w:val="0"/>
                                                                                                                                              <w:marRight w:val="0"/>
                                                                                                                                              <w:marTop w:val="0"/>
                                                                                                                                              <w:marBottom w:val="0"/>
                                                                                                                                              <w:divBdr>
                                                                                                                                                <w:top w:val="none" w:sz="0" w:space="0" w:color="auto"/>
                                                                                                                                                <w:left w:val="none" w:sz="0" w:space="0" w:color="auto"/>
                                                                                                                                                <w:bottom w:val="none" w:sz="0" w:space="0" w:color="auto"/>
                                                                                                                                                <w:right w:val="none" w:sz="0" w:space="0" w:color="auto"/>
                                                                                                                                              </w:divBdr>
                                                                                                                                              <w:divsChild>
                                                                                                                                                <w:div w:id="462045724">
                                                                                                                                                  <w:marLeft w:val="0"/>
                                                                                                                                                  <w:marRight w:val="0"/>
                                                                                                                                                  <w:marTop w:val="0"/>
                                                                                                                                                  <w:marBottom w:val="0"/>
                                                                                                                                                  <w:divBdr>
                                                                                                                                                    <w:top w:val="none" w:sz="0" w:space="0" w:color="auto"/>
                                                                                                                                                    <w:left w:val="none" w:sz="0" w:space="0" w:color="auto"/>
                                                                                                                                                    <w:bottom w:val="none" w:sz="0" w:space="0" w:color="auto"/>
                                                                                                                                                    <w:right w:val="none" w:sz="0" w:space="0" w:color="auto"/>
                                                                                                                                                  </w:divBdr>
                                                                                                                                                  <w:divsChild>
                                                                                                                                                    <w:div w:id="964845815">
                                                                                                                                                      <w:marLeft w:val="0"/>
                                                                                                                                                      <w:marRight w:val="0"/>
                                                                                                                                                      <w:marTop w:val="0"/>
                                                                                                                                                      <w:marBottom w:val="0"/>
                                                                                                                                                      <w:divBdr>
                                                                                                                                                        <w:top w:val="single" w:sz="6" w:space="0" w:color="CAC8C7"/>
                                                                                                                                                        <w:left w:val="single" w:sz="6" w:space="0" w:color="CAC8C7"/>
                                                                                                                                                        <w:bottom w:val="single" w:sz="6" w:space="0" w:color="CAC8C7"/>
                                                                                                                                                        <w:right w:val="single" w:sz="6" w:space="0" w:color="CAC8C7"/>
                                                                                                                                                      </w:divBdr>
                                                                                                                                                      <w:divsChild>
                                                                                                                                                        <w:div w:id="981807105">
                                                                                                                                                          <w:marLeft w:val="0"/>
                                                                                                                                                          <w:marRight w:val="0"/>
                                                                                                                                                          <w:marTop w:val="0"/>
                                                                                                                                                          <w:marBottom w:val="0"/>
                                                                                                                                                          <w:divBdr>
                                                                                                                                                            <w:top w:val="none" w:sz="0" w:space="0" w:color="auto"/>
                                                                                                                                                            <w:left w:val="none" w:sz="0" w:space="0" w:color="auto"/>
                                                                                                                                                            <w:bottom w:val="none" w:sz="0" w:space="0" w:color="auto"/>
                                                                                                                                                            <w:right w:val="none" w:sz="0" w:space="0" w:color="auto"/>
                                                                                                                                                          </w:divBdr>
                                                                                                                                                          <w:divsChild>
                                                                                                                                                            <w:div w:id="562251379">
                                                                                                                                                              <w:marLeft w:val="120"/>
                                                                                                                                                              <w:marRight w:val="120"/>
                                                                                                                                                              <w:marTop w:val="120"/>
                                                                                                                                                              <w:marBottom w:val="120"/>
                                                                                                                                                              <w:divBdr>
                                                                                                                                                                <w:top w:val="none" w:sz="0" w:space="0" w:color="auto"/>
                                                                                                                                                                <w:left w:val="none" w:sz="0" w:space="0" w:color="auto"/>
                                                                                                                                                                <w:bottom w:val="none" w:sz="0" w:space="0" w:color="auto"/>
                                                                                                                                                                <w:right w:val="none" w:sz="0" w:space="0" w:color="auto"/>
                                                                                                                                                              </w:divBdr>
                                                                                                                                                              <w:divsChild>
                                                                                                                                                                <w:div w:id="1818915789">
                                                                                                                                                                  <w:marLeft w:val="0"/>
                                                                                                                                                                  <w:marRight w:val="0"/>
                                                                                                                                                                  <w:marTop w:val="0"/>
                                                                                                                                                                  <w:marBottom w:val="0"/>
                                                                                                                                                                  <w:divBdr>
                                                                                                                                                                    <w:top w:val="none" w:sz="0" w:space="0" w:color="auto"/>
                                                                                                                                                                    <w:left w:val="none" w:sz="0" w:space="0" w:color="auto"/>
                                                                                                                                                                    <w:bottom w:val="none" w:sz="0" w:space="0" w:color="auto"/>
                                                                                                                                                                    <w:right w:val="none" w:sz="0" w:space="0" w:color="auto"/>
                                                                                                                                                                  </w:divBdr>
                                                                                                                                                                  <w:divsChild>
                                                                                                                                                                    <w:div w:id="1911185618">
                                                                                                                                                                      <w:marLeft w:val="0"/>
                                                                                                                                                                      <w:marRight w:val="0"/>
                                                                                                                                                                      <w:marTop w:val="0"/>
                                                                                                                                                                      <w:marBottom w:val="0"/>
                                                                                                                                                                      <w:divBdr>
                                                                                                                                                                        <w:top w:val="none" w:sz="0" w:space="0" w:color="auto"/>
                                                                                                                                                                        <w:left w:val="none" w:sz="0" w:space="0" w:color="auto"/>
                                                                                                                                                                        <w:bottom w:val="none" w:sz="0" w:space="0" w:color="auto"/>
                                                                                                                                                                        <w:right w:val="none" w:sz="0" w:space="0" w:color="auto"/>
                                                                                                                                                                      </w:divBdr>
                                                                                                                                                                      <w:divsChild>
                                                                                                                                                                        <w:div w:id="1227841692">
                                                                                                                                                                          <w:marLeft w:val="0"/>
                                                                                                                                                                          <w:marRight w:val="0"/>
                                                                                                                                                                          <w:marTop w:val="0"/>
                                                                                                                                                                          <w:marBottom w:val="0"/>
                                                                                                                                                                          <w:divBdr>
                                                                                                                                                                            <w:top w:val="none" w:sz="0" w:space="0" w:color="auto"/>
                                                                                                                                                                            <w:left w:val="none" w:sz="0" w:space="0" w:color="auto"/>
                                                                                                                                                                            <w:bottom w:val="none" w:sz="0" w:space="0" w:color="auto"/>
                                                                                                                                                                            <w:right w:val="none" w:sz="0" w:space="0" w:color="auto"/>
                                                                                                                                                                          </w:divBdr>
                                                                                                                                                                          <w:divsChild>
                                                                                                                                                                            <w:div w:id="392627476">
                                                                                                                                                                              <w:marLeft w:val="0"/>
                                                                                                                                                                              <w:marRight w:val="0"/>
                                                                                                                                                                              <w:marTop w:val="0"/>
                                                                                                                                                                              <w:marBottom w:val="0"/>
                                                                                                                                                                              <w:divBdr>
                                                                                                                                                                                <w:top w:val="none" w:sz="0" w:space="0" w:color="auto"/>
                                                                                                                                                                                <w:left w:val="none" w:sz="0" w:space="0" w:color="auto"/>
                                                                                                                                                                                <w:bottom w:val="none" w:sz="0" w:space="0" w:color="auto"/>
                                                                                                                                                                                <w:right w:val="none" w:sz="0" w:space="0" w:color="auto"/>
                                                                                                                                                                              </w:divBdr>
                                                                                                                                                                              <w:divsChild>
                                                                                                                                                                                <w:div w:id="719981032">
                                                                                                                                                                                  <w:marLeft w:val="0"/>
                                                                                                                                                                                  <w:marRight w:val="0"/>
                                                                                                                                                                                  <w:marTop w:val="0"/>
                                                                                                                                                                                  <w:marBottom w:val="0"/>
                                                                                                                                                                                  <w:divBdr>
                                                                                                                                                                                    <w:top w:val="none" w:sz="0" w:space="0" w:color="auto"/>
                                                                                                                                                                                    <w:left w:val="none" w:sz="0" w:space="0" w:color="auto"/>
                                                                                                                                                                                    <w:bottom w:val="none" w:sz="0" w:space="0" w:color="auto"/>
                                                                                                                                                                                    <w:right w:val="none" w:sz="0" w:space="0" w:color="auto"/>
                                                                                                                                                                                  </w:divBdr>
                                                                                                                                                                                  <w:divsChild>
                                                                                                                                                                                    <w:div w:id="527328474">
                                                                                                                                                                                      <w:marLeft w:val="0"/>
                                                                                                                                                                                      <w:marRight w:val="0"/>
                                                                                                                                                                                      <w:marTop w:val="0"/>
                                                                                                                                                                                      <w:marBottom w:val="0"/>
                                                                                                                                                                                      <w:divBdr>
                                                                                                                                                                                        <w:top w:val="none" w:sz="0" w:space="0" w:color="auto"/>
                                                                                                                                                                                        <w:left w:val="none" w:sz="0" w:space="0" w:color="auto"/>
                                                                                                                                                                                        <w:bottom w:val="none" w:sz="0" w:space="0" w:color="auto"/>
                                                                                                                                                                                        <w:right w:val="none" w:sz="0" w:space="0" w:color="auto"/>
                                                                                                                                                                                      </w:divBdr>
                                                                                                                                                                                      <w:divsChild>
                                                                                                                                                                                        <w:div w:id="936598328">
                                                                                                                                                                                          <w:marLeft w:val="0"/>
                                                                                                                                                                                          <w:marRight w:val="0"/>
                                                                                                                                                                                          <w:marTop w:val="0"/>
                                                                                                                                                                                          <w:marBottom w:val="0"/>
                                                                                                                                                                                          <w:divBdr>
                                                                                                                                                                                            <w:top w:val="none" w:sz="0" w:space="0" w:color="auto"/>
                                                                                                                                                                                            <w:left w:val="none" w:sz="0" w:space="0" w:color="auto"/>
                                                                                                                                                                                            <w:bottom w:val="none" w:sz="0" w:space="0" w:color="auto"/>
                                                                                                                                                                                            <w:right w:val="none" w:sz="0" w:space="0" w:color="auto"/>
                                                                                                                                                                                          </w:divBdr>
                                                                                                                                                                                          <w:divsChild>
                                                                                                                                                                                            <w:div w:id="308368568">
                                                                                                                                                                                              <w:marLeft w:val="0"/>
                                                                                                                                                                                              <w:marRight w:val="0"/>
                                                                                                                                                                                              <w:marTop w:val="0"/>
                                                                                                                                                                                              <w:marBottom w:val="0"/>
                                                                                                                                                                                              <w:divBdr>
                                                                                                                                                                                                <w:top w:val="none" w:sz="0" w:space="0" w:color="auto"/>
                                                                                                                                                                                                <w:left w:val="none" w:sz="0" w:space="0" w:color="auto"/>
                                                                                                                                                                                                <w:bottom w:val="none" w:sz="0" w:space="0" w:color="auto"/>
                                                                                                                                                                                                <w:right w:val="none" w:sz="0" w:space="0" w:color="auto"/>
                                                                                                                                                                                              </w:divBdr>
                                                                                                                                                                                              <w:divsChild>
                                                                                                                                                                                                <w:div w:id="686828060">
                                                                                                                                                                                                  <w:marLeft w:val="0"/>
                                                                                                                                                                                                  <w:marRight w:val="0"/>
                                                                                                                                                                                                  <w:marTop w:val="0"/>
                                                                                                                                                                                                  <w:marBottom w:val="0"/>
                                                                                                                                                                                                  <w:divBdr>
                                                                                                                                                                                                    <w:top w:val="none" w:sz="0" w:space="0" w:color="auto"/>
                                                                                                                                                                                                    <w:left w:val="none" w:sz="0" w:space="0" w:color="auto"/>
                                                                                                                                                                                                    <w:bottom w:val="none" w:sz="0" w:space="0" w:color="auto"/>
                                                                                                                                                                                                    <w:right w:val="none" w:sz="0" w:space="0" w:color="auto"/>
                                                                                                                                                                                                  </w:divBdr>
                                                                                                                                                                                                  <w:divsChild>
                                                                                                                                                                                                    <w:div w:id="544415280">
                                                                                                                                                                                                      <w:marLeft w:val="0"/>
                                                                                                                                                                                                      <w:marRight w:val="0"/>
                                                                                                                                                                                                      <w:marTop w:val="0"/>
                                                                                                                                                                                                      <w:marBottom w:val="0"/>
                                                                                                                                                                                                      <w:divBdr>
                                                                                                                                                                                                        <w:top w:val="none" w:sz="0" w:space="0" w:color="auto"/>
                                                                                                                                                                                                        <w:left w:val="none" w:sz="0" w:space="0" w:color="auto"/>
                                                                                                                                                                                                        <w:bottom w:val="none" w:sz="0" w:space="0" w:color="auto"/>
                                                                                                                                                                                                        <w:right w:val="none" w:sz="0" w:space="0" w:color="auto"/>
                                                                                                                                                                                                      </w:divBdr>
                                                                                                                                                                                                      <w:divsChild>
                                                                                                                                                                                                        <w:div w:id="656613903">
                                                                                                                                                                                                          <w:marLeft w:val="0"/>
                                                                                                                                                                                                          <w:marRight w:val="0"/>
                                                                                                                                                                                                          <w:marTop w:val="0"/>
                                                                                                                                                                                                          <w:marBottom w:val="0"/>
                                                                                                                                                                                                          <w:divBdr>
                                                                                                                                                                                                            <w:top w:val="none" w:sz="0" w:space="0" w:color="auto"/>
                                                                                                                                                                                                            <w:left w:val="none" w:sz="0" w:space="0" w:color="auto"/>
                                                                                                                                                                                                            <w:bottom w:val="none" w:sz="0" w:space="0" w:color="auto"/>
                                                                                                                                                                                                            <w:right w:val="none" w:sz="0" w:space="0" w:color="auto"/>
                                                                                                                                                                                                          </w:divBdr>
                                                                                                                                                                                                          <w:divsChild>
                                                                                                                                                                                                            <w:div w:id="401560629">
                                                                                                                                                                                                              <w:marLeft w:val="0"/>
                                                                                                                                                                                                              <w:marRight w:val="0"/>
                                                                                                                                                                                                              <w:marTop w:val="0"/>
                                                                                                                                                                                                              <w:marBottom w:val="0"/>
                                                                                                                                                                                                              <w:divBdr>
                                                                                                                                                                                                                <w:top w:val="none" w:sz="0" w:space="0" w:color="auto"/>
                                                                                                                                                                                                                <w:left w:val="none" w:sz="0" w:space="0" w:color="auto"/>
                                                                                                                                                                                                                <w:bottom w:val="none" w:sz="0" w:space="0" w:color="auto"/>
                                                                                                                                                                                                                <w:right w:val="none" w:sz="0" w:space="0" w:color="auto"/>
                                                                                                                                                                                                              </w:divBdr>
                                                                                                                                                                                                              <w:divsChild>
                                                                                                                                                                                                                <w:div w:id="1421442081">
                                                                                                                                                                                                                  <w:marLeft w:val="0"/>
                                                                                                                                                                                                                  <w:marRight w:val="0"/>
                                                                                                                                                                                                                  <w:marTop w:val="0"/>
                                                                                                                                                                                                                  <w:marBottom w:val="0"/>
                                                                                                                                                                                                                  <w:divBdr>
                                                                                                                                                                                                                    <w:top w:val="none" w:sz="0" w:space="0" w:color="auto"/>
                                                                                                                                                                                                                    <w:left w:val="none" w:sz="0" w:space="0" w:color="auto"/>
                                                                                                                                                                                                                    <w:bottom w:val="none" w:sz="0" w:space="0" w:color="auto"/>
                                                                                                                                                                                                                    <w:right w:val="none" w:sz="0" w:space="0" w:color="auto"/>
                                                                                                                                                                                                                  </w:divBdr>
                                                                                                                                                                                                                  <w:divsChild>
                                                                                                                                                                                                                    <w:div w:id="1180007905">
                                                                                                                                                                                                                      <w:marLeft w:val="0"/>
                                                                                                                                                                                                                      <w:marRight w:val="0"/>
                                                                                                                                                                                                                      <w:marTop w:val="0"/>
                                                                                                                                                                                                                      <w:marBottom w:val="0"/>
                                                                                                                                                                                                                      <w:divBdr>
                                                                                                                                                                                                                        <w:top w:val="none" w:sz="0" w:space="0" w:color="auto"/>
                                                                                                                                                                                                                        <w:left w:val="none" w:sz="0" w:space="0" w:color="auto"/>
                                                                                                                                                                                                                        <w:bottom w:val="none" w:sz="0" w:space="0" w:color="auto"/>
                                                                                                                                                                                                                        <w:right w:val="none" w:sz="0" w:space="0" w:color="auto"/>
                                                                                                                                                                                                                      </w:divBdr>
                                                                                                                                                                                                                      <w:divsChild>
                                                                                                                                                                                                                        <w:div w:id="806508552">
                                                                                                                                                                                                                          <w:marLeft w:val="0"/>
                                                                                                                                                                                                                          <w:marRight w:val="0"/>
                                                                                                                                                                                                                          <w:marTop w:val="0"/>
                                                                                                                                                                                                                          <w:marBottom w:val="0"/>
                                                                                                                                                                                                                          <w:divBdr>
                                                                                                                                                                                                                            <w:top w:val="none" w:sz="0" w:space="0" w:color="auto"/>
                                                                                                                                                                                                                            <w:left w:val="none" w:sz="0" w:space="0" w:color="auto"/>
                                                                                                                                                                                                                            <w:bottom w:val="none" w:sz="0" w:space="0" w:color="auto"/>
                                                                                                                                                                                                                            <w:right w:val="none" w:sz="0" w:space="0" w:color="auto"/>
                                                                                                                                                                                                                          </w:divBdr>
                                                                                                                                                                                                                          <w:divsChild>
                                                                                                                                                                                                                            <w:div w:id="778842907">
                                                                                                                                                                                                                              <w:marLeft w:val="0"/>
                                                                                                                                                                                                                              <w:marRight w:val="0"/>
                                                                                                                                                                                                                              <w:marTop w:val="0"/>
                                                                                                                                                                                                                              <w:marBottom w:val="0"/>
                                                                                                                                                                                                                              <w:divBdr>
                                                                                                                                                                                                                                <w:top w:val="none" w:sz="0" w:space="0" w:color="auto"/>
                                                                                                                                                                                                                                <w:left w:val="none" w:sz="0" w:space="0" w:color="auto"/>
                                                                                                                                                                                                                                <w:bottom w:val="none" w:sz="0" w:space="0" w:color="auto"/>
                                                                                                                                                                                                                                <w:right w:val="none" w:sz="0" w:space="0" w:color="auto"/>
                                                                                                                                                                                                                              </w:divBdr>
                                                                                                                                                                                                                              <w:divsChild>
                                                                                                                                                                                                                                <w:div w:id="770121995">
                                                                                                                                                                                                                                  <w:marLeft w:val="0"/>
                                                                                                                                                                                                                                  <w:marRight w:val="0"/>
                                                                                                                                                                                                                                  <w:marTop w:val="0"/>
                                                                                                                                                                                                                                  <w:marBottom w:val="0"/>
                                                                                                                                                                                                                                  <w:divBdr>
                                                                                                                                                                                                                                    <w:top w:val="none" w:sz="0" w:space="0" w:color="auto"/>
                                                                                                                                                                                                                                    <w:left w:val="none" w:sz="0" w:space="0" w:color="auto"/>
                                                                                                                                                                                                                                    <w:bottom w:val="none" w:sz="0" w:space="0" w:color="auto"/>
                                                                                                                                                                                                                                    <w:right w:val="none" w:sz="0" w:space="0" w:color="auto"/>
                                                                                                                                                                                                                                  </w:divBdr>
                                                                                                                                                                                                                                  <w:divsChild>
                                                                                                                                                                                                                                    <w:div w:id="1969893747">
                                                                                                                                                                                                                                      <w:marLeft w:val="0"/>
                                                                                                                                                                                                                                      <w:marRight w:val="0"/>
                                                                                                                                                                                                                                      <w:marTop w:val="0"/>
                                                                                                                                                                                                                                      <w:marBottom w:val="0"/>
                                                                                                                                                                                                                                      <w:divBdr>
                                                                                                                                                                                                                                        <w:top w:val="none" w:sz="0" w:space="0" w:color="auto"/>
                                                                                                                                                                                                                                        <w:left w:val="none" w:sz="0" w:space="0" w:color="auto"/>
                                                                                                                                                                                                                                        <w:bottom w:val="none" w:sz="0" w:space="0" w:color="auto"/>
                                                                                                                                                                                                                                        <w:right w:val="none" w:sz="0" w:space="0" w:color="auto"/>
                                                                                                                                                                                                                                      </w:divBdr>
                                                                                                                                                                                                                                      <w:divsChild>
                                                                                                                                                                                                                                        <w:div w:id="129788762">
                                                                                                                                                                                                                                          <w:marLeft w:val="0"/>
                                                                                                                                                                                                                                          <w:marRight w:val="0"/>
                                                                                                                                                                                                                                          <w:marTop w:val="0"/>
                                                                                                                                                                                                                                          <w:marBottom w:val="0"/>
                                                                                                                                                                                                                                          <w:divBdr>
                                                                                                                                                                                                                                            <w:top w:val="none" w:sz="0" w:space="0" w:color="auto"/>
                                                                                                                                                                                                                                            <w:left w:val="none" w:sz="0" w:space="0" w:color="auto"/>
                                                                                                                                                                                                                                            <w:bottom w:val="none" w:sz="0" w:space="0" w:color="auto"/>
                                                                                                                                                                                                                                            <w:right w:val="none" w:sz="0" w:space="0" w:color="auto"/>
                                                                                                                                                                                                                                          </w:divBdr>
                                                                                                                                                                                                                                          <w:divsChild>
                                                                                                                                                                                                                                            <w:div w:id="935403185">
                                                                                                                                                                                                                                              <w:marLeft w:val="0"/>
                                                                                                                                                                                                                                              <w:marRight w:val="0"/>
                                                                                                                                                                                                                                              <w:marTop w:val="0"/>
                                                                                                                                                                                                                                              <w:marBottom w:val="0"/>
                                                                                                                                                                                                                                              <w:divBdr>
                                                                                                                                                                                                                                                <w:top w:val="none" w:sz="0" w:space="0" w:color="auto"/>
                                                                                                                                                                                                                                                <w:left w:val="none" w:sz="0" w:space="0" w:color="auto"/>
                                                                                                                                                                                                                                                <w:bottom w:val="none" w:sz="0" w:space="0" w:color="auto"/>
                                                                                                                                                                                                                                                <w:right w:val="none" w:sz="0" w:space="0" w:color="auto"/>
                                                                                                                                                                                                                                              </w:divBdr>
                                                                                                                                                                                                                                              <w:divsChild>
                                                                                                                                                                                                                                                <w:div w:id="824397424">
                                                                                                                                                                                                                                                  <w:marLeft w:val="0"/>
                                                                                                                                                                                                                                                  <w:marRight w:val="0"/>
                                                                                                                                                                                                                                                  <w:marTop w:val="0"/>
                                                                                                                                                                                                                                                  <w:marBottom w:val="0"/>
                                                                                                                                                                                                                                                  <w:divBdr>
                                                                                                                                                                                                                                                    <w:top w:val="none" w:sz="0" w:space="0" w:color="auto"/>
                                                                                                                                                                                                                                                    <w:left w:val="none" w:sz="0" w:space="0" w:color="auto"/>
                                                                                                                                                                                                                                                    <w:bottom w:val="none" w:sz="0" w:space="0" w:color="auto"/>
                                                                                                                                                                                                                                                    <w:right w:val="none" w:sz="0" w:space="0" w:color="auto"/>
                                                                                                                                                                                                                                                  </w:divBdr>
                                                                                                                                                                                                                                                  <w:divsChild>
                                                                                                                                                                                                                                                    <w:div w:id="863640309">
                                                                                                                                                                                                                                                      <w:marLeft w:val="0"/>
                                                                                                                                                                                                                                                      <w:marRight w:val="0"/>
                                                                                                                                                                                                                                                      <w:marTop w:val="0"/>
                                                                                                                                                                                                                                                      <w:marBottom w:val="0"/>
                                                                                                                                                                                                                                                      <w:divBdr>
                                                                                                                                                                                                                                                        <w:top w:val="none" w:sz="0" w:space="0" w:color="auto"/>
                                                                                                                                                                                                                                                        <w:left w:val="none" w:sz="0" w:space="0" w:color="auto"/>
                                                                                                                                                                                                                                                        <w:bottom w:val="none" w:sz="0" w:space="0" w:color="auto"/>
                                                                                                                                                                                                                                                        <w:right w:val="none" w:sz="0" w:space="0" w:color="auto"/>
                                                                                                                                                                                                                                                      </w:divBdr>
                                                                                                                                                                                                                                                      <w:divsChild>
                                                                                                                                                                                                                                                        <w:div w:id="1079210420">
                                                                                                                                                                                                                                                          <w:marLeft w:val="0"/>
                                                                                                                                                                                                                                                          <w:marRight w:val="0"/>
                                                                                                                                                                                                                                                          <w:marTop w:val="0"/>
                                                                                                                                                                                                                                                          <w:marBottom w:val="0"/>
                                                                                                                                                                                                                                                          <w:divBdr>
                                                                                                                                                                                                                                                            <w:top w:val="none" w:sz="0" w:space="0" w:color="auto"/>
                                                                                                                                                                                                                                                            <w:left w:val="none" w:sz="0" w:space="0" w:color="auto"/>
                                                                                                                                                                                                                                                            <w:bottom w:val="none" w:sz="0" w:space="0" w:color="auto"/>
                                                                                                                                                                                                                                                            <w:right w:val="none" w:sz="0" w:space="0" w:color="auto"/>
                                                                                                                                                                                                                                                          </w:divBdr>
                                                                                                                                                                                                                                                          <w:divsChild>
                                                                                                                                                                                                                                                            <w:div w:id="2079132638">
                                                                                                                                                                                                                                                              <w:marLeft w:val="0"/>
                                                                                                                                                                                                                                                              <w:marRight w:val="0"/>
                                                                                                                                                                                                                                                              <w:marTop w:val="0"/>
                                                                                                                                                                                                                                                              <w:marBottom w:val="0"/>
                                                                                                                                                                                                                                                              <w:divBdr>
                                                                                                                                                                                                                                                                <w:top w:val="none" w:sz="0" w:space="0" w:color="auto"/>
                                                                                                                                                                                                                                                                <w:left w:val="none" w:sz="0" w:space="0" w:color="auto"/>
                                                                                                                                                                                                                                                                <w:bottom w:val="none" w:sz="0" w:space="0" w:color="auto"/>
                                                                                                                                                                                                                                                                <w:right w:val="none" w:sz="0" w:space="0" w:color="auto"/>
                                                                                                                                                                                                                                                              </w:divBdr>
                                                                                                                                                                                                                                                              <w:divsChild>
                                                                                                                                                                                                                                                                <w:div w:id="1613047307">
                                                                                                                                                                                                                                                                  <w:marLeft w:val="0"/>
                                                                                                                                                                                                                                                                  <w:marRight w:val="0"/>
                                                                                                                                                                                                                                                                  <w:marTop w:val="0"/>
                                                                                                                                                                                                                                                                  <w:marBottom w:val="0"/>
                                                                                                                                                                                                                                                                  <w:divBdr>
                                                                                                                                                                                                                                                                    <w:top w:val="none" w:sz="0" w:space="0" w:color="auto"/>
                                                                                                                                                                                                                                                                    <w:left w:val="none" w:sz="0" w:space="0" w:color="auto"/>
                                                                                                                                                                                                                                                                    <w:bottom w:val="none" w:sz="0" w:space="0" w:color="auto"/>
                                                                                                                                                                                                                                                                    <w:right w:val="none" w:sz="0" w:space="0" w:color="auto"/>
                                                                                                                                                                                                                                                                  </w:divBdr>
                                                                                                                                                                                                                                                                  <w:divsChild>
                                                                                                                                                                                                                                                                    <w:div w:id="588469383">
                                                                                                                                                                                                                                                                      <w:marLeft w:val="0"/>
                                                                                                                                                                                                                                                                      <w:marRight w:val="0"/>
                                                                                                                                                                                                                                                                      <w:marTop w:val="0"/>
                                                                                                                                                                                                                                                                      <w:marBottom w:val="0"/>
                                                                                                                                                                                                                                                                      <w:divBdr>
                                                                                                                                                                                                                                                                        <w:top w:val="single" w:sz="6" w:space="0" w:color="56A0D7"/>
                                                                                                                                                                                                                                                                        <w:left w:val="single" w:sz="6" w:space="0" w:color="56A0D7"/>
                                                                                                                                                                                                                                                                        <w:bottom w:val="single" w:sz="6" w:space="0" w:color="56A0D7"/>
                                                                                                                                                                                                                                                                        <w:right w:val="single" w:sz="6" w:space="0" w:color="56A0D7"/>
                                                                                                                                                                                                                                                                      </w:divBdr>
                                                                                                                                                                                                                                                                      <w:divsChild>
                                                                                                                                                                                                                                                                        <w:div w:id="722217317">
                                                                                                                                                                                                                                                                          <w:marLeft w:val="0"/>
                                                                                                                                                                                                                                                                          <w:marRight w:val="0"/>
                                                                                                                                                                                                                                                                          <w:marTop w:val="0"/>
                                                                                                                                                                                                                                                                          <w:marBottom w:val="0"/>
                                                                                                                                                                                                                                                                          <w:divBdr>
                                                                                                                                                                                                                                                                            <w:top w:val="none" w:sz="0" w:space="0" w:color="auto"/>
                                                                                                                                                                                                                                                                            <w:left w:val="none" w:sz="0" w:space="0" w:color="auto"/>
                                                                                                                                                                                                                                                                            <w:bottom w:val="none" w:sz="0" w:space="0" w:color="auto"/>
                                                                                                                                                                                                                                                                            <w:right w:val="none" w:sz="0" w:space="0" w:color="auto"/>
                                                                                                                                                                                                                                                                          </w:divBdr>
                                                                                                                                                                                                                                                                          <w:divsChild>
                                                                                                                                                                                                                                                                            <w:div w:id="1089696544">
                                                                                                                                                                                                                                                                              <w:marLeft w:val="0"/>
                                                                                                                                                                                                                                                                              <w:marRight w:val="0"/>
                                                                                                                                                                                                                                                                              <w:marTop w:val="0"/>
                                                                                                                                                                                                                                                                              <w:marBottom w:val="0"/>
                                                                                                                                                                                                                                                                              <w:divBdr>
                                                                                                                                                                                                                                                                                <w:top w:val="none" w:sz="0" w:space="0" w:color="auto"/>
                                                                                                                                                                                                                                                                                <w:left w:val="none" w:sz="0" w:space="0" w:color="auto"/>
                                                                                                                                                                                                                                                                                <w:bottom w:val="none" w:sz="0" w:space="0" w:color="auto"/>
                                                                                                                                                                                                                                                                                <w:right w:val="none" w:sz="0" w:space="0" w:color="auto"/>
                                                                                                                                                                                                                                                                              </w:divBdr>
                                                                                                                                                                                                                                                                              <w:divsChild>
                                                                                                                                                                                                                                                                                <w:div w:id="525211765">
                                                                                                                                                                                                                                                                                  <w:marLeft w:val="120"/>
                                                                                                                                                                                                                                                                                  <w:marRight w:val="120"/>
                                                                                                                                                                                                                                                                                  <w:marTop w:val="0"/>
                                                                                                                                                                                                                                                                                  <w:marBottom w:val="0"/>
                                                                                                                                                                                                                                                                                  <w:divBdr>
                                                                                                                                                                                                                                                                                    <w:top w:val="none" w:sz="0" w:space="0" w:color="auto"/>
                                                                                                                                                                                                                                                                                    <w:left w:val="none" w:sz="0" w:space="0" w:color="auto"/>
                                                                                                                                                                                                                                                                                    <w:bottom w:val="none" w:sz="0" w:space="0" w:color="auto"/>
                                                                                                                                                                                                                                                                                    <w:right w:val="none" w:sz="0" w:space="0" w:color="auto"/>
                                                                                                                                                                                                                                                                                  </w:divBdr>
                                                                                                                                                                                                                                                                                  <w:divsChild>
                                                                                                                                                                                                                                                                                    <w:div w:id="260992012">
                                                                                                                                                                                                                                                                                      <w:marLeft w:val="0"/>
                                                                                                                                                                                                                                                                                      <w:marRight w:val="0"/>
                                                                                                                                                                                                                                                                                      <w:marTop w:val="0"/>
                                                                                                                                                                                                                                                                                      <w:marBottom w:val="0"/>
                                                                                                                                                                                                                                                                                      <w:divBdr>
                                                                                                                                                                                                                                                                                        <w:top w:val="none" w:sz="0" w:space="0" w:color="auto"/>
                                                                                                                                                                                                                                                                                        <w:left w:val="none" w:sz="0" w:space="0" w:color="auto"/>
                                                                                                                                                                                                                                                                                        <w:bottom w:val="none" w:sz="0" w:space="0" w:color="auto"/>
                                                                                                                                                                                                                                                                                        <w:right w:val="none" w:sz="0" w:space="0" w:color="auto"/>
                                                                                                                                                                                                                                                                                      </w:divBdr>
                                                                                                                                                                                                                                                                                      <w:divsChild>
                                                                                                                                                                                                                                                                                        <w:div w:id="1778405322">
                                                                                                                                                                                                                                                                                          <w:marLeft w:val="0"/>
                                                                                                                                                                                                                                                                                          <w:marRight w:val="0"/>
                                                                                                                                                                                                                                                                                          <w:marTop w:val="0"/>
                                                                                                                                                                                                                                                                                          <w:marBottom w:val="90"/>
                                                                                                                                                                                                                                                                                          <w:divBdr>
                                                                                                                                                                                                                                                                                            <w:top w:val="none" w:sz="0" w:space="0" w:color="auto"/>
                                                                                                                                                                                                                                                                                            <w:left w:val="none" w:sz="0" w:space="0" w:color="auto"/>
                                                                                                                                                                                                                                                                                            <w:bottom w:val="none" w:sz="0" w:space="0" w:color="auto"/>
                                                                                                                                                                                                                                                                                            <w:right w:val="none" w:sz="0" w:space="0" w:color="auto"/>
                                                                                                                                                                                                                                                                                          </w:divBdr>
                                                                                                                                                                                                                                                                                          <w:divsChild>
                                                                                                                                                                                                                                                                                            <w:div w:id="780606735">
                                                                                                                                                                                                                                                                                              <w:marLeft w:val="0"/>
                                                                                                                                                                                                                                                                                              <w:marRight w:val="0"/>
                                                                                                                                                                                                                                                                                              <w:marTop w:val="0"/>
                                                                                                                                                                                                                                                                                              <w:marBottom w:val="0"/>
                                                                                                                                                                                                                                                                                              <w:divBdr>
                                                                                                                                                                                                                                                                                                <w:top w:val="none" w:sz="0" w:space="0" w:color="auto"/>
                                                                                                                                                                                                                                                                                                <w:left w:val="none" w:sz="0" w:space="0" w:color="auto"/>
                                                                                                                                                                                                                                                                                                <w:bottom w:val="none" w:sz="0" w:space="0" w:color="auto"/>
                                                                                                                                                                                                                                                                                                <w:right w:val="none" w:sz="0" w:space="0" w:color="auto"/>
                                                                                                                                                                                                                                                                                              </w:divBdr>
                                                                                                                                                                                                                                                                                              <w:divsChild>
                                                                                                                                                                                                                                                                                                <w:div w:id="513568083">
                                                                                                                                                                                                                                                                                                  <w:marLeft w:val="0"/>
                                                                                                                                                                                                                                                                                                  <w:marRight w:val="0"/>
                                                                                                                                                                                                                                                                                                  <w:marTop w:val="0"/>
                                                                                                                                                                                                                                                                                                  <w:marBottom w:val="0"/>
                                                                                                                                                                                                                                                                                                  <w:divBdr>
                                                                                                                                                                                                                                                                                                    <w:top w:val="single" w:sz="6" w:space="0" w:color="989898"/>
                                                                                                                                                                                                                                                                                                    <w:left w:val="single" w:sz="6" w:space="0" w:color="989898"/>
                                                                                                                                                                                                                                                                                                    <w:bottom w:val="single" w:sz="6" w:space="0" w:color="989898"/>
                                                                                                                                                                                                                                                                                                    <w:right w:val="single" w:sz="6" w:space="0" w:color="989898"/>
                                                                                                                                                                                                                                                                                                  </w:divBdr>
                                                                                                                                                                                                                                                                                                  <w:divsChild>
                                                                                                                                                                                                                                                                                                    <w:div w:id="23559114">
                                                                                                                                                                                                                                                                                                      <w:marLeft w:val="0"/>
                                                                                                                                                                                                                                                                                                      <w:marRight w:val="0"/>
                                                                                                                                                                                                                                                                                                      <w:marTop w:val="0"/>
                                                                                                                                                                                                                                                                                                      <w:marBottom w:val="0"/>
                                                                                                                                                                                                                                                                                                      <w:divBdr>
                                                                                                                                                                                                                                                                                                        <w:top w:val="none" w:sz="0" w:space="0" w:color="auto"/>
                                                                                                                                                                                                                                                                                                        <w:left w:val="none" w:sz="0" w:space="0" w:color="auto"/>
                                                                                                                                                                                                                                                                                                        <w:bottom w:val="none" w:sz="0" w:space="0" w:color="auto"/>
                                                                                                                                                                                                                                                                                                        <w:right w:val="none" w:sz="0" w:space="0" w:color="auto"/>
                                                                                                                                                                                                                                                                                                      </w:divBdr>
                                                                                                                                                                                                                                                                                                      <w:divsChild>
                                                                                                                                                                                                                                                                                                        <w:div w:id="1541278787">
                                                                                                                                                                                                                                                                                                          <w:marLeft w:val="0"/>
                                                                                                                                                                                                                                                                                                          <w:marRight w:val="0"/>
                                                                                                                                                                                                                                                                                                          <w:marTop w:val="0"/>
                                                                                                                                                                                                                                                                                                          <w:marBottom w:val="0"/>
                                                                                                                                                                                                                                                                                                          <w:divBdr>
                                                                                                                                                                                                                                                                                                            <w:top w:val="none" w:sz="0" w:space="0" w:color="auto"/>
                                                                                                                                                                                                                                                                                                            <w:left w:val="none" w:sz="0" w:space="0" w:color="auto"/>
                                                                                                                                                                                                                                                                                                            <w:bottom w:val="none" w:sz="0" w:space="0" w:color="auto"/>
                                                                                                                                                                                                                                                                                                            <w:right w:val="none" w:sz="0" w:space="0" w:color="auto"/>
                                                                                                                                                                                                                                                                                                          </w:divBdr>
                                                                                                                                                                                                                                                                                                          <w:divsChild>
                                                                                                                                                                                                                                                                                                            <w:div w:id="226960169">
                                                                                                                                                                                                                                                                                                              <w:marLeft w:val="0"/>
                                                                                                                                                                                                                                                                                                              <w:marRight w:val="0"/>
                                                                                                                                                                                                                                                                                                              <w:marTop w:val="0"/>
                                                                                                                                                                                                                                                                                                              <w:marBottom w:val="0"/>
                                                                                                                                                                                                                                                                                                              <w:divBdr>
                                                                                                                                                                                                                                                                                                                <w:top w:val="none" w:sz="0" w:space="0" w:color="auto"/>
                                                                                                                                                                                                                                                                                                                <w:left w:val="none" w:sz="0" w:space="0" w:color="auto"/>
                                                                                                                                                                                                                                                                                                                <w:bottom w:val="none" w:sz="0" w:space="0" w:color="auto"/>
                                                                                                                                                                                                                                                                                                                <w:right w:val="none" w:sz="0" w:space="0" w:color="auto"/>
                                                                                                                                                                                                                                                                                                              </w:divBdr>
                                                                                                                                                                                                                                                                                                              <w:divsChild>
                                                                                                                                                                                                                                                                                                                <w:div w:id="1497644710">
                                                                                                                                                                                                                                                                                                                  <w:marLeft w:val="0"/>
                                                                                                                                                                                                                                                                                                                  <w:marRight w:val="0"/>
                                                                                                                                                                                                                                                                                                                  <w:marTop w:val="0"/>
                                                                                                                                                                                                                                                                                                                  <w:marBottom w:val="0"/>
                                                                                                                                                                                                                                                                                                                  <w:divBdr>
                                                                                                                                                                                                                                                                                                                    <w:top w:val="none" w:sz="0" w:space="0" w:color="auto"/>
                                                                                                                                                                                                                                                                                                                    <w:left w:val="none" w:sz="0" w:space="0" w:color="auto"/>
                                                                                                                                                                                                                                                                                                                    <w:bottom w:val="none" w:sz="0" w:space="0" w:color="auto"/>
                                                                                                                                                                                                                                                                                                                    <w:right w:val="none" w:sz="0" w:space="0" w:color="auto"/>
                                                                                                                                                                                                                                                                                                                  </w:divBdr>
                                                                                                                                                                                                                                                                                                                </w:div>
                                                                                                                                                                                                                                                                                                              </w:divsChild>
                                                                                                                                                                                                                                                                                                            </w:div>
                                                                                                                                                                                                                                                                                                            <w:div w:id="907346701">
                                                                                                                                                                                                                                                                                                              <w:marLeft w:val="0"/>
                                                                                                                                                                                                                                                                                                              <w:marRight w:val="0"/>
                                                                                                                                                                                                                                                                                                              <w:marTop w:val="0"/>
                                                                                                                                                                                                                                                                                                              <w:marBottom w:val="0"/>
                                                                                                                                                                                                                                                                                                              <w:divBdr>
                                                                                                                                                                                                                                                                                                                <w:top w:val="none" w:sz="0" w:space="0" w:color="auto"/>
                                                                                                                                                                                                                                                                                                                <w:left w:val="none" w:sz="0" w:space="0" w:color="auto"/>
                                                                                                                                                                                                                                                                                                                <w:bottom w:val="none" w:sz="0" w:space="0" w:color="auto"/>
                                                                                                                                                                                                                                                                                                                <w:right w:val="none" w:sz="0" w:space="0" w:color="auto"/>
                                                                                                                                                                                                                                                                                                              </w:divBdr>
                                                                                                                                                                                                                                                                                                              <w:divsChild>
                                                                                                                                                                                                                                                                                                                <w:div w:id="1400706998">
                                                                                                                                                                                                                                                                                                                  <w:marLeft w:val="0"/>
                                                                                                                                                                                                                                                                                                                  <w:marRight w:val="0"/>
                                                                                                                                                                                                                                                                                                                  <w:marTop w:val="0"/>
                                                                                                                                                                                                                                                                                                                  <w:marBottom w:val="0"/>
                                                                                                                                                                                                                                                                                                                  <w:divBdr>
                                                                                                                                                                                                                                                                                                                    <w:top w:val="none" w:sz="0" w:space="0" w:color="auto"/>
                                                                                                                                                                                                                                                                                                                    <w:left w:val="none" w:sz="0" w:space="0" w:color="auto"/>
                                                                                                                                                                                                                                                                                                                    <w:bottom w:val="none" w:sz="0" w:space="0" w:color="auto"/>
                                                                                                                                                                                                                                                                                                                    <w:right w:val="none" w:sz="0" w:space="0" w:color="auto"/>
                                                                                                                                                                                                                                                                                                                  </w:divBdr>
                                                                                                                                                                                                                                                                                                                  <w:divsChild>
                                                                                                                                                                                                                                                                                                                    <w:div w:id="1759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1864">
                                                                                                                                                                                                                                                                                                              <w:marLeft w:val="0"/>
                                                                                                                                                                                                                                                                                                              <w:marRight w:val="0"/>
                                                                                                                                                                                                                                                                                                              <w:marTop w:val="0"/>
                                                                                                                                                                                                                                                                                                              <w:marBottom w:val="0"/>
                                                                                                                                                                                                                                                                                                              <w:divBdr>
                                                                                                                                                                                                                                                                                                                <w:top w:val="none" w:sz="0" w:space="0" w:color="auto"/>
                                                                                                                                                                                                                                                                                                                <w:left w:val="none" w:sz="0" w:space="0" w:color="auto"/>
                                                                                                                                                                                                                                                                                                                <w:bottom w:val="none" w:sz="0" w:space="0" w:color="auto"/>
                                                                                                                                                                                                                                                                                                                <w:right w:val="none" w:sz="0" w:space="0" w:color="auto"/>
                                                                                                                                                                                                                                                                                                              </w:divBdr>
                                                                                                                                                                                                                                                                                                              <w:divsChild>
                                                                                                                                                                                                                                                                                                                <w:div w:id="264459009">
                                                                                                                                                                                                                                                                                                                  <w:marLeft w:val="0"/>
                                                                                                                                                                                                                                                                                                                  <w:marRight w:val="0"/>
                                                                                                                                                                                                                                                                                                                  <w:marTop w:val="0"/>
                                                                                                                                                                                                                                                                                                                  <w:marBottom w:val="0"/>
                                                                                                                                                                                                                                                                                                                  <w:divBdr>
                                                                                                                                                                                                                                                                                                                    <w:top w:val="none" w:sz="0" w:space="0" w:color="auto"/>
                                                                                                                                                                                                                                                                                                                    <w:left w:val="none" w:sz="0" w:space="0" w:color="auto"/>
                                                                                                                                                                                                                                                                                                                    <w:bottom w:val="none" w:sz="0" w:space="0" w:color="auto"/>
                                                                                                                                                                                                                                                                                                                    <w:right w:val="none" w:sz="0" w:space="0" w:color="auto"/>
                                                                                                                                                                                                                                                                                                                  </w:divBdr>
                                                                                                                                                                                                                                                                                                                </w:div>
                                                                                                                                                                                                                                                                                                              </w:divsChild>
                                                                                                                                                                                                                                                                                                            </w:div>
                                                                                                                                                                                                                                                                                                            <w:div w:id="1312173779">
                                                                                                                                                                                                                                                                                                              <w:marLeft w:val="0"/>
                                                                                                                                                                                                                                                                                                              <w:marRight w:val="0"/>
                                                                                                                                                                                                                                                                                                              <w:marTop w:val="0"/>
                                                                                                                                                                                                                                                                                                              <w:marBottom w:val="0"/>
                                                                                                                                                                                                                                                                                                              <w:divBdr>
                                                                                                                                                                                                                                                                                                                <w:top w:val="none" w:sz="0" w:space="0" w:color="auto"/>
                                                                                                                                                                                                                                                                                                                <w:left w:val="none" w:sz="0" w:space="0" w:color="auto"/>
                                                                                                                                                                                                                                                                                                                <w:bottom w:val="none" w:sz="0" w:space="0" w:color="auto"/>
                                                                                                                                                                                                                                                                                                                <w:right w:val="none" w:sz="0" w:space="0" w:color="auto"/>
                                                                                                                                                                                                                                                                                                              </w:divBdr>
                                                                                                                                                                                                                                                                                                              <w:divsChild>
                                                                                                                                                                                                                                                                                                                <w:div w:id="273489110">
                                                                                                                                                                                                                                                                                                                  <w:marLeft w:val="0"/>
                                                                                                                                                                                                                                                                                                                  <w:marRight w:val="0"/>
                                                                                                                                                                                                                                                                                                                  <w:marTop w:val="0"/>
                                                                                                                                                                                                                                                                                                                  <w:marBottom w:val="0"/>
                                                                                                                                                                                                                                                                                                                  <w:divBdr>
                                                                                                                                                                                                                                                                                                                    <w:top w:val="none" w:sz="0" w:space="0" w:color="auto"/>
                                                                                                                                                                                                                                                                                                                    <w:left w:val="none" w:sz="0" w:space="0" w:color="auto"/>
                                                                                                                                                                                                                                                                                                                    <w:bottom w:val="none" w:sz="0" w:space="0" w:color="auto"/>
                                                                                                                                                                                                                                                                                                                    <w:right w:val="none" w:sz="0" w:space="0" w:color="auto"/>
                                                                                                                                                                                                                                                                                                                  </w:divBdr>
                                                                                                                                                                                                                                                                                                                  <w:divsChild>
                                                                                                                                                                                                                                                                                                                    <w:div w:id="9930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641">
                                                                                                                                                                                                                                                                                                              <w:marLeft w:val="0"/>
                                                                                                                                                                                                                                                                                                              <w:marRight w:val="0"/>
                                                                                                                                                                                                                                                                                                              <w:marTop w:val="0"/>
                                                                                                                                                                                                                                                                                                              <w:marBottom w:val="0"/>
                                                                                                                                                                                                                                                                                                              <w:divBdr>
                                                                                                                                                                                                                                                                                                                <w:top w:val="none" w:sz="0" w:space="0" w:color="auto"/>
                                                                                                                                                                                                                                                                                                                <w:left w:val="none" w:sz="0" w:space="0" w:color="auto"/>
                                                                                                                                                                                                                                                                                                                <w:bottom w:val="none" w:sz="0" w:space="0" w:color="auto"/>
                                                                                                                                                                                                                                                                                                                <w:right w:val="none" w:sz="0" w:space="0" w:color="auto"/>
                                                                                                                                                                                                                                                                                                              </w:divBdr>
                                                                                                                                                                                                                                                                                                              <w:divsChild>
                                                                                                                                                                                                                                                                                                                <w:div w:id="15474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0286251">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10864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O365Workflow@domain.com" TargetMode="External"/><Relationship Id="rId21" Type="http://schemas.openxmlformats.org/officeDocument/2006/relationships/footer" Target="footer4.xml"/><Relationship Id="rId34" Type="http://schemas.openxmlformats.org/officeDocument/2006/relationships/hyperlink" Target="https://docs.microsoft.com/en-us/azure/automation/automation-runbook-gallery"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yperlink" Target="https://docs.microsoft.com/en-us/azure/automation/automation-intro" TargetMode="External"/><Relationship Id="rId55" Type="http://schemas.openxmlformats.org/officeDocument/2006/relationships/hyperlink" Target="https://flow.microsoft.com" TargetMode="Externa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image" Target="media/image47.png"/><Relationship Id="rId97" Type="http://schemas.openxmlformats.org/officeDocument/2006/relationships/hyperlink" Target="https://github.com/jason-ortiz/provision-ms-team/issues" TargetMode="External"/><Relationship Id="rId7" Type="http://schemas.openxmlformats.org/officeDocument/2006/relationships/numbering" Target="numbering.xml"/><Relationship Id="rId71" Type="http://schemas.openxmlformats.org/officeDocument/2006/relationships/hyperlink" Target="https://technet.microsoft.com/en-us/library/mt736914.aspx" TargetMode="External"/><Relationship Id="rId92"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5.png"/><Relationship Id="rId11" Type="http://schemas.openxmlformats.org/officeDocument/2006/relationships/footnotes" Target="footnotes.xml"/><Relationship Id="rId24" Type="http://schemas.openxmlformats.org/officeDocument/2006/relationships/hyperlink" Target="https://support.office.com/en-us/article/Manage-who-can-create-Office-365-Groups-4c46c8cb-17d0-44b5-9776-005fced8e618" TargetMode="External"/><Relationship Id="rId32" Type="http://schemas.openxmlformats.org/officeDocument/2006/relationships/hyperlink" Target="https://docs.microsoft.com/en-us/azure/automation/automation-runbook-types" TargetMode="External"/><Relationship Id="rId37" Type="http://schemas.openxmlformats.org/officeDocument/2006/relationships/image" Target="media/image6.png"/><Relationship Id="rId40" Type="http://schemas.openxmlformats.org/officeDocument/2006/relationships/hyperlink" Target="https://docs.microsoft.com/en-us/azure/automation/automation-quickstart-create-account" TargetMode="External"/><Relationship Id="rId45" Type="http://schemas.openxmlformats.org/officeDocument/2006/relationships/image" Target="media/image11.PNG"/><Relationship Id="rId53" Type="http://schemas.openxmlformats.org/officeDocument/2006/relationships/image" Target="media/image16.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22.png"/><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image" Target="media/image52.png"/><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hyperlink" Target="https://support.office.com/en-us/article/Manage-who-can-create-Office-365-Groups-4c46c8cb-17d0-44b5-9776-005fced8e618" TargetMode="External"/><Relationship Id="rId30" Type="http://schemas.openxmlformats.org/officeDocument/2006/relationships/image" Target="cid:image003.png@01D380B0.A5AC2C80" TargetMode="External"/><Relationship Id="rId35" Type="http://schemas.openxmlformats.org/officeDocument/2006/relationships/hyperlink" Target="http://www.powershellgallery.com/"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glossaryDocument" Target="glossary/document.xml"/><Relationship Id="rId8" Type="http://schemas.openxmlformats.org/officeDocument/2006/relationships/styles" Target="styles.xml"/><Relationship Id="rId51" Type="http://schemas.openxmlformats.org/officeDocument/2006/relationships/hyperlink" Target="https://github.com/soyalejolopez/provision-ms-team/blob/master/Provision%20MS%20Team%20Files.zip" TargetMode="External"/><Relationship Id="rId72" Type="http://schemas.openxmlformats.org/officeDocument/2006/relationships/hyperlink" Target="https://docs.microsoft.com/en-us/azure/active-directory/active-directory-assign-admin-roles-azure-portal" TargetMode="External"/><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support.office.com/en-us/article/Add-users-individually-or-in-bulk-to-Office-365-Admin-Help-1970f7d6-03b5-442f-b385-5880b9c256ec" TargetMode="External"/><Relationship Id="rId33" Type="http://schemas.openxmlformats.org/officeDocument/2006/relationships/hyperlink" Target="https://docs.microsoft.com/en-us/azure/automation/automation-starting-a-runbook" TargetMode="External"/><Relationship Id="rId38" Type="http://schemas.openxmlformats.org/officeDocument/2006/relationships/hyperlink" Target="https://www.powershellgallery.com/packages/MicrosoftTeams/0.9.1" TargetMode="External"/><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hyperlink" Target="https://azure.microsoft.com/en-us/pricing/details/automation/" TargetMode="External"/><Relationship Id="rId54" Type="http://schemas.openxmlformats.org/officeDocument/2006/relationships/hyperlink" Target="https://docs.microsoft.com/en-us/flow/guided-learning/get-started" TargetMode="External"/><Relationship Id="rId62" Type="http://schemas.openxmlformats.org/officeDocument/2006/relationships/image" Target="media/image23.png"/><Relationship Id="rId70" Type="http://schemas.openxmlformats.org/officeDocument/2006/relationships/hyperlink" Target="https://support.office.com/en-us/article/Assign-admin-roles-in-Office-365-for-business-eac4d046-1afd-4f1a-85fc-8219c79e1504" TargetMode="External"/><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docs.microsoft.com/en-us/powerapps/guided-learning/"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hyperlink" Target="https://www.powershellgallery.com/packages/MicrosoftTeams/0.9.1https:/www.powershellgallery.com/packages/MicrosoftTeams/0.9.1" TargetMode="External"/><Relationship Id="rId49" Type="http://schemas.openxmlformats.org/officeDocument/2006/relationships/image" Target="media/image15.png"/><Relationship Id="rId57" Type="http://schemas.openxmlformats.org/officeDocument/2006/relationships/image" Target="media/image18.PNG"/><Relationship Id="rId10" Type="http://schemas.openxmlformats.org/officeDocument/2006/relationships/webSettings" Target="webSettings.xml"/><Relationship Id="rId31" Type="http://schemas.openxmlformats.org/officeDocument/2006/relationships/hyperlink" Target="https://docs.microsoft.com/en-us/azure/automation/automation-intro" TargetMode="External"/><Relationship Id="rId44" Type="http://schemas.openxmlformats.org/officeDocument/2006/relationships/image" Target="media/image10.PNG"/><Relationship Id="rId52" Type="http://schemas.openxmlformats.org/officeDocument/2006/relationships/hyperlink" Target="https://docs.microsoft.com/en-us/azure/automation/automation-runbook-types"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yperlink" Target="https://docs.microsoft.com/en-us/powerapps/guided-learning/"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FA85CD9DA3435C8BBABFB69B3DBF30"/>
        <w:category>
          <w:name w:val="General"/>
          <w:gallery w:val="placeholder"/>
        </w:category>
        <w:types>
          <w:type w:val="bbPlcHdr"/>
        </w:types>
        <w:behaviors>
          <w:behavior w:val="content"/>
        </w:behaviors>
        <w:guid w:val="{BFC87269-6119-4D2D-8AC8-48B8110B01F5}"/>
      </w:docPartPr>
      <w:docPartBody>
        <w:p w:rsidR="00BA2266" w:rsidRDefault="00160646" w:rsidP="00160646">
          <w:pPr>
            <w:pStyle w:val="F2FA85CD9DA3435C8BBABFB69B3DBF303"/>
          </w:pPr>
          <w:r w:rsidRPr="006E04CD">
            <w:rPr>
              <w:rStyle w:val="PlaceholderText"/>
            </w:rPr>
            <w:t>Click here to enter text.</w:t>
          </w:r>
        </w:p>
      </w:docPartBody>
    </w:docPart>
    <w:docPart>
      <w:docPartPr>
        <w:name w:val="BB3B6066589A4FDAA10F400983DBA254"/>
        <w:category>
          <w:name w:val="General"/>
          <w:gallery w:val="placeholder"/>
        </w:category>
        <w:types>
          <w:type w:val="bbPlcHdr"/>
        </w:types>
        <w:behaviors>
          <w:behavior w:val="content"/>
        </w:behaviors>
        <w:guid w:val="{DFB4CD51-D2D0-402F-8EEB-6095FC8A77CA}"/>
      </w:docPartPr>
      <w:docPartBody>
        <w:p w:rsidR="00BA2266" w:rsidRDefault="001E2250">
          <w:pPr>
            <w:pStyle w:val="BB3B6066589A4FDAA10F400983DBA254"/>
          </w:pPr>
          <w:r w:rsidRPr="006E04CD">
            <w:rPr>
              <w:rStyle w:val="PlaceholderText"/>
            </w:rPr>
            <w:t>Click here to enter text.</w:t>
          </w:r>
        </w:p>
      </w:docPartBody>
    </w:docPart>
    <w:docPart>
      <w:docPartPr>
        <w:name w:val="22C5C4C87F444D4D9FD11A5F36A1FA50"/>
        <w:category>
          <w:name w:val="General"/>
          <w:gallery w:val="placeholder"/>
        </w:category>
        <w:types>
          <w:type w:val="bbPlcHdr"/>
        </w:types>
        <w:behaviors>
          <w:behavior w:val="content"/>
        </w:behaviors>
        <w:guid w:val="{27E9FAEE-F4FF-4CC4-BE68-E36F152EA7B6}"/>
      </w:docPartPr>
      <w:docPartBody>
        <w:p w:rsidR="00BA2266" w:rsidRDefault="001E2250">
          <w:pPr>
            <w:pStyle w:val="22C5C4C87F444D4D9FD11A5F36A1FA50"/>
          </w:pPr>
          <w:r>
            <w:rPr>
              <w:rStyle w:val="Strong"/>
            </w:rPr>
            <w:t xml:space="preserve">     </w:t>
          </w:r>
        </w:p>
      </w:docPartBody>
    </w:docPart>
    <w:docPart>
      <w:docPartPr>
        <w:name w:val="EF1C8427734B42DA9975B7EAE0B1A6FE"/>
        <w:category>
          <w:name w:val="General"/>
          <w:gallery w:val="placeholder"/>
        </w:category>
        <w:types>
          <w:type w:val="bbPlcHdr"/>
        </w:types>
        <w:behaviors>
          <w:behavior w:val="content"/>
        </w:behaviors>
        <w:guid w:val="{DE015D51-F2CB-4A13-9211-F2804155B094}"/>
      </w:docPartPr>
      <w:docPartBody>
        <w:p w:rsidR="00BA2266" w:rsidRDefault="001E2250">
          <w:pPr>
            <w:pStyle w:val="EF1C8427734B42DA9975B7EAE0B1A6FE"/>
          </w:pPr>
          <w:r w:rsidRPr="006E04CD">
            <w:rPr>
              <w:rStyle w:val="PlaceholderText"/>
            </w:rPr>
            <w:t>Click here to enter text.</w:t>
          </w:r>
        </w:p>
      </w:docPartBody>
    </w:docPart>
    <w:docPart>
      <w:docPartPr>
        <w:name w:val="AD92A8F3FC62425594211DC121C5640E"/>
        <w:category>
          <w:name w:val="General"/>
          <w:gallery w:val="placeholder"/>
        </w:category>
        <w:types>
          <w:type w:val="bbPlcHdr"/>
        </w:types>
        <w:behaviors>
          <w:behavior w:val="content"/>
        </w:behaviors>
        <w:guid w:val="{ACF73422-D7CD-4D62-B729-1DACC6EF5C6C}"/>
      </w:docPartPr>
      <w:docPartBody>
        <w:p w:rsidR="00BA2266" w:rsidRDefault="001E2250">
          <w:pPr>
            <w:pStyle w:val="AD92A8F3FC62425594211DC121C5640E"/>
          </w:pPr>
          <w:r>
            <w:rPr>
              <w:rStyle w:val="Strong"/>
            </w:rPr>
            <w:t xml:space="preserve">     </w:t>
          </w:r>
        </w:p>
      </w:docPartBody>
    </w:docPart>
    <w:docPart>
      <w:docPartPr>
        <w:name w:val="A0F090A6B02D48CA836E53A7202CE402"/>
        <w:category>
          <w:name w:val="General"/>
          <w:gallery w:val="placeholder"/>
        </w:category>
        <w:types>
          <w:type w:val="bbPlcHdr"/>
        </w:types>
        <w:behaviors>
          <w:behavior w:val="content"/>
        </w:behaviors>
        <w:guid w:val="{20F4CD9B-6D63-4BE8-B867-935156F8EC30}"/>
      </w:docPartPr>
      <w:docPartBody>
        <w:p w:rsidR="00A20E04" w:rsidRDefault="00853907">
          <w:r w:rsidRPr="00040BA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panose1 w:val="020B0604020202020204"/>
    <w:charset w:val="00"/>
    <w:family w:val="swiss"/>
    <w:pitch w:val="variable"/>
    <w:sig w:usb0="00000000"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50"/>
    <w:rsid w:val="00000E1F"/>
    <w:rsid w:val="00023327"/>
    <w:rsid w:val="000740C5"/>
    <w:rsid w:val="000C0F56"/>
    <w:rsid w:val="000D731A"/>
    <w:rsid w:val="000F71F1"/>
    <w:rsid w:val="00160646"/>
    <w:rsid w:val="00196957"/>
    <w:rsid w:val="001C0A94"/>
    <w:rsid w:val="001E2250"/>
    <w:rsid w:val="001F7D75"/>
    <w:rsid w:val="00223600"/>
    <w:rsid w:val="00230423"/>
    <w:rsid w:val="002E507F"/>
    <w:rsid w:val="00384529"/>
    <w:rsid w:val="003956F4"/>
    <w:rsid w:val="003D593A"/>
    <w:rsid w:val="003F59CD"/>
    <w:rsid w:val="00447DA1"/>
    <w:rsid w:val="004D5CA5"/>
    <w:rsid w:val="004E5BD5"/>
    <w:rsid w:val="005F175D"/>
    <w:rsid w:val="00637B9E"/>
    <w:rsid w:val="006C2851"/>
    <w:rsid w:val="00701D03"/>
    <w:rsid w:val="00722AF7"/>
    <w:rsid w:val="00740C77"/>
    <w:rsid w:val="007915C5"/>
    <w:rsid w:val="00794CE8"/>
    <w:rsid w:val="007F146C"/>
    <w:rsid w:val="00821752"/>
    <w:rsid w:val="0083438F"/>
    <w:rsid w:val="00853907"/>
    <w:rsid w:val="008E17D6"/>
    <w:rsid w:val="009813C7"/>
    <w:rsid w:val="009D620B"/>
    <w:rsid w:val="00A20E04"/>
    <w:rsid w:val="00A34B3D"/>
    <w:rsid w:val="00A5320E"/>
    <w:rsid w:val="00A56CA1"/>
    <w:rsid w:val="00AE267A"/>
    <w:rsid w:val="00BA2266"/>
    <w:rsid w:val="00C07935"/>
    <w:rsid w:val="00CD36A7"/>
    <w:rsid w:val="00D74CD4"/>
    <w:rsid w:val="00E1156A"/>
    <w:rsid w:val="00EA5FAF"/>
    <w:rsid w:val="00EC4F9F"/>
    <w:rsid w:val="00EE649A"/>
    <w:rsid w:val="00F05B56"/>
    <w:rsid w:val="00F655AC"/>
    <w:rsid w:val="00F9371D"/>
    <w:rsid w:val="00FB2FC6"/>
    <w:rsid w:val="00FC0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B56"/>
    <w:rPr>
      <w:color w:val="808080"/>
    </w:rPr>
  </w:style>
  <w:style w:type="paragraph" w:customStyle="1" w:styleId="4F01CC8C9E464FDFA4EF2E3292ABBB19">
    <w:name w:val="4F01CC8C9E464FDFA4EF2E3292ABBB19"/>
  </w:style>
  <w:style w:type="paragraph" w:customStyle="1" w:styleId="EF307A9000C647BE85CA079B0D2061EC">
    <w:name w:val="EF307A9000C647BE85CA079B0D2061EC"/>
  </w:style>
  <w:style w:type="paragraph" w:customStyle="1" w:styleId="9C735E6B667F414A8031E7CC9D1056F4">
    <w:name w:val="9C735E6B667F414A8031E7CC9D1056F4"/>
  </w:style>
  <w:style w:type="character" w:styleId="Strong">
    <w:name w:val="Strong"/>
    <w:basedOn w:val="DefaultParagraphFont"/>
    <w:uiPriority w:val="22"/>
    <w:qFormat/>
    <w:rsid w:val="00BA2266"/>
    <w:rPr>
      <w:b/>
      <w:bCs/>
    </w:rPr>
  </w:style>
  <w:style w:type="paragraph" w:customStyle="1" w:styleId="7C28549185104C90B33DFE9E147BA032">
    <w:name w:val="7C28549185104C90B33DFE9E147BA032"/>
  </w:style>
  <w:style w:type="paragraph" w:customStyle="1" w:styleId="F2FA85CD9DA3435C8BBABFB69B3DBF30">
    <w:name w:val="F2FA85CD9DA3435C8BBABFB69B3DBF30"/>
  </w:style>
  <w:style w:type="paragraph" w:customStyle="1" w:styleId="BB3B6066589A4FDAA10F400983DBA254">
    <w:name w:val="BB3B6066589A4FDAA10F400983DBA254"/>
  </w:style>
  <w:style w:type="paragraph" w:customStyle="1" w:styleId="22C5C4C87F444D4D9FD11A5F36A1FA50">
    <w:name w:val="22C5C4C87F444D4D9FD11A5F36A1FA50"/>
  </w:style>
  <w:style w:type="paragraph" w:customStyle="1" w:styleId="ADD7FB39657F483CAC9316E540E75D24">
    <w:name w:val="ADD7FB39657F483CAC9316E540E75D24"/>
  </w:style>
  <w:style w:type="paragraph" w:customStyle="1" w:styleId="EF1C8427734B42DA9975B7EAE0B1A6FE">
    <w:name w:val="EF1C8427734B42DA9975B7EAE0B1A6FE"/>
  </w:style>
  <w:style w:type="paragraph" w:customStyle="1" w:styleId="AD92A8F3FC62425594211DC121C5640E">
    <w:name w:val="AD92A8F3FC62425594211DC121C5640E"/>
  </w:style>
  <w:style w:type="paragraph" w:customStyle="1" w:styleId="80542F8D1B444D9397FAD4E751ED50E2">
    <w:name w:val="80542F8D1B444D9397FAD4E751ED50E2"/>
  </w:style>
  <w:style w:type="paragraph" w:customStyle="1" w:styleId="14D917ABDB384D29AFC21E17080FA2E8">
    <w:name w:val="14D917ABDB384D29AFC21E17080FA2E8"/>
    <w:rsid w:val="00BA2266"/>
  </w:style>
  <w:style w:type="paragraph" w:customStyle="1" w:styleId="E451781CD9784701B93C13EDF1182CC8">
    <w:name w:val="E451781CD9784701B93C13EDF1182CC8"/>
    <w:rsid w:val="00BA2266"/>
  </w:style>
  <w:style w:type="paragraph" w:customStyle="1" w:styleId="167B02C9A86D4E5AAE0821848AB81580">
    <w:name w:val="167B02C9A86D4E5AAE0821848AB81580"/>
    <w:rsid w:val="00BA2266"/>
  </w:style>
  <w:style w:type="paragraph" w:customStyle="1" w:styleId="F2FA85CD9DA3435C8BBABFB69B3DBF301">
    <w:name w:val="F2FA85CD9DA3435C8BBABFB69B3DBF301"/>
    <w:rsid w:val="00160646"/>
    <w:pPr>
      <w:spacing w:before="120" w:after="120" w:line="276" w:lineRule="auto"/>
    </w:pPr>
    <w:rPr>
      <w:rFonts w:ascii="Segoe UI" w:hAnsi="Segoe UI"/>
    </w:rPr>
  </w:style>
  <w:style w:type="paragraph" w:customStyle="1" w:styleId="F2FA85CD9DA3435C8BBABFB69B3DBF302">
    <w:name w:val="F2FA85CD9DA3435C8BBABFB69B3DBF302"/>
    <w:rsid w:val="00160646"/>
    <w:pPr>
      <w:spacing w:before="120" w:after="120" w:line="276" w:lineRule="auto"/>
    </w:pPr>
    <w:rPr>
      <w:rFonts w:ascii="Segoe UI" w:hAnsi="Segoe UI"/>
    </w:rPr>
  </w:style>
  <w:style w:type="paragraph" w:customStyle="1" w:styleId="F2FA85CD9DA3435C8BBABFB69B3DBF303">
    <w:name w:val="F2FA85CD9DA3435C8BBABFB69B3DBF303"/>
    <w:rsid w:val="00160646"/>
    <w:pPr>
      <w:spacing w:before="120" w:after="120" w:line="276" w:lineRule="auto"/>
    </w:pPr>
    <w:rPr>
      <w:rFonts w:ascii="Segoe UI" w:hAnsi="Segoe UI"/>
    </w:rPr>
  </w:style>
  <w:style w:type="paragraph" w:customStyle="1" w:styleId="BC22520CCF4F4CF2A247BB896AEC3043">
    <w:name w:val="BC22520CCF4F4CF2A247BB896AEC3043"/>
    <w:rsid w:val="00C07935"/>
  </w:style>
  <w:style w:type="paragraph" w:customStyle="1" w:styleId="8975DC0B96C946B79483EFB7C8E251BC">
    <w:name w:val="8975DC0B96C946B79483EFB7C8E251BC"/>
    <w:rsid w:val="00F05B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root>
  <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w:rsidRDefault="00045D47"&gt;&lt;w:sdt&gt;&lt;w:sdtPr&gt;&lt;w:rPr&gt;&lt;w:lang w:eastAsia="en-AU"/&gt;&lt;/w:rPr&gt;&lt;w:alias w:val="Customer"/&gt;&lt;w:tag w:val="Customer"/&gt;&lt;w:id w:val="-1512292175"/&gt;&lt;/w:sdtPr&gt;&lt;w:sdtContent&gt;&lt;w:r w:rsidR="002B041D"&gt;&lt;w:rPr&gt;&lt;w:lang w:eastAsia="en-AU"/&gt;&lt;/w:rPr&gt;&lt;w:t&gt;Customer Name&lt;/w:t&gt;&lt;/w:r&gt;&lt;/w:sdtContent&gt;&lt;/w:sdt&gt;&lt;/w:p&gt;&lt;w:sectPr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w:val="060B79D3"/&gt;&lt;w:multiLevelType w:val="hybridMultilevel"/&gt;&lt;w:tmpl w:val="C3341F16"/&gt;&lt;w:lvl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w:abstractNumId="12" w15:restartNumberingAfterBreak="0"&gt;&lt;w:nsid w:val="1437417C"/&gt;&lt;w:multiLevelType w:val="hybridMultilevel"/&gt;&lt;w:tmpl w:val="B148C51C"/&gt;&lt;w:lvl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w:val="190F0395"/&gt;&lt;w:multiLevelType w:val="hybridMultilevel"/&gt;&lt;w:tmpl w:val="117C0416"/&gt;&lt;w:lvl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w:val="32342E25"/&gt;&lt;w:multiLevelType w:val="hybridMultilevel"/&gt;&lt;w:tmpl w:val="D812D512"/&gt;&lt;w:lvl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w:abstractNumId="19"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w:abstractNumId="21" w15:restartNumberingAfterBreak="0"&gt;&lt;w:nsid w:val="428C2AC9"/&gt;&lt;w:multiLevelType w:val="hybridMultilevel"/&gt;&lt;w:tmpl w:val="43D243BA"/&gt;&lt;w:lvl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w:val="4E985ABF"/&gt;&lt;w:multiLevelType w:val="hybridMultilevel"/&gt;&lt;w:tmpl w:val="42F41482"/&gt;&lt;w:lvl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w:val="5B5A4735"/&gt;&lt;w:multiLevelType w:val="hybridMultilevel"/&gt;&lt;w:tmpl w:val="16CC19AA"/&gt;&lt;w:lvl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w:val="5C043ECC"/&gt;&lt;w:multiLevelType w:val="multilevel"/&gt;&lt;w:tmpl w:val="B1C0B846"/&gt;&lt;w:numStyleLink w:val="Style1"/&gt;&lt;/w:abstractNum&gt;&lt;w:abstractNum w:abstractNumId="25" w15:restartNumberingAfterBreak="0"&gt;&lt;w:nsid w:val="5E151BD7"/&gt;&lt;w:multiLevelType w:val="hybridMultilevel"/&gt;&lt;w:tmpl w:val="70B6990E"/&gt;&lt;w:lvl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w:abstractNumId="28" w15:restartNumberingAfterBreak="0"&gt;&lt;w:nsid w:val="6E9D5BBF"/&gt;&lt;w:multiLevelType w:val="hybridMultilevel"/&gt;&lt;w:tmpl w:val="F3D6EC34"/&gt;&lt;w:lvl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w:val="6EC54B94"/&gt;&lt;w:multiLevelType w:val="hybridMultilevel"/&gt;&lt;w:tmpl w:val="80F82E60"/&gt;&lt;w:lvl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w:val="11"/&gt;&lt;/w:num&gt;&lt;w:num w:numId="2"&gt;&lt;w:abstractNumId w:val="20"/&gt;&lt;/w:num&gt;&lt;w:num w:numId="3"&gt;&lt;w:abstractNumId w:val="27"/&gt;&lt;/w:num&gt;&lt;w:num w:numId="4"&gt;&lt;w:abstractNumId w:val="24"/&gt;&lt;/w:num&gt;&lt;w:num w:numId="5"&gt;&lt;w:abstractNumId w:val="18"/&gt;&lt;/w:num&gt;&lt;w:num w:numId="6"&gt;&lt;w:abstractNumId w:val="26"/&gt;&lt;/w:num&gt;&lt;w:num w:numId="7"&gt;&lt;w:abstractNumId w:val="17"/&gt;&lt;/w:num&gt;&lt;w:num w:numId="8"&gt;&lt;w:abstractNumId w:val="15"/&gt;&lt;/w:num&gt;&lt;w:num w:numId="9"&gt;&lt;w:abstractNumId w:val="10"/&gt;&lt;/w:num&gt;&lt;w:num w:numId="10"&gt;&lt;w:abstractNumId w:val="9"/&gt;&lt;/w:num&gt;&lt;w:num w:numId="11"&gt;&lt;w:abstractNumId w:val="19"/&gt;&lt;/w:num&gt;&lt;w:num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w:val="12"/&gt;&lt;/w:num&gt;&lt;w:num w:numId="22"&gt;&lt;w:abstractNumId w:val="8"/&gt;&lt;/w:num&gt;&lt;w:num w:numId="23"&gt;&lt;w:abstractNumId w:val="21"/&gt;&lt;/w:num&gt;&lt;w:num w:numId="24"&gt;&lt;w:abstractNumId w:val="29"/&gt;&lt;/w:num&gt;&lt;w:num w:numId="25"&gt;&lt;w:abstractNumId w:val="25"/&gt;&lt;/w:num&gt;&lt;w:num w:numId="26"&gt;&lt;w:abstractNumId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w:numId="27"&gt;&lt;w:abstractNumId w:val="23"/&gt;&lt;/w:num&gt;&lt;w:num w:numId="28"&gt;&lt;w:abstractNumId w:val="13"/&gt;&lt;/w:num&gt;&lt;w:num w:numId="29"&gt;&lt;w:abstractNumId w:val="22"/&gt;&lt;/w:num&gt;&lt;w:num w:numId="30"&gt;&lt;w:abstractNumId w:val="28"/&gt;&lt;/w:num&gt;&lt;w:num w:numId="31"&gt;&lt;w:abstractNumId w:val="16"/&gt;&lt;/w:num&gt;&lt;w:numIdMacAtCleanup w:val="21"/&gt;&lt;/w:numbering&gt;&lt;/pkg:xmlData&gt;&lt;/pkg:part&gt;&lt;/pkg:package&gt;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w:rsidRDefault="00E670C7"&gt;&lt;w:r&gt;&lt;w:t&gt;1.1&lt;/w:t&gt;&lt;/w:r&gt;&lt;/w:p&gt;&lt;w:sectPr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w:val="00DC0ACF"/&gt;&lt;w:pPr&gt;&lt;w:spacing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 w:type="paragraph" w:styleId="NormalWeb"&gt;&lt;w:name w:val="Normal (Web)"/&gt;&lt;w:basedOn w:val="Normal"/&gt;&lt;w:uiPriority w:val="99"/&gt;&lt;w:semiHidden/&gt;&lt;w:unhideWhenUsed/&gt;&lt;w:rsid w:val="000A4C30"/&gt;&lt;w:pPr&gt;&lt;w:spacing w:before="100" w:beforeAutospacing="1" w:after="100" w:afterAutospacing="1" w:line="240" w:lineRule="auto"/&gt;&lt;/w:pPr&gt;&lt;w:rPr&gt;&lt;w:rFonts w:ascii="Times New Roman" w:hAnsi="Times New Roman" w:cs="Times New Roman"/&gt;&lt;w:sz w:val="24"/&gt;&lt;w:szCs w:val="24"/&gt;&lt;/w:rPr&gt;&lt;/w:style&gt;&lt;w:style w:type="character" w:styleId="UnresolvedMention"&gt;&lt;w:name w:val="Unresolved Mention"/&gt;&lt;w:basedOn w:val="DefaultParagraphFont"/&gt;&lt;w:uiPriority w:val="99"/&gt;&lt;w:semiHidden/&gt;&lt;w:unhideWhenUsed/&gt;&lt;w:rsid w:val="003A49F2"/&gt;&lt;w:rPr&gt;&lt;w:color w:val="808080"/&gt;&lt;w:shd w:val="clear" w:color="auto" w:fill="E6E6E6"/&gt;&lt;/w:rPr&gt;&lt;/w:style&gt;&lt;w:style w:type="character" w:styleId="CommentReference"&gt;&lt;w:name w:val="annotation reference"/&gt;&lt;w:basedOn w:val="DefaultParagraphFont"/&gt;&lt;w:uiPriority w:val="99"/&gt;&lt;w:semiHidden/&gt;&lt;w:unhideWhenUsed/&gt;&lt;w:rsid w:val="00021CF4"/&gt;&lt;w:rPr&gt;&lt;w:sz w:val="16"/&gt;&lt;w:szCs w:val="16"/&gt;&lt;/w:rPr&gt;&lt;/w:style&gt;&lt;w:style w:type="paragraph" w:styleId="CommentText"&gt;&lt;w:name w:val="annotation text"/&gt;&lt;w:basedOn w:val="Normal"/&gt;&lt;w:link w:val="CommentTextChar"/&gt;&lt;w:uiPriority w:val="99"/&gt;&lt;w:semiHidden/&gt;&lt;w:unhideWhenUsed/&gt;&lt;w:rsid w:val="00021CF4"/&gt;&lt;w:pPr&gt;&lt;w:spacing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w:val="00021CF4"/&gt;&lt;w:rPr&gt;&lt;w:rFonts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w:val="00021CF4"/&gt;&lt;w:rPr&gt;&lt;w:b/&gt;&lt;w:bCs/&gt;&lt;/w:rPr&gt;&lt;/w:style&gt;&lt;w:style w:type="character" w:customStyle="1" w:styleId="CommentSubjectChar"&gt;&lt;w:name w:val="Comment Subject Char"/&gt;&lt;w:basedOn w:val="CommentTextChar"/&gt;&lt;w:link w:val="CommentSubject"/&gt;&lt;w:uiPriority w:val="99"/&gt;&lt;w:semiHidden/&gt;&lt;w:rsid w:val="00021CF4"/&gt;&lt;w:rPr&gt;&lt;w:rFonts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w:val="00021CF4"/&gt;&lt;w:pPr&gt;&lt;w:spacing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w:val="00021CF4"/&gt;&lt;w:rPr&gt;&lt;w:rFonts w:ascii="Segoe UI" w:eastAsiaTheme="minorEastAsia" w:hAnsi="Segoe UI" w:cs="Segoe UI"/&gt;&lt;w:sz w:val="18"/&gt;&lt;w:szCs w:val="18"/&gt;&lt;/w:rPr&gt;&lt;/w:style&gt;&lt;/w:styles&gt;&lt;/pkg:xmlData&gt;&lt;/pkg:part&gt;&lt;pkg:part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w:abstractNumId="9"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w:abstractNumId="10" w15:restartNumberingAfterBreak="0"&gt;&lt;w:nsid w:val="11162E53"/&gt;&lt;w:multiLevelType w:val="hybridMultilevel"/&gt;&lt;w:tmpl w:val="B02864DA"/&gt;&lt;w:lvl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w:val="13277D58"/&gt;&lt;w:multiLevelType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w:abstractNumId="12"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 w15:restartNumberingAfterBreak="0"&gt;&lt;w:nsid w:val="1A3C381B"/&gt;&lt;w:multiLevelType w:val="hybridMultilevel"/&gt;&lt;w:tmpl w:val="230A945C"/&gt;&lt;w:lvl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w:val="26594FF6"/&gt;&lt;w:multiLevelType w:val="hybridMultilevel"/&gt;&lt;w:tmpl w:val="CD42024C"/&gt;&lt;w:lvl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w:abstractNumId="16" w15:restartNumberingAfterBreak="0"&gt;&lt;w:nsid w:val="273F5BDA"/&gt;&lt;w:multiLevelType w:val="multilevel"/&gt;&lt;w:tmpl w:val="9228A626"/&gt;&lt;w:numStyleLink w:val="Checklist"/&gt;&lt;/w:abstractNum&gt;&lt;w:abstractNum w:abstractNumId="17" w15:restartNumberingAfterBreak="0"&gt;&lt;w:nsid w:val="2FC02769"/&gt;&lt;w:multiLevelType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w:abstractNumId="18"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w:abstractNumId="19" w15:restartNumberingAfterBreak="0"&gt;&lt;w:nsid w:val="363A1503"/&gt;&lt;w:multiLevelType w:val="multilevel"/&gt;&lt;w:tmpl w:val="E04AFF44"/&gt;&lt;w:lvl w:ilvl="0"&gt;&lt;w:start w:val="1"/&gt;&lt;w:numFmt w:val="decimal"/&gt;&lt;w:lvlRestart w:val="0"/&gt;&lt;w:lvlText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w:abstractNumId="20"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w:abstractNumId="21"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w:abstractNumId="22"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w:abstractNumId="23" w15:restartNumberingAfterBreak="0"&gt;&lt;w:nsid w:val="43F24D56"/&gt;&lt;w:multiLevelType w:val="hybridMultilevel"/&gt;&lt;w:tmpl w:val="6AD4B226"/&gt;&lt;w:lvl w:ilvl="0" w:tplc="D3EE1044"&gt;&lt;w:start w:val="2"/&gt;&lt;w:numFmt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w:val="4C4B17AC"/&gt;&lt;w:multiLevelType w:val="hybridMultilevel"/&gt;&lt;w:tmpl w:val="1B6A208A"/&gt;&lt;w:lvl w:ilvl="0" w:tplc="0E3C9530"&gt;&lt;w:start w:val="1"/&gt;&lt;w:numFmt w:val="decimal"/&gt;&lt;w:lvlText w:val="%1."/&gt;&lt;w:lvlJc w:val="left"/&gt;&lt;w:pPr&gt;&lt;w:ind w:left="720" w:hanging="360"/&gt;&lt;/w:pPr&gt;&lt;w:rPr&gt;&lt;w:rFonts w:ascii="Calibri" w:hAnsi="Calibri" w:cs="Calibri" w:hint="default"/&gt;&lt;/w:rPr&gt;&lt;/w:lvl&gt;&lt;w:lvl w:ilvl="1" w:tplc="0409000F"&gt;&lt;w:start w:val="1"/&gt;&lt;w:numFmt w:val="decimal"/&gt;&lt;w:lvlText w:val="%2."/&gt;&lt;w:lvlJc w:val="left"/&gt;&lt;w:pPr&gt;&lt;w:ind w:left="1440" w:hanging="360"/&gt;&lt;/w:pPr&gt;&lt;w:rPr&gt;&lt;w:rFonts w:hint="default"/&gt;&lt;/w:rPr&gt;&lt;/w:lvl&gt;&lt;w:lvl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w:abstractNumId="25" w15:restartNumberingAfterBreak="0"&gt;&lt;w:nsid w:val="52832629"/&gt;&lt;w:multiLevelType w:val="hybridMultilevel"/&gt;&lt;w:tmpl w:val="8C24C33C"/&gt;&lt;w:lvl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w:val="58EC2CD7"/&gt;&lt;w:multiLevelType w:val="multilevel"/&gt;&lt;w:tmpl w:val="B7A0F0C0"/&gt;&lt;w:numStyleLink w:val="NumberedList"/&gt;&lt;/w:abstractNum&gt;&lt;w:abstractNum w:abstractNumId="27" w15:restartNumberingAfterBreak="0"&gt;&lt;w:nsid w:val="595E3DFB"/&gt;&lt;w:multiLevelType w:val="multilevel"/&gt;&lt;w:tmpl w:val="64F2F73C"/&gt;&lt;w:lvl w:ilvl="0"&gt;&lt;w:start w:val="1"/&gt;&lt;w:numFmt w:val="decimal"/&gt;&lt;w:lvlText w:val="%1."/&gt;&lt;w:lvlJc w:val="left"/&gt;&lt;w:pPr&gt;&lt;w:tabs&gt;&lt;w:tab w:val="num" w:pos="720"/&gt;&lt;/w:tabs&gt;&lt;w:ind w:left="720" w:hanging="360"/&gt;&lt;/w:pPr&gt;&lt;w:rPr&gt;&lt;w:rFonts w:hint="default"/&gt;&lt;w:color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w:abstractNumId="28" w15:restartNumberingAfterBreak="0"&gt;&lt;w:nsid w:val="5C043ECC"/&gt;&lt;w:multiLevelType w:val="multilevel"/&gt;&lt;w:tmpl w:val="B1C0B846"/&gt;&lt;w:numStyleLink w:val="Style1"/&gt;&lt;/w:abstractNum&gt;&lt;w:abstractNum w:abstractNumId="29" w15:restartNumberingAfterBreak="0"&gt;&lt;w:nsid w:val="63EA585D"/&gt;&lt;w:multiLevelType w:val="hybridMultilevel"/&gt;&lt;w:tmpl w:val="70C260C4"/&gt;&lt;w:lvl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w:abstractNumId="32" w15:restartNumberingAfterBreak="0"&gt;&lt;w:nsid w:val="71161B88"/&gt;&lt;w:multiLevelType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w:val="73857705"/&gt;&lt;w:multiLevelType w:val="multilevel"/&gt;&lt;w:tmpl w:val="64F2F73C"/&gt;&lt;w:lvl w:ilvl="0"&gt;&lt;w:start w:val="1"/&gt;&lt;w:numFmt w:val="decimal"/&gt;&lt;w:lvlText w:val="%1."/&gt;&lt;w:lvlJc w:val="left"/&gt;&lt;w:pPr&gt;&lt;w:tabs&gt;&lt;w:tab w:val="num" w:pos="720"/&gt;&lt;/w:tabs&gt;&lt;w:ind w:left="720" w:hanging="360"/&gt;&lt;/w:pPr&gt;&lt;w:rPr&gt;&lt;w:rFonts w:hint="default"/&gt;&lt;w:color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w:abstractNumId="34" w15:restartNumberingAfterBreak="0"&gt;&lt;w:nsid w:val="7F99573B"/&gt;&lt;w:multiLevelType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w:hint="default"/&gt;&lt;/w:rPr&gt;&lt;/w:lvl&gt;&lt;/w:abstractNum&gt;&lt;w:num w:numId="1"&gt;&lt;w:abstractNumId w:val="12"/&gt;&lt;/w:num&gt;&lt;w:num w:numId="2"&gt;&lt;w:abstractNumId w:val="22"/&gt;&lt;/w:num&gt;&lt;w:num w:numId="3"&gt;&lt;w:abstractNumId w:val="31"/&gt;&lt;/w:num&gt;&lt;w:num w:numId="4"&gt;&lt;w:abstractNumId w:val="28"/&gt;&lt;/w:num&gt;&lt;w:num w:numId="5"&gt;&lt;w:abstractNumId w:val="20"/&gt;&lt;/w:num&gt;&lt;w:num w:numId="6"&gt;&lt;w:abstractNumId w:val="30"/&gt;&lt;/w:num&gt;&lt;w:num w:numId="7"&gt;&lt;w:abstractNumId w:val="18"/&gt;&lt;/w:num&gt;&lt;w:num w:numId="8"&gt;&lt;w:abstractNumId w:val="16"/&gt;&lt;/w:num&gt;&lt;w:num w:numId="9"&gt;&lt;w:abstractNumId w:val="9"/&gt;&lt;/w:num&gt;&lt;w:num w:numId="10"&gt;&lt;w:abstractNumId w:val="8"/&gt;&lt;/w:num&gt;&lt;w:num w:numId="11"&gt;&lt;w:abstractNumId w:val="21"/&gt;&lt;/w:num&gt;&lt;w:num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w:val="23"/&gt;&lt;/w:num&gt;&lt;w:num w:numId="22"&gt;&lt;w:abstractNumId w:val="10"/&gt;&lt;/w:num&gt;&lt;w:num w:numId="23"&gt;&lt;w:abstractNumId w:val="15"/&gt;&lt;/w:num&gt;&lt;w:num w:numId="24"&gt;&lt;w:abstractNumId w:val="25"/&gt;&lt;/w:num&gt;&lt;w:num w:numId="25"&gt;&lt;w:abstractNumId w:val="13"/&gt;&lt;/w:num&gt;&lt;w:num w:numId="26"&gt;&lt;w:abstractNumId w:val="24"/&gt;&lt;/w:num&gt;&lt;w:num w:numId="27"&gt;&lt;w:abstractNumId w:val="26"/&gt;&lt;w:lvlOverride w:ilvl="0"&gt;&lt;w:lvl w:ilvl="0"&gt;&lt;w:start w:val="1"/&gt;&lt;w:numFmt w:val="decimal"/&gt;&lt;w:lvlText w:val="%1."/&gt;&lt;w:lvlJc w:val="left"/&gt;&lt;w:pPr&gt;&lt;w:tabs&gt;&lt;w:tab w:val="num" w:pos="720"/&gt;&lt;/w:tabs&gt;&lt;w:ind w:left="720" w:hanging="360"/&gt;&lt;/w:pPr&gt;&lt;w:rPr&gt;&lt;w:rFonts w:ascii="Segoe UI" w:eastAsiaTheme="minorHAnsi" w:hAnsi="Segoe UI" w:cstheme="minorBidi"/&gt;&lt;w:color w:val="auto"/&gt;&lt;w:sz w:val="22"/&gt;&lt;w:szCs w:val="20"/&gt;&lt;/w:rPr&gt;&lt;/w:lvl&gt;&lt;/w:lvlOverride&gt;&lt;w:lvlOverride w:ilvl="1"&gt;&lt;w:lvl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w:val="20"/&gt;&lt;/w:rPr&gt;&lt;/w:lvl&gt;&lt;/w:lvlOverride&gt;&lt;/w:num&gt;&lt;w:num w:numId="28"&gt;&lt;w:abstractNumId w:val="32"/&gt;&lt;/w:num&gt;&lt;w:num w:numId="29"&gt;&lt;w:abstractNumId w:val="19"/&gt;&lt;/w:num&gt;&lt;w:num w:numId="30"&gt;&lt;w:abstractNumId w:val="29"/&gt;&lt;/w:num&gt;&lt;w:num w:numId="31"&gt;&lt;w:abstractNumId w:val="17"/&gt;&lt;/w:num&gt;&lt;w:num w:numId="32"&gt;&lt;w:abstractNumId w:val="11"/&gt;&lt;/w:num&gt;&lt;w:num w:numId="33"&gt;&lt;w:abstractNumId w:val="34"/&gt;&lt;/w:num&gt;&lt;w:num w:numId="34"&gt;&lt;w:abstractNumId w:val="27"/&gt;&lt;/w:num&gt;&lt;w:num w:numId="35"&gt;&lt;w:abstractNumId w:val="33"/&gt;&lt;/w:num&gt;&lt;w:numIdMacAtCleanup w:val="35"/&gt;&lt;/w:numbering&gt;&lt;/pkg:xmlData&gt;&lt;/pkg:part&gt;&lt;/pkg:package&gt;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w:rsidRDefault="006F1755"&gt;&lt;w:r&gt;&lt;w:rPr&gt;&lt;w:lang w:val="fr-FR"/&gt;&lt;/w:rPr&gt;&lt;w:fldChar w:fldCharType="begin"/&gt;&lt;/w:r&gt;&lt;w:r w:rsidRPr="00760B9E"&gt;&lt;w:instrText xml:space="preserve"&gt; FILENAME \* MERGEFORMAT &lt;/w:instrText&gt;&lt;/w:r&gt;&lt;w:r&gt;&lt;w:rPr&gt;&lt;w:lang w:val="fr-FR"/&gt;&lt;/w:rPr&gt;&lt;w:fldChar w:fldCharType="separate"/&gt;&lt;/w:r&gt;&lt;w:r w:rsidR="00C3626E"&gt;&lt;w:rPr&gt;&lt;w:noProof/&gt;&lt;/w:rPr&gt;&lt;w:t&gt;jchrane-Cristobal Status Report 2015-12-18&lt;/w:t&gt;&lt;/w:r&gt;&lt;w:r&gt;&lt;w:rPr&gt;&lt;w:lang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w:val="060B79D3"/&gt;&lt;w:multiLevelType w:val="hybridMultilevel"/&gt;&lt;w:tmpl w:val="C3341F16"/&gt;&lt;w:lvl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w:abstractNumId="12" w15:restartNumberingAfterBreak="0"&gt;&lt;w:nsid w:val="1437417C"/&gt;&lt;w:multiLevelType w:val="hybridMultilevel"/&gt;&lt;w:tmpl w:val="B148C51C"/&gt;&lt;w:lvl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w:val="190F0395"/&gt;&lt;w:multiLevelType w:val="hybridMultilevel"/&gt;&lt;w:tmpl w:val="117C0416"/&gt;&lt;w:lvl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w:val="32342E25"/&gt;&lt;w:multiLevelType w:val="hybridMultilevel"/&gt;&lt;w:tmpl w:val="D812D512"/&gt;&lt;w:lvl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w:abstractNumId="19"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w:abstractNumId="21" w15:restartNumberingAfterBreak="0"&gt;&lt;w:nsid w:val="428C2AC9"/&gt;&lt;w:multiLevelType w:val="hybridMultilevel"/&gt;&lt;w:tmpl w:val="43D243BA"/&gt;&lt;w:lvl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w:val="4E985ABF"/&gt;&lt;w:multiLevelType w:val="hybridMultilevel"/&gt;&lt;w:tmpl w:val="42F41482"/&gt;&lt;w:lvl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w:val="5B5A4735"/&gt;&lt;w:multiLevelType w:val="hybridMultilevel"/&gt;&lt;w:tmpl w:val="16CC19AA"/&gt;&lt;w:lvl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w:val="5C043ECC"/&gt;&lt;w:multiLevelType w:val="multilevel"/&gt;&lt;w:tmpl w:val="B1C0B846"/&gt;&lt;w:numStyleLink w:val="Style1"/&gt;&lt;/w:abstractNum&gt;&lt;w:abstractNum w:abstractNumId="25" w15:restartNumberingAfterBreak="0"&gt;&lt;w:nsid w:val="5E151BD7"/&gt;&lt;w:multiLevelType w:val="hybridMultilevel"/&gt;&lt;w:tmpl w:val="70B6990E"/&gt;&lt;w:lvl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w:abstractNumId="28" w15:restartNumberingAfterBreak="0"&gt;&lt;w:nsid w:val="6E9D5BBF"/&gt;&lt;w:multiLevelType w:val="hybridMultilevel"/&gt;&lt;w:tmpl w:val="F3D6EC34"/&gt;&lt;w:lvl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w:val="6EC54B94"/&gt;&lt;w:multiLevelType w:val="hybridMultilevel"/&gt;&lt;w:tmpl w:val="80F82E60"/&gt;&lt;w:lvl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w:val="11"/&gt;&lt;/w:num&gt;&lt;w:num w:numId="2"&gt;&lt;w:abstractNumId w:val="20"/&gt;&lt;/w:num&gt;&lt;w:num w:numId="3"&gt;&lt;w:abstractNumId w:val="27"/&gt;&lt;/w:num&gt;&lt;w:num w:numId="4"&gt;&lt;w:abstractNumId w:val="24"/&gt;&lt;/w:num&gt;&lt;w:num w:numId="5"&gt;&lt;w:abstractNumId w:val="18"/&gt;&lt;/w:num&gt;&lt;w:num w:numId="6"&gt;&lt;w:abstractNumId w:val="26"/&gt;&lt;/w:num&gt;&lt;w:num w:numId="7"&gt;&lt;w:abstractNumId w:val="17"/&gt;&lt;/w:num&gt;&lt;w:num w:numId="8"&gt;&lt;w:abstractNumId w:val="15"/&gt;&lt;/w:num&gt;&lt;w:num w:numId="9"&gt;&lt;w:abstractNumId w:val="10"/&gt;&lt;/w:num&gt;&lt;w:num w:numId="10"&gt;&lt;w:abstractNumId w:val="9"/&gt;&lt;/w:num&gt;&lt;w:num w:numId="11"&gt;&lt;w:abstractNumId w:val="19"/&gt;&lt;/w:num&gt;&lt;w:num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w:val="12"/&gt;&lt;/w:num&gt;&lt;w:num w:numId="22"&gt;&lt;w:abstractNumId w:val="8"/&gt;&lt;/w:num&gt;&lt;w:num w:numId="23"&gt;&lt;w:abstractNumId w:val="21"/&gt;&lt;/w:num&gt;&lt;w:num w:numId="24"&gt;&lt;w:abstractNumId w:val="29"/&gt;&lt;/w:num&gt;&lt;w:num w:numId="25"&gt;&lt;w:abstractNumId w:val="25"/&gt;&lt;/w:num&gt;&lt;w:num w:numId="26"&gt;&lt;w:abstractNumId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w:numId="27"&gt;&lt;w:abstractNumId w:val="23"/&gt;&lt;/w:num&gt;&lt;w:num w:numId="28"&gt;&lt;w:abstractNumId w:val="13"/&gt;&lt;/w:num&gt;&lt;w:num w:numId="29"&gt;&lt;w:abstractNumId w:val="22"/&gt;&lt;/w:num&gt;&lt;w:num w:numId="30"&gt;&lt;w:abstractNumId w:val="28"/&gt;&lt;/w:num&gt;&lt;w:num w:numId="31"&gt;&lt;w:abstractNumId w:val="16"/&gt;&lt;/w:num&gt;&lt;w:numIdMacAtCleanup w:val="21"/&gt;&lt;/w:numbering&gt;&lt;/pkg:xmlData&gt;&lt;/pkg:part&gt;&lt;/pkg:package&gt;
</filename>
  <templateversion/>
</root>
</file>

<file path=customXml/item4.xml><?xml version="1.0" encoding="utf-8"?>
<ct:contentTypeSchema xmlns:ct="http://schemas.microsoft.com/office/2006/metadata/contentType" xmlns:ma="http://schemas.microsoft.com/office/2006/metadata/properties/metaAttributes" ct:_="" ma:_="" ma:contentTypeName="Document" ma:contentTypeID="0x010100A8A95AC407529A4B8367EBCC1BDB6E99" ma:contentTypeVersion="5" ma:contentTypeDescription="Create a new document." ma:contentTypeScope="" ma:versionID="b4f3d987675777a1bd8a1dad2f2ba2de">
  <xsd:schema xmlns:xsd="http://www.w3.org/2001/XMLSchema" xmlns:xs="http://www.w3.org/2001/XMLSchema" xmlns:p="http://schemas.microsoft.com/office/2006/metadata/properties" xmlns:ns2="1c88734f-45cf-4ee3-8ac1-e8e10e08d449" targetNamespace="http://schemas.microsoft.com/office/2006/metadata/properties" ma:root="true" ma:fieldsID="dd401b88cd3f0271905a47b2a849195d" ns2:_="">
    <xsd:import namespace="1c88734f-45cf-4ee3-8ac1-e8e10e08d44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88734f-45cf-4ee3-8ac1-e8e10e08d4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description=""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B709D-D875-4243-86E9-6DEFC0214D21}">
  <ds:schemaRefs>
    <ds:schemaRef ds:uri="http://schemas.microsoft.com/office/2006/customDocumentInformationPanel"/>
  </ds:schemaRefs>
</ds:datastoreItem>
</file>

<file path=customXml/itemProps2.xml><?xml version="1.0" encoding="utf-8"?>
<ds:datastoreItem xmlns:ds="http://schemas.openxmlformats.org/officeDocument/2006/customXml" ds:itemID="{ABD68FDD-7459-4671-8AF3-F24B919B7323}">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1c88734f-45cf-4ee3-8ac1-e8e10e08d449"/>
    <ds:schemaRef ds:uri="http://www.w3.org/XML/1998/namespace"/>
  </ds:schemaRefs>
</ds:datastoreItem>
</file>

<file path=customXml/itemProps3.xml><?xml version="1.0" encoding="utf-8"?>
<ds:datastoreItem xmlns:ds="http://schemas.openxmlformats.org/officeDocument/2006/customXml" ds:itemID="{A7D598A9-AC5B-49BC-AE59-C7616FDA4C36}">
  <ds:schemaRefs/>
</ds:datastoreItem>
</file>

<file path=customXml/itemProps4.xml><?xml version="1.0" encoding="utf-8"?>
<ds:datastoreItem xmlns:ds="http://schemas.openxmlformats.org/officeDocument/2006/customXml" ds:itemID="{773FE6DA-576D-45D0-8B26-6A99F4272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88734f-45cf-4ee3-8ac1-e8e10e08d4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D16D8F4-07F4-446F-AB0A-60E362842028}">
  <ds:schemaRefs>
    <ds:schemaRef ds:uri="http://schemas.microsoft.com/sharepoint/v3/contenttype/forms"/>
  </ds:schemaRefs>
</ds:datastoreItem>
</file>

<file path=customXml/itemProps6.xml><?xml version="1.0" encoding="utf-8"?>
<ds:datastoreItem xmlns:ds="http://schemas.openxmlformats.org/officeDocument/2006/customXml" ds:itemID="{F983B2C3-EE9D-4237-963E-4742FBEDD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SDMBaseTemplatev4.dotx</Template>
  <TotalTime>0</TotalTime>
  <Pages>37</Pages>
  <Words>4967</Words>
  <Characters>28312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Provisioning a Microsoft Team with Approval Flow and Azure Runbook</vt:lpstr>
    </vt:vector>
  </TitlesOfParts>
  <Manager/>
  <Company>Microsoft</Company>
  <LinksUpToDate>false</LinksUpToDate>
  <CharactersWithSpaces>33213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Provisioning a Microsoft Team with Approval Flow and Azure Runbook</dc:title>
  <dc:subject/>
  <dc:creator>Jason Ortiz</dc:creator>
  <cp:keywords/>
  <dc:description/>
  <cp:lastModifiedBy>Alejandro Lopez</cp:lastModifiedBy>
  <cp:revision>2</cp:revision>
  <cp:lastPrinted>2014-11-07T19:15:00Z</cp:lastPrinted>
  <dcterms:created xsi:type="dcterms:W3CDTF">2019-06-05T01:12:00Z</dcterms:created>
  <dcterms:modified xsi:type="dcterms:W3CDTF">2019-06-05T01:12:00Z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mariave@microsoft.com</vt:lpwstr>
  </property>
  <property fmtid="{D5CDD505-2E9C-101B-9397-08002B2CF9AE}" pid="4" name="Author Position">
    <vt:lpwstr>Associate Consultant</vt:lpwstr>
  </property>
  <property fmtid="{D5CDD505-2E9C-101B-9397-08002B2CF9AE}" pid="5" name="Business Scenarios">
    <vt:lpwstr/>
  </property>
  <property fmtid="{D5CDD505-2E9C-101B-9397-08002B2CF9AE}" pid="6" name="Communities">
    <vt:lpwstr/>
  </property>
  <property fmtid="{D5CDD505-2E9C-101B-9397-08002B2CF9AE}" pid="7" name="Contributors">
    <vt:lpwstr>[Type Contributors Here]</vt:lpwstr>
  </property>
  <property fmtid="{D5CDD505-2E9C-101B-9397-08002B2CF9AE}" pid="8" name="Customer">
    <vt:lpwstr>USPS</vt:lpwstr>
  </property>
  <property fmtid="{D5CDD505-2E9C-101B-9397-08002B2CF9AE}" pid="9" name="Deliverable Type">
    <vt:lpwstr/>
  </property>
  <property fmtid="{D5CDD505-2E9C-101B-9397-08002B2CF9AE}" pid="10" name="Document Status">
    <vt:lpwstr/>
  </property>
  <property fmtid="{D5CDD505-2E9C-101B-9397-08002B2CF9AE}" pid="11" name="Engagement Phase">
    <vt:lpwstr/>
  </property>
  <property fmtid="{D5CDD505-2E9C-101B-9397-08002B2CF9AE}" pid="12" name="Geography">
    <vt:lpwstr/>
  </property>
  <property fmtid="{D5CDD505-2E9C-101B-9397-08002B2CF9AE}" pid="13" name="Industry">
    <vt:lpwstr/>
  </property>
  <property fmtid="{D5CDD505-2E9C-101B-9397-08002B2CF9AE}" pid="14" name="Offering">
    <vt:lpwstr/>
  </property>
  <property fmtid="{D5CDD505-2E9C-101B-9397-08002B2CF9AE}" pid="15" name="Org">
    <vt:lpwstr>Microsoft</vt:lpwstr>
  </property>
  <property fmtid="{D5CDD505-2E9C-101B-9397-08002B2CF9AE}" pid="16" name="Org Prof Svcs Local">
    <vt:lpwstr>Microsoft Services</vt:lpwstr>
  </property>
  <property fmtid="{D5CDD505-2E9C-101B-9397-08002B2CF9AE}" pid="17" name="Products">
    <vt:lpwstr/>
  </property>
  <property fmtid="{D5CDD505-2E9C-101B-9397-08002B2CF9AE}" pid="18" name="Service Line">
    <vt:lpwstr/>
  </property>
  <property fmtid="{D5CDD505-2E9C-101B-9397-08002B2CF9AE}" pid="19" name="Solution Name">
    <vt:lpwstr/>
  </property>
  <property fmtid="{D5CDD505-2E9C-101B-9397-08002B2CF9AE}" pid="20" name="Status">
    <vt:lpwstr>Release</vt:lpwstr>
  </property>
  <property fmtid="{D5CDD505-2E9C-101B-9397-08002B2CF9AE}" pid="21" name="Version">
    <vt:lpwstr>1.0</vt:lpwstr>
  </property>
  <property fmtid="{D5CDD505-2E9C-101B-9397-08002B2CF9AE}" pid="22" name="IsMyDocuments">
    <vt:bool>true</vt:bool>
  </property>
  <property fmtid="{D5CDD505-2E9C-101B-9397-08002B2CF9AE}" pid="23" name="TaxKeyword">
    <vt:lpwstr/>
  </property>
  <property fmtid="{D5CDD505-2E9C-101B-9397-08002B2CF9AE}" pid="24" name="Confidential">
    <vt:lpwstr>0</vt:lpwstr>
  </property>
  <property fmtid="{D5CDD505-2E9C-101B-9397-08002B2CF9AE}" pid="25" name="ContentTypeId">
    <vt:lpwstr>0x010100A8A95AC407529A4B8367EBCC1BDB6E99</vt:lpwstr>
  </property>
  <property fmtid="{D5CDD505-2E9C-101B-9397-08002B2CF9AE}" pid="26" name="TaxCatchAll">
    <vt:lpwstr/>
  </property>
  <property fmtid="{D5CDD505-2E9C-101B-9397-08002B2CF9AE}" pid="27" name="TaxKeywordTaxHTField">
    <vt:lpwstr/>
  </property>
  <property fmtid="{D5CDD505-2E9C-101B-9397-08002B2CF9AE}" pid="28" name="TemplateVersion">
    <vt:lpwstr>4</vt:lpwstr>
  </property>
  <property fmtid="{D5CDD505-2E9C-101B-9397-08002B2CF9AE}" pid="29" name="MSIP_Label_f42aa342-8706-4288-bd11-ebb85995028c_Enabled">
    <vt:lpwstr>True</vt:lpwstr>
  </property>
  <property fmtid="{D5CDD505-2E9C-101B-9397-08002B2CF9AE}" pid="30" name="MSIP_Label_f42aa342-8706-4288-bd11-ebb85995028c_SiteId">
    <vt:lpwstr>72f988bf-86f1-41af-91ab-2d7cd011db47</vt:lpwstr>
  </property>
  <property fmtid="{D5CDD505-2E9C-101B-9397-08002B2CF9AE}" pid="31" name="MSIP_Label_f42aa342-8706-4288-bd11-ebb85995028c_Ref">
    <vt:lpwstr>https://api.informationprotection.azure.com/api/72f988bf-86f1-41af-91ab-2d7cd011db47</vt:lpwstr>
  </property>
  <property fmtid="{D5CDD505-2E9C-101B-9397-08002B2CF9AE}" pid="32" name="MSIP_Label_f42aa342-8706-4288-bd11-ebb85995028c_Owner">
    <vt:lpwstr>mariave@microsoft.com</vt:lpwstr>
  </property>
  <property fmtid="{D5CDD505-2E9C-101B-9397-08002B2CF9AE}" pid="33" name="MSIP_Label_f42aa342-8706-4288-bd11-ebb85995028c_SetDate">
    <vt:lpwstr>2017-09-26T07:33:58.8652795-04:00</vt:lpwstr>
  </property>
  <property fmtid="{D5CDD505-2E9C-101B-9397-08002B2CF9AE}" pid="34" name="MSIP_Label_f42aa342-8706-4288-bd11-ebb85995028c_Name">
    <vt:lpwstr>General</vt:lpwstr>
  </property>
  <property fmtid="{D5CDD505-2E9C-101B-9397-08002B2CF9AE}" pid="35" name="MSIP_Label_f42aa342-8706-4288-bd11-ebb85995028c_Application">
    <vt:lpwstr>Microsoft Azure Information Protection</vt:lpwstr>
  </property>
  <property fmtid="{D5CDD505-2E9C-101B-9397-08002B2CF9AE}" pid="36" name="MSIP_Label_f42aa342-8706-4288-bd11-ebb85995028c_Extended_MSFT_Method">
    <vt:lpwstr>Automatic</vt:lpwstr>
  </property>
  <property fmtid="{D5CDD505-2E9C-101B-9397-08002B2CF9AE}" pid="37" name="Sensitivity">
    <vt:lpwstr>General</vt:lpwstr>
  </property>
</Properties>
</file>